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A6082" w14:textId="13F20DAE" w:rsidR="00D4304F" w:rsidRPr="00BB1DE9" w:rsidRDefault="00944495" w:rsidP="00522586">
      <w:pPr>
        <w:pStyle w:val="Kop1"/>
      </w:pPr>
      <w:bookmarkStart w:id="0" w:name="_Toc73274424"/>
      <w:r w:rsidRPr="00BB1DE9">
        <w:t>Project Document</w:t>
      </w:r>
      <w:bookmarkEnd w:id="0"/>
      <w:r w:rsidRPr="00BB1DE9">
        <w:t xml:space="preserve"> </w:t>
      </w:r>
    </w:p>
    <w:p w14:paraId="7E7535BD" w14:textId="2B682B5A" w:rsidR="00D4304F" w:rsidRPr="00BB1DE9" w:rsidRDefault="008557AF">
      <w:pPr>
        <w:pStyle w:val="Kop2"/>
        <w:rPr>
          <w:rFonts w:asciiTheme="minorHAnsi" w:hAnsiTheme="minorHAnsi" w:cstheme="minorHAnsi"/>
        </w:rPr>
      </w:pPr>
      <w:bookmarkStart w:id="1" w:name="_Toc73274425"/>
      <w:r w:rsidRPr="00BB1DE9">
        <w:t>Applicatie:</w:t>
      </w:r>
      <w:r w:rsidRPr="00BB1DE9">
        <w:rPr>
          <w:rFonts w:asciiTheme="minorHAnsi" w:hAnsiTheme="minorHAnsi" w:cstheme="minorHAnsi"/>
        </w:rPr>
        <w:t xml:space="preserve"> </w:t>
      </w:r>
      <w:r w:rsidR="00074DF9" w:rsidRPr="00BB1DE9">
        <w:rPr>
          <w:rFonts w:asciiTheme="minorHAnsi" w:hAnsiTheme="minorHAnsi" w:cstheme="minorHAnsi"/>
          <w:color w:val="808080" w:themeColor="background1" w:themeShade="80"/>
          <w:sz w:val="24"/>
          <w:szCs w:val="24"/>
        </w:rPr>
        <w:t>Hack Check</w:t>
      </w:r>
      <w:bookmarkEnd w:id="1"/>
    </w:p>
    <w:p w14:paraId="719B7DAE" w14:textId="70D7AD66" w:rsidR="00D4304F" w:rsidRPr="00BB1DE9" w:rsidRDefault="00074DF9">
      <w:pPr>
        <w:rPr>
          <w:rFonts w:cstheme="minorHAnsi"/>
        </w:rPr>
      </w:pPr>
      <w:r w:rsidRPr="00BB1DE9">
        <w:rPr>
          <w:rFonts w:cstheme="minorHAnsi"/>
        </w:rPr>
        <w:t>Een online game waar je een database gaat hack doormiddel van een kleine minigame. Je kunt ook zelf een database maken die je met spelers kan delen.</w:t>
      </w:r>
    </w:p>
    <w:p w14:paraId="75317D4F" w14:textId="2007B860" w:rsidR="008557AF" w:rsidRPr="00BB1DE9" w:rsidRDefault="004E042B" w:rsidP="004E042B">
      <w:pPr>
        <w:jc w:val="center"/>
        <w:rPr>
          <w:rFonts w:cstheme="minorHAnsi"/>
        </w:rPr>
      </w:pPr>
      <w:r w:rsidRPr="00BB1DE9">
        <w:rPr>
          <w:noProof/>
        </w:rPr>
        <w:drawing>
          <wp:inline distT="0" distB="0" distL="0" distR="0" wp14:anchorId="65DEA2E4" wp14:editId="0B99B2B7">
            <wp:extent cx="5218253" cy="4059774"/>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a:picLocks noChangeAspect="1" noChangeArrowheads="1"/>
                    </pic:cNvPicPr>
                  </pic:nvPicPr>
                  <pic:blipFill>
                    <a:blip r:embed="rId8"/>
                    <a:stretch>
                      <a:fillRect/>
                    </a:stretch>
                  </pic:blipFill>
                  <pic:spPr bwMode="auto">
                    <a:xfrm>
                      <a:off x="0" y="0"/>
                      <a:ext cx="5218253" cy="4059774"/>
                    </a:xfrm>
                    <a:prstGeom prst="rect">
                      <a:avLst/>
                    </a:prstGeom>
                    <a:noFill/>
                    <a:ln>
                      <a:noFill/>
                    </a:ln>
                  </pic:spPr>
                </pic:pic>
              </a:graphicData>
            </a:graphic>
          </wp:inline>
        </w:drawing>
      </w:r>
    </w:p>
    <w:p w14:paraId="06A13EB5" w14:textId="77777777" w:rsidR="008557AF" w:rsidRPr="00BB1DE9" w:rsidRDefault="008557AF">
      <w:pPr>
        <w:rPr>
          <w:rFonts w:cstheme="minorHAnsi"/>
        </w:rPr>
      </w:pPr>
    </w:p>
    <w:p w14:paraId="72EF54BB" w14:textId="77777777" w:rsidR="008557AF" w:rsidRPr="00BB1DE9" w:rsidRDefault="008557AF">
      <w:pPr>
        <w:rPr>
          <w:rFonts w:cstheme="minorHAnsi"/>
        </w:rPr>
      </w:pPr>
      <w:r w:rsidRPr="00BB1DE9">
        <w:rPr>
          <w:rFonts w:cstheme="minorHAnsi"/>
          <w:noProof/>
        </w:rPr>
        <mc:AlternateContent>
          <mc:Choice Requires="wps">
            <w:drawing>
              <wp:anchor distT="45720" distB="45720" distL="114300" distR="114300" simplePos="0" relativeHeight="251659264" behindDoc="0" locked="0" layoutInCell="1" allowOverlap="1" wp14:anchorId="629BD612" wp14:editId="5B9A50DE">
                <wp:simplePos x="0" y="0"/>
                <wp:positionH relativeFrom="margin">
                  <wp:posOffset>-1905</wp:posOffset>
                </wp:positionH>
                <wp:positionV relativeFrom="paragraph">
                  <wp:posOffset>4258945</wp:posOffset>
                </wp:positionV>
                <wp:extent cx="3625215" cy="2171700"/>
                <wp:effectExtent l="0" t="0" r="1333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15" cy="2171700"/>
                        </a:xfrm>
                        <a:prstGeom prst="rect">
                          <a:avLst/>
                        </a:prstGeom>
                        <a:solidFill>
                          <a:srgbClr val="FFFFFF"/>
                        </a:solidFill>
                        <a:ln w="9525">
                          <a:solidFill>
                            <a:srgbClr val="000000"/>
                          </a:solidFill>
                          <a:miter lim="800000"/>
                          <a:headEnd/>
                          <a:tailEnd/>
                        </a:ln>
                      </wps:spPr>
                      <wps:txbx>
                        <w:txbxContent>
                          <w:p w14:paraId="5E5D3E81" w14:textId="7129524A" w:rsidR="004D239A" w:rsidRDefault="004D239A" w:rsidP="000C085A">
                            <w:pPr>
                              <w:spacing w:line="276" w:lineRule="auto"/>
                            </w:pPr>
                            <w:r w:rsidRPr="003E498C">
                              <w:rPr>
                                <w:b/>
                                <w:bCs/>
                              </w:rPr>
                              <w:t>Gemaakt door:</w:t>
                            </w:r>
                            <w:r>
                              <w:t xml:space="preserve"> Connor Timmerman</w:t>
                            </w:r>
                          </w:p>
                          <w:p w14:paraId="71BE547A" w14:textId="708EB2F7" w:rsidR="004D239A" w:rsidRDefault="004D239A" w:rsidP="000C085A">
                            <w:pPr>
                              <w:spacing w:line="276" w:lineRule="auto"/>
                            </w:pPr>
                            <w:r w:rsidRPr="003E498C">
                              <w:rPr>
                                <w:b/>
                                <w:bCs/>
                              </w:rPr>
                              <w:t>Functie:</w:t>
                            </w:r>
                            <w:r>
                              <w:t xml:space="preserve"> Student Fontys College</w:t>
                            </w:r>
                          </w:p>
                          <w:p w14:paraId="2DBBB2AC" w14:textId="44179745" w:rsidR="004D239A" w:rsidRPr="003E498C" w:rsidRDefault="004D239A" w:rsidP="000C085A">
                            <w:pPr>
                              <w:spacing w:line="276" w:lineRule="auto"/>
                            </w:pPr>
                            <w:r w:rsidRPr="003E498C">
                              <w:rPr>
                                <w:b/>
                                <w:bCs/>
                              </w:rPr>
                              <w:t>Datum start project:</w:t>
                            </w:r>
                            <w:r>
                              <w:rPr>
                                <w:b/>
                                <w:bCs/>
                              </w:rPr>
                              <w:t xml:space="preserve"> </w:t>
                            </w:r>
                            <w:r>
                              <w:t>8-2-2021</w:t>
                            </w:r>
                          </w:p>
                          <w:p w14:paraId="14C24F1F" w14:textId="77777777" w:rsidR="004D239A" w:rsidRPr="003E498C" w:rsidRDefault="004D239A" w:rsidP="000C085A">
                            <w:pPr>
                              <w:spacing w:line="276" w:lineRule="auto"/>
                              <w:rPr>
                                <w:b/>
                                <w:bCs/>
                              </w:rPr>
                            </w:pPr>
                            <w:r w:rsidRPr="003E498C">
                              <w:rPr>
                                <w:b/>
                                <w:bCs/>
                              </w:rPr>
                              <w:t>Datum einde project:</w:t>
                            </w:r>
                          </w:p>
                          <w:p w14:paraId="7D621B8B" w14:textId="11941C06" w:rsidR="004D239A" w:rsidRPr="003E498C" w:rsidRDefault="004D239A" w:rsidP="000C085A">
                            <w:pPr>
                              <w:spacing w:line="276" w:lineRule="auto"/>
                            </w:pPr>
                            <w:r w:rsidRPr="003E498C">
                              <w:rPr>
                                <w:b/>
                                <w:bCs/>
                              </w:rPr>
                              <w:t>Datum laatste wijziging:</w:t>
                            </w:r>
                            <w:r>
                              <w:rPr>
                                <w:b/>
                                <w:bCs/>
                              </w:rPr>
                              <w:t xml:space="preserve"> </w:t>
                            </w:r>
                            <w:r w:rsidR="00D40C4F">
                              <w:t>30</w:t>
                            </w:r>
                            <w:r>
                              <w:t>-5-2021</w:t>
                            </w:r>
                          </w:p>
                          <w:p w14:paraId="37C7A80C" w14:textId="0BB26B3B" w:rsidR="004D239A" w:rsidRPr="003E498C" w:rsidRDefault="004D239A" w:rsidP="000C085A">
                            <w:pPr>
                              <w:spacing w:line="276" w:lineRule="auto"/>
                            </w:pPr>
                            <w:r w:rsidRPr="003E498C">
                              <w:rPr>
                                <w:b/>
                                <w:bCs/>
                              </w:rPr>
                              <w:t>Versienummer:</w:t>
                            </w:r>
                            <w:r>
                              <w:rPr>
                                <w:b/>
                                <w:bCs/>
                              </w:rPr>
                              <w:t xml:space="preserve"> </w:t>
                            </w:r>
                            <w:r>
                              <w:t>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9BD612" id="_x0000_t202" coordsize="21600,21600" o:spt="202" path="m,l,21600r21600,l21600,xe">
                <v:stroke joinstyle="miter"/>
                <v:path gradientshapeok="t" o:connecttype="rect"/>
              </v:shapetype>
              <v:shape id="Tekstvak 2" o:spid="_x0000_s1026" type="#_x0000_t202" style="position:absolute;margin-left:-.15pt;margin-top:335.35pt;width:285.45pt;height:171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">
                <v:textbox>
                  <w:txbxContent>
                    <w:p w14:paraId="5E5D3E81" w14:textId="7129524A" w:rsidR="004D239A" w:rsidRDefault="004D239A" w:rsidP="000C085A">
                      <w:pPr>
                        <w:spacing w:line="276" w:lineRule="auto"/>
                      </w:pPr>
                      <w:r w:rsidRPr="003E498C">
                        <w:rPr>
                          <w:b/>
                          <w:bCs/>
                        </w:rPr>
                        <w:t>Gemaakt door:</w:t>
                      </w:r>
                      <w:r>
                        <w:t xml:space="preserve"> Connor Timmerman</w:t>
                      </w:r>
                    </w:p>
                    <w:p w14:paraId="71BE547A" w14:textId="708EB2F7" w:rsidR="004D239A" w:rsidRDefault="004D239A" w:rsidP="000C085A">
                      <w:pPr>
                        <w:spacing w:line="276" w:lineRule="auto"/>
                      </w:pPr>
                      <w:r w:rsidRPr="003E498C">
                        <w:rPr>
                          <w:b/>
                          <w:bCs/>
                        </w:rPr>
                        <w:t>Functie:</w:t>
                      </w:r>
                      <w:r>
                        <w:t xml:space="preserve"> Student Fontys College</w:t>
                      </w:r>
                    </w:p>
                    <w:p w14:paraId="2DBBB2AC" w14:textId="44179745" w:rsidR="004D239A" w:rsidRPr="003E498C" w:rsidRDefault="004D239A" w:rsidP="000C085A">
                      <w:pPr>
                        <w:spacing w:line="276" w:lineRule="auto"/>
                      </w:pPr>
                      <w:r w:rsidRPr="003E498C">
                        <w:rPr>
                          <w:b/>
                          <w:bCs/>
                        </w:rPr>
                        <w:t>Datum start project:</w:t>
                      </w:r>
                      <w:r>
                        <w:rPr>
                          <w:b/>
                          <w:bCs/>
                        </w:rPr>
                        <w:t xml:space="preserve"> </w:t>
                      </w:r>
                      <w:r>
                        <w:t>8-2-2021</w:t>
                      </w:r>
                    </w:p>
                    <w:p w14:paraId="14C24F1F" w14:textId="77777777" w:rsidR="004D239A" w:rsidRPr="003E498C" w:rsidRDefault="004D239A" w:rsidP="000C085A">
                      <w:pPr>
                        <w:spacing w:line="276" w:lineRule="auto"/>
                        <w:rPr>
                          <w:b/>
                          <w:bCs/>
                        </w:rPr>
                      </w:pPr>
                      <w:r w:rsidRPr="003E498C">
                        <w:rPr>
                          <w:b/>
                          <w:bCs/>
                        </w:rPr>
                        <w:t>Datum einde project:</w:t>
                      </w:r>
                    </w:p>
                    <w:p w14:paraId="7D621B8B" w14:textId="11941C06" w:rsidR="004D239A" w:rsidRPr="003E498C" w:rsidRDefault="004D239A" w:rsidP="000C085A">
                      <w:pPr>
                        <w:spacing w:line="276" w:lineRule="auto"/>
                      </w:pPr>
                      <w:r w:rsidRPr="003E498C">
                        <w:rPr>
                          <w:b/>
                          <w:bCs/>
                        </w:rPr>
                        <w:t>Datum laatste wijziging:</w:t>
                      </w:r>
                      <w:r>
                        <w:rPr>
                          <w:b/>
                          <w:bCs/>
                        </w:rPr>
                        <w:t xml:space="preserve"> </w:t>
                      </w:r>
                      <w:r w:rsidR="00D40C4F">
                        <w:t>30</w:t>
                      </w:r>
                      <w:r>
                        <w:t>-5-2021</w:t>
                      </w:r>
                    </w:p>
                    <w:p w14:paraId="37C7A80C" w14:textId="0BB26B3B" w:rsidR="004D239A" w:rsidRPr="003E498C" w:rsidRDefault="004D239A" w:rsidP="000C085A">
                      <w:pPr>
                        <w:spacing w:line="276" w:lineRule="auto"/>
                      </w:pPr>
                      <w:r w:rsidRPr="003E498C">
                        <w:rPr>
                          <w:b/>
                          <w:bCs/>
                        </w:rPr>
                        <w:t>Versienummer:</w:t>
                      </w:r>
                      <w:r>
                        <w:rPr>
                          <w:b/>
                          <w:bCs/>
                        </w:rPr>
                        <w:t xml:space="preserve"> </w:t>
                      </w:r>
                      <w:r>
                        <w:t>0.3</w:t>
                      </w:r>
                    </w:p>
                  </w:txbxContent>
                </v:textbox>
                <w10:wrap type="square" anchorx="margin"/>
              </v:shape>
            </w:pict>
          </mc:Fallback>
        </mc:AlternateContent>
      </w:r>
      <w:r w:rsidRPr="00BB1DE9">
        <w:rPr>
          <w:rFonts w:cstheme="minorHAnsi"/>
        </w:rPr>
        <w:br w:type="page"/>
      </w:r>
    </w:p>
    <w:sdt>
      <w:sdtPr>
        <w:rPr>
          <w:rFonts w:asciiTheme="minorHAnsi" w:eastAsiaTheme="minorHAnsi" w:hAnsiTheme="minorHAnsi" w:cstheme="minorHAnsi"/>
          <w:caps w:val="0"/>
          <w:color w:val="595959" w:themeColor="text1" w:themeTint="A6"/>
          <w:spacing w:val="0"/>
          <w:sz w:val="24"/>
          <w:szCs w:val="24"/>
        </w:rPr>
        <w:id w:val="628440232"/>
        <w:docPartObj>
          <w:docPartGallery w:val="Table of Contents"/>
          <w:docPartUnique/>
        </w:docPartObj>
      </w:sdtPr>
      <w:sdtEndPr>
        <w:rPr>
          <w:b/>
          <w:bCs/>
        </w:rPr>
      </w:sdtEndPr>
      <w:sdtContent>
        <w:p w14:paraId="01869447" w14:textId="77777777" w:rsidR="008557AF" w:rsidRPr="00BB1DE9" w:rsidRDefault="008557AF">
          <w:pPr>
            <w:pStyle w:val="Kopvaninhoudsopgave"/>
            <w:rPr>
              <w:rFonts w:asciiTheme="minorHAnsi" w:hAnsiTheme="minorHAnsi" w:cstheme="minorHAnsi"/>
            </w:rPr>
          </w:pPr>
          <w:r w:rsidRPr="00BB1DE9">
            <w:rPr>
              <w:rFonts w:asciiTheme="minorHAnsi" w:hAnsiTheme="minorHAnsi" w:cstheme="minorHAnsi"/>
            </w:rPr>
            <w:t>Inhoudsopgave</w:t>
          </w:r>
        </w:p>
        <w:p w14:paraId="3AC8FF53" w14:textId="11CE3F56" w:rsidR="004D667E" w:rsidRDefault="008557AF">
          <w:pPr>
            <w:pStyle w:val="Inhopg1"/>
            <w:tabs>
              <w:tab w:val="right" w:leader="dot" w:pos="9881"/>
            </w:tabs>
            <w:rPr>
              <w:rFonts w:eastAsiaTheme="minorEastAsia"/>
              <w:noProof/>
              <w:color w:val="auto"/>
              <w:sz w:val="22"/>
              <w:szCs w:val="22"/>
              <w:lang w:val="en-NL" w:eastAsia="en-NL"/>
            </w:rPr>
          </w:pPr>
          <w:r w:rsidRPr="00BB1DE9">
            <w:rPr>
              <w:rFonts w:cstheme="minorHAnsi"/>
              <w:b/>
              <w:bCs/>
            </w:rPr>
            <w:fldChar w:fldCharType="begin"/>
          </w:r>
          <w:r w:rsidRPr="00BB1DE9">
            <w:rPr>
              <w:rFonts w:cstheme="minorHAnsi"/>
              <w:b/>
              <w:bCs/>
            </w:rPr>
            <w:instrText xml:space="preserve"> TOC \o "1-3" \h \z \u </w:instrText>
          </w:r>
          <w:r w:rsidRPr="00BB1DE9">
            <w:rPr>
              <w:rFonts w:cstheme="minorHAnsi"/>
              <w:b/>
              <w:bCs/>
            </w:rPr>
            <w:fldChar w:fldCharType="separate"/>
          </w:r>
          <w:hyperlink w:anchor="_Toc73274424" w:history="1">
            <w:r w:rsidR="004D667E" w:rsidRPr="008E4EF3">
              <w:rPr>
                <w:rStyle w:val="Hyperlink"/>
                <w:noProof/>
              </w:rPr>
              <w:t>Project Document</w:t>
            </w:r>
            <w:r w:rsidR="004D667E">
              <w:rPr>
                <w:noProof/>
                <w:webHidden/>
              </w:rPr>
              <w:tab/>
            </w:r>
            <w:r w:rsidR="004D667E">
              <w:rPr>
                <w:noProof/>
                <w:webHidden/>
              </w:rPr>
              <w:fldChar w:fldCharType="begin"/>
            </w:r>
            <w:r w:rsidR="004D667E">
              <w:rPr>
                <w:noProof/>
                <w:webHidden/>
              </w:rPr>
              <w:instrText xml:space="preserve"> PAGEREF _Toc73274424 \h </w:instrText>
            </w:r>
            <w:r w:rsidR="004D667E">
              <w:rPr>
                <w:noProof/>
                <w:webHidden/>
              </w:rPr>
            </w:r>
            <w:r w:rsidR="004D667E">
              <w:rPr>
                <w:noProof/>
                <w:webHidden/>
              </w:rPr>
              <w:fldChar w:fldCharType="separate"/>
            </w:r>
            <w:r w:rsidR="004D667E">
              <w:rPr>
                <w:noProof/>
                <w:webHidden/>
              </w:rPr>
              <w:t>1</w:t>
            </w:r>
            <w:r w:rsidR="004D667E">
              <w:rPr>
                <w:noProof/>
                <w:webHidden/>
              </w:rPr>
              <w:fldChar w:fldCharType="end"/>
            </w:r>
          </w:hyperlink>
        </w:p>
        <w:p w14:paraId="4BF7F89B" w14:textId="151BA95A" w:rsidR="004D667E" w:rsidRDefault="004D667E">
          <w:pPr>
            <w:pStyle w:val="Inhopg2"/>
            <w:tabs>
              <w:tab w:val="right" w:leader="dot" w:pos="9881"/>
            </w:tabs>
            <w:rPr>
              <w:rFonts w:eastAsiaTheme="minorEastAsia"/>
              <w:noProof/>
              <w:color w:val="auto"/>
              <w:sz w:val="22"/>
              <w:szCs w:val="22"/>
              <w:lang w:val="en-NL" w:eastAsia="en-NL"/>
            </w:rPr>
          </w:pPr>
          <w:hyperlink w:anchor="_Toc73274425" w:history="1">
            <w:r w:rsidRPr="008E4EF3">
              <w:rPr>
                <w:rStyle w:val="Hyperlink"/>
                <w:noProof/>
              </w:rPr>
              <w:t>Applicatie:</w:t>
            </w:r>
            <w:r w:rsidRPr="008E4EF3">
              <w:rPr>
                <w:rStyle w:val="Hyperlink"/>
                <w:rFonts w:cstheme="minorHAnsi"/>
                <w:noProof/>
              </w:rPr>
              <w:t xml:space="preserve"> Hack Check</w:t>
            </w:r>
            <w:r>
              <w:rPr>
                <w:noProof/>
                <w:webHidden/>
              </w:rPr>
              <w:tab/>
            </w:r>
            <w:r>
              <w:rPr>
                <w:noProof/>
                <w:webHidden/>
              </w:rPr>
              <w:fldChar w:fldCharType="begin"/>
            </w:r>
            <w:r>
              <w:rPr>
                <w:noProof/>
                <w:webHidden/>
              </w:rPr>
              <w:instrText xml:space="preserve"> PAGEREF _Toc73274425 \h </w:instrText>
            </w:r>
            <w:r>
              <w:rPr>
                <w:noProof/>
                <w:webHidden/>
              </w:rPr>
            </w:r>
            <w:r>
              <w:rPr>
                <w:noProof/>
                <w:webHidden/>
              </w:rPr>
              <w:fldChar w:fldCharType="separate"/>
            </w:r>
            <w:r>
              <w:rPr>
                <w:noProof/>
                <w:webHidden/>
              </w:rPr>
              <w:t>1</w:t>
            </w:r>
            <w:r>
              <w:rPr>
                <w:noProof/>
                <w:webHidden/>
              </w:rPr>
              <w:fldChar w:fldCharType="end"/>
            </w:r>
          </w:hyperlink>
        </w:p>
        <w:p w14:paraId="030929E7" w14:textId="0D210202" w:rsidR="004D667E" w:rsidRDefault="004D667E">
          <w:pPr>
            <w:pStyle w:val="Inhopg1"/>
            <w:tabs>
              <w:tab w:val="right" w:leader="dot" w:pos="9881"/>
            </w:tabs>
            <w:rPr>
              <w:rFonts w:eastAsiaTheme="minorEastAsia"/>
              <w:noProof/>
              <w:color w:val="auto"/>
              <w:sz w:val="22"/>
              <w:szCs w:val="22"/>
              <w:lang w:val="en-NL" w:eastAsia="en-NL"/>
            </w:rPr>
          </w:pPr>
          <w:hyperlink w:anchor="_Toc73274426" w:history="1">
            <w:r w:rsidRPr="008E4EF3">
              <w:rPr>
                <w:rStyle w:val="Hyperlink"/>
                <w:noProof/>
              </w:rPr>
              <w:t>Programma van eisen</w:t>
            </w:r>
            <w:r>
              <w:rPr>
                <w:noProof/>
                <w:webHidden/>
              </w:rPr>
              <w:tab/>
            </w:r>
            <w:r>
              <w:rPr>
                <w:noProof/>
                <w:webHidden/>
              </w:rPr>
              <w:fldChar w:fldCharType="begin"/>
            </w:r>
            <w:r>
              <w:rPr>
                <w:noProof/>
                <w:webHidden/>
              </w:rPr>
              <w:instrText xml:space="preserve"> PAGEREF _Toc73274426 \h </w:instrText>
            </w:r>
            <w:r>
              <w:rPr>
                <w:noProof/>
                <w:webHidden/>
              </w:rPr>
            </w:r>
            <w:r>
              <w:rPr>
                <w:noProof/>
                <w:webHidden/>
              </w:rPr>
              <w:fldChar w:fldCharType="separate"/>
            </w:r>
            <w:r>
              <w:rPr>
                <w:noProof/>
                <w:webHidden/>
              </w:rPr>
              <w:t>4</w:t>
            </w:r>
            <w:r>
              <w:rPr>
                <w:noProof/>
                <w:webHidden/>
              </w:rPr>
              <w:fldChar w:fldCharType="end"/>
            </w:r>
          </w:hyperlink>
        </w:p>
        <w:p w14:paraId="1199435C" w14:textId="645588ED" w:rsidR="004D667E" w:rsidRDefault="004D667E">
          <w:pPr>
            <w:pStyle w:val="Inhopg2"/>
            <w:tabs>
              <w:tab w:val="right" w:leader="dot" w:pos="9881"/>
            </w:tabs>
            <w:rPr>
              <w:rFonts w:eastAsiaTheme="minorEastAsia"/>
              <w:noProof/>
              <w:color w:val="auto"/>
              <w:sz w:val="22"/>
              <w:szCs w:val="22"/>
              <w:lang w:val="en-NL" w:eastAsia="en-NL"/>
            </w:rPr>
          </w:pPr>
          <w:hyperlink w:anchor="_Toc73274427" w:history="1">
            <w:r w:rsidRPr="008E4EF3">
              <w:rPr>
                <w:rStyle w:val="Hyperlink"/>
                <w:noProof/>
              </w:rPr>
              <w:t>Projectbeschrijving</w:t>
            </w:r>
            <w:r>
              <w:rPr>
                <w:noProof/>
                <w:webHidden/>
              </w:rPr>
              <w:tab/>
            </w:r>
            <w:r>
              <w:rPr>
                <w:noProof/>
                <w:webHidden/>
              </w:rPr>
              <w:fldChar w:fldCharType="begin"/>
            </w:r>
            <w:r>
              <w:rPr>
                <w:noProof/>
                <w:webHidden/>
              </w:rPr>
              <w:instrText xml:space="preserve"> PAGEREF _Toc73274427 \h </w:instrText>
            </w:r>
            <w:r>
              <w:rPr>
                <w:noProof/>
                <w:webHidden/>
              </w:rPr>
            </w:r>
            <w:r>
              <w:rPr>
                <w:noProof/>
                <w:webHidden/>
              </w:rPr>
              <w:fldChar w:fldCharType="separate"/>
            </w:r>
            <w:r>
              <w:rPr>
                <w:noProof/>
                <w:webHidden/>
              </w:rPr>
              <w:t>4</w:t>
            </w:r>
            <w:r>
              <w:rPr>
                <w:noProof/>
                <w:webHidden/>
              </w:rPr>
              <w:fldChar w:fldCharType="end"/>
            </w:r>
          </w:hyperlink>
        </w:p>
        <w:p w14:paraId="3FB9DBFE" w14:textId="77FA5C73" w:rsidR="004D667E" w:rsidRDefault="004D667E">
          <w:pPr>
            <w:pStyle w:val="Inhopg2"/>
            <w:tabs>
              <w:tab w:val="right" w:leader="dot" w:pos="9881"/>
            </w:tabs>
            <w:rPr>
              <w:rFonts w:eastAsiaTheme="minorEastAsia"/>
              <w:noProof/>
              <w:color w:val="auto"/>
              <w:sz w:val="22"/>
              <w:szCs w:val="22"/>
              <w:lang w:val="en-NL" w:eastAsia="en-NL"/>
            </w:rPr>
          </w:pPr>
          <w:hyperlink w:anchor="_Toc73274428" w:history="1">
            <w:r w:rsidRPr="008E4EF3">
              <w:rPr>
                <w:rStyle w:val="Hyperlink"/>
                <w:noProof/>
              </w:rPr>
              <w:t>Doelgroep(en)</w:t>
            </w:r>
            <w:r>
              <w:rPr>
                <w:noProof/>
                <w:webHidden/>
              </w:rPr>
              <w:tab/>
            </w:r>
            <w:r>
              <w:rPr>
                <w:noProof/>
                <w:webHidden/>
              </w:rPr>
              <w:fldChar w:fldCharType="begin"/>
            </w:r>
            <w:r>
              <w:rPr>
                <w:noProof/>
                <w:webHidden/>
              </w:rPr>
              <w:instrText xml:space="preserve"> PAGEREF _Toc73274428 \h </w:instrText>
            </w:r>
            <w:r>
              <w:rPr>
                <w:noProof/>
                <w:webHidden/>
              </w:rPr>
            </w:r>
            <w:r>
              <w:rPr>
                <w:noProof/>
                <w:webHidden/>
              </w:rPr>
              <w:fldChar w:fldCharType="separate"/>
            </w:r>
            <w:r>
              <w:rPr>
                <w:noProof/>
                <w:webHidden/>
              </w:rPr>
              <w:t>4</w:t>
            </w:r>
            <w:r>
              <w:rPr>
                <w:noProof/>
                <w:webHidden/>
              </w:rPr>
              <w:fldChar w:fldCharType="end"/>
            </w:r>
          </w:hyperlink>
        </w:p>
        <w:p w14:paraId="58397943" w14:textId="4B76ABF2" w:rsidR="004D667E" w:rsidRDefault="004D667E">
          <w:pPr>
            <w:pStyle w:val="Inhopg2"/>
            <w:tabs>
              <w:tab w:val="right" w:leader="dot" w:pos="9881"/>
            </w:tabs>
            <w:rPr>
              <w:rFonts w:eastAsiaTheme="minorEastAsia"/>
              <w:noProof/>
              <w:color w:val="auto"/>
              <w:sz w:val="22"/>
              <w:szCs w:val="22"/>
              <w:lang w:val="en-NL" w:eastAsia="en-NL"/>
            </w:rPr>
          </w:pPr>
          <w:hyperlink w:anchor="_Toc73274429" w:history="1">
            <w:r w:rsidRPr="008E4EF3">
              <w:rPr>
                <w:rStyle w:val="Hyperlink"/>
                <w:noProof/>
              </w:rPr>
              <w:t>Vergelijkbare Applicaties</w:t>
            </w:r>
            <w:r>
              <w:rPr>
                <w:noProof/>
                <w:webHidden/>
              </w:rPr>
              <w:tab/>
            </w:r>
            <w:r>
              <w:rPr>
                <w:noProof/>
                <w:webHidden/>
              </w:rPr>
              <w:fldChar w:fldCharType="begin"/>
            </w:r>
            <w:r>
              <w:rPr>
                <w:noProof/>
                <w:webHidden/>
              </w:rPr>
              <w:instrText xml:space="preserve"> PAGEREF _Toc73274429 \h </w:instrText>
            </w:r>
            <w:r>
              <w:rPr>
                <w:noProof/>
                <w:webHidden/>
              </w:rPr>
            </w:r>
            <w:r>
              <w:rPr>
                <w:noProof/>
                <w:webHidden/>
              </w:rPr>
              <w:fldChar w:fldCharType="separate"/>
            </w:r>
            <w:r>
              <w:rPr>
                <w:noProof/>
                <w:webHidden/>
              </w:rPr>
              <w:t>4</w:t>
            </w:r>
            <w:r>
              <w:rPr>
                <w:noProof/>
                <w:webHidden/>
              </w:rPr>
              <w:fldChar w:fldCharType="end"/>
            </w:r>
          </w:hyperlink>
        </w:p>
        <w:p w14:paraId="2FEDDEF3" w14:textId="080762A6" w:rsidR="004D667E" w:rsidRDefault="004D667E">
          <w:pPr>
            <w:pStyle w:val="Inhopg2"/>
            <w:tabs>
              <w:tab w:val="right" w:leader="dot" w:pos="9881"/>
            </w:tabs>
            <w:rPr>
              <w:rFonts w:eastAsiaTheme="minorEastAsia"/>
              <w:noProof/>
              <w:color w:val="auto"/>
              <w:sz w:val="22"/>
              <w:szCs w:val="22"/>
              <w:lang w:val="en-NL" w:eastAsia="en-NL"/>
            </w:rPr>
          </w:pPr>
          <w:hyperlink w:anchor="_Toc73274430" w:history="1">
            <w:r w:rsidRPr="008E4EF3">
              <w:rPr>
                <w:rStyle w:val="Hyperlink"/>
                <w:noProof/>
              </w:rPr>
              <w:t>MoSCow-rapportage</w:t>
            </w:r>
            <w:r>
              <w:rPr>
                <w:noProof/>
                <w:webHidden/>
              </w:rPr>
              <w:tab/>
            </w:r>
            <w:r>
              <w:rPr>
                <w:noProof/>
                <w:webHidden/>
              </w:rPr>
              <w:fldChar w:fldCharType="begin"/>
            </w:r>
            <w:r>
              <w:rPr>
                <w:noProof/>
                <w:webHidden/>
              </w:rPr>
              <w:instrText xml:space="preserve"> PAGEREF _Toc73274430 \h </w:instrText>
            </w:r>
            <w:r>
              <w:rPr>
                <w:noProof/>
                <w:webHidden/>
              </w:rPr>
            </w:r>
            <w:r>
              <w:rPr>
                <w:noProof/>
                <w:webHidden/>
              </w:rPr>
              <w:fldChar w:fldCharType="separate"/>
            </w:r>
            <w:r>
              <w:rPr>
                <w:noProof/>
                <w:webHidden/>
              </w:rPr>
              <w:t>5</w:t>
            </w:r>
            <w:r>
              <w:rPr>
                <w:noProof/>
                <w:webHidden/>
              </w:rPr>
              <w:fldChar w:fldCharType="end"/>
            </w:r>
          </w:hyperlink>
        </w:p>
        <w:p w14:paraId="538EE16C" w14:textId="1CF89080" w:rsidR="004D667E" w:rsidRDefault="004D667E">
          <w:pPr>
            <w:pStyle w:val="Inhopg2"/>
            <w:tabs>
              <w:tab w:val="right" w:leader="dot" w:pos="9881"/>
            </w:tabs>
            <w:rPr>
              <w:rFonts w:eastAsiaTheme="minorEastAsia"/>
              <w:noProof/>
              <w:color w:val="auto"/>
              <w:sz w:val="22"/>
              <w:szCs w:val="22"/>
              <w:lang w:val="en-NL" w:eastAsia="en-NL"/>
            </w:rPr>
          </w:pPr>
          <w:hyperlink w:anchor="_Toc73274431" w:history="1">
            <w:r w:rsidRPr="008E4EF3">
              <w:rPr>
                <w:rStyle w:val="Hyperlink"/>
                <w:noProof/>
              </w:rPr>
              <w:t>Vormgeving</w:t>
            </w:r>
            <w:r>
              <w:rPr>
                <w:noProof/>
                <w:webHidden/>
              </w:rPr>
              <w:tab/>
            </w:r>
            <w:r>
              <w:rPr>
                <w:noProof/>
                <w:webHidden/>
              </w:rPr>
              <w:fldChar w:fldCharType="begin"/>
            </w:r>
            <w:r>
              <w:rPr>
                <w:noProof/>
                <w:webHidden/>
              </w:rPr>
              <w:instrText xml:space="preserve"> PAGEREF _Toc73274431 \h </w:instrText>
            </w:r>
            <w:r>
              <w:rPr>
                <w:noProof/>
                <w:webHidden/>
              </w:rPr>
            </w:r>
            <w:r>
              <w:rPr>
                <w:noProof/>
                <w:webHidden/>
              </w:rPr>
              <w:fldChar w:fldCharType="separate"/>
            </w:r>
            <w:r>
              <w:rPr>
                <w:noProof/>
                <w:webHidden/>
              </w:rPr>
              <w:t>5</w:t>
            </w:r>
            <w:r>
              <w:rPr>
                <w:noProof/>
                <w:webHidden/>
              </w:rPr>
              <w:fldChar w:fldCharType="end"/>
            </w:r>
          </w:hyperlink>
        </w:p>
        <w:p w14:paraId="2B6AE193" w14:textId="56613469" w:rsidR="004D667E" w:rsidRDefault="004D667E">
          <w:pPr>
            <w:pStyle w:val="Inhopg2"/>
            <w:tabs>
              <w:tab w:val="right" w:leader="dot" w:pos="9881"/>
            </w:tabs>
            <w:rPr>
              <w:rFonts w:eastAsiaTheme="minorEastAsia"/>
              <w:noProof/>
              <w:color w:val="auto"/>
              <w:sz w:val="22"/>
              <w:szCs w:val="22"/>
              <w:lang w:val="en-NL" w:eastAsia="en-NL"/>
            </w:rPr>
          </w:pPr>
          <w:hyperlink w:anchor="_Toc73274432" w:history="1">
            <w:r w:rsidRPr="008E4EF3">
              <w:rPr>
                <w:rStyle w:val="Hyperlink"/>
                <w:noProof/>
              </w:rPr>
              <w:t>Overig</w:t>
            </w:r>
            <w:r>
              <w:rPr>
                <w:noProof/>
                <w:webHidden/>
              </w:rPr>
              <w:tab/>
            </w:r>
            <w:r>
              <w:rPr>
                <w:noProof/>
                <w:webHidden/>
              </w:rPr>
              <w:fldChar w:fldCharType="begin"/>
            </w:r>
            <w:r>
              <w:rPr>
                <w:noProof/>
                <w:webHidden/>
              </w:rPr>
              <w:instrText xml:space="preserve"> PAGEREF _Toc73274432 \h </w:instrText>
            </w:r>
            <w:r>
              <w:rPr>
                <w:noProof/>
                <w:webHidden/>
              </w:rPr>
            </w:r>
            <w:r>
              <w:rPr>
                <w:noProof/>
                <w:webHidden/>
              </w:rPr>
              <w:fldChar w:fldCharType="separate"/>
            </w:r>
            <w:r>
              <w:rPr>
                <w:noProof/>
                <w:webHidden/>
              </w:rPr>
              <w:t>6</w:t>
            </w:r>
            <w:r>
              <w:rPr>
                <w:noProof/>
                <w:webHidden/>
              </w:rPr>
              <w:fldChar w:fldCharType="end"/>
            </w:r>
          </w:hyperlink>
        </w:p>
        <w:p w14:paraId="3E5C891D" w14:textId="43CF621B" w:rsidR="004D667E" w:rsidRDefault="004D667E">
          <w:pPr>
            <w:pStyle w:val="Inhopg1"/>
            <w:tabs>
              <w:tab w:val="right" w:leader="dot" w:pos="9881"/>
            </w:tabs>
            <w:rPr>
              <w:rFonts w:eastAsiaTheme="minorEastAsia"/>
              <w:noProof/>
              <w:color w:val="auto"/>
              <w:sz w:val="22"/>
              <w:szCs w:val="22"/>
              <w:lang w:val="en-NL" w:eastAsia="en-NL"/>
            </w:rPr>
          </w:pPr>
          <w:hyperlink w:anchor="_Toc73274433" w:history="1">
            <w:r w:rsidRPr="008E4EF3">
              <w:rPr>
                <w:rStyle w:val="Hyperlink"/>
                <w:rFonts w:cstheme="minorHAnsi"/>
                <w:noProof/>
              </w:rPr>
              <w:t>Plan van aanpak</w:t>
            </w:r>
            <w:r>
              <w:rPr>
                <w:noProof/>
                <w:webHidden/>
              </w:rPr>
              <w:tab/>
            </w:r>
            <w:r>
              <w:rPr>
                <w:noProof/>
                <w:webHidden/>
              </w:rPr>
              <w:fldChar w:fldCharType="begin"/>
            </w:r>
            <w:r>
              <w:rPr>
                <w:noProof/>
                <w:webHidden/>
              </w:rPr>
              <w:instrText xml:space="preserve"> PAGEREF _Toc73274433 \h </w:instrText>
            </w:r>
            <w:r>
              <w:rPr>
                <w:noProof/>
                <w:webHidden/>
              </w:rPr>
            </w:r>
            <w:r>
              <w:rPr>
                <w:noProof/>
                <w:webHidden/>
              </w:rPr>
              <w:fldChar w:fldCharType="separate"/>
            </w:r>
            <w:r>
              <w:rPr>
                <w:noProof/>
                <w:webHidden/>
              </w:rPr>
              <w:t>7</w:t>
            </w:r>
            <w:r>
              <w:rPr>
                <w:noProof/>
                <w:webHidden/>
              </w:rPr>
              <w:fldChar w:fldCharType="end"/>
            </w:r>
          </w:hyperlink>
        </w:p>
        <w:p w14:paraId="7F04E6A9" w14:textId="02974C41" w:rsidR="004D667E" w:rsidRDefault="004D667E">
          <w:pPr>
            <w:pStyle w:val="Inhopg2"/>
            <w:tabs>
              <w:tab w:val="right" w:leader="dot" w:pos="9881"/>
            </w:tabs>
            <w:rPr>
              <w:rFonts w:eastAsiaTheme="minorEastAsia"/>
              <w:noProof/>
              <w:color w:val="auto"/>
              <w:sz w:val="22"/>
              <w:szCs w:val="22"/>
              <w:lang w:val="en-NL" w:eastAsia="en-NL"/>
            </w:rPr>
          </w:pPr>
          <w:hyperlink w:anchor="_Toc73274434" w:history="1">
            <w:r w:rsidRPr="008E4EF3">
              <w:rPr>
                <w:rStyle w:val="Hyperlink"/>
                <w:rFonts w:cstheme="minorHAnsi"/>
                <w:noProof/>
              </w:rPr>
              <w:t>Inleiding</w:t>
            </w:r>
            <w:r>
              <w:rPr>
                <w:noProof/>
                <w:webHidden/>
              </w:rPr>
              <w:tab/>
            </w:r>
            <w:r>
              <w:rPr>
                <w:noProof/>
                <w:webHidden/>
              </w:rPr>
              <w:fldChar w:fldCharType="begin"/>
            </w:r>
            <w:r>
              <w:rPr>
                <w:noProof/>
                <w:webHidden/>
              </w:rPr>
              <w:instrText xml:space="preserve"> PAGEREF _Toc73274434 \h </w:instrText>
            </w:r>
            <w:r>
              <w:rPr>
                <w:noProof/>
                <w:webHidden/>
              </w:rPr>
            </w:r>
            <w:r>
              <w:rPr>
                <w:noProof/>
                <w:webHidden/>
              </w:rPr>
              <w:fldChar w:fldCharType="separate"/>
            </w:r>
            <w:r>
              <w:rPr>
                <w:noProof/>
                <w:webHidden/>
              </w:rPr>
              <w:t>7</w:t>
            </w:r>
            <w:r>
              <w:rPr>
                <w:noProof/>
                <w:webHidden/>
              </w:rPr>
              <w:fldChar w:fldCharType="end"/>
            </w:r>
          </w:hyperlink>
        </w:p>
        <w:p w14:paraId="7A11EC62" w14:textId="079C970A" w:rsidR="004D667E" w:rsidRDefault="004D667E">
          <w:pPr>
            <w:pStyle w:val="Inhopg2"/>
            <w:tabs>
              <w:tab w:val="right" w:leader="dot" w:pos="9881"/>
            </w:tabs>
            <w:rPr>
              <w:rFonts w:eastAsiaTheme="minorEastAsia"/>
              <w:noProof/>
              <w:color w:val="auto"/>
              <w:sz w:val="22"/>
              <w:szCs w:val="22"/>
              <w:lang w:val="en-NL" w:eastAsia="en-NL"/>
            </w:rPr>
          </w:pPr>
          <w:hyperlink w:anchor="_Toc73274435" w:history="1">
            <w:r w:rsidRPr="008E4EF3">
              <w:rPr>
                <w:rStyle w:val="Hyperlink"/>
                <w:rFonts w:cstheme="minorHAnsi"/>
                <w:noProof/>
              </w:rPr>
              <w:t>Doelstellingen</w:t>
            </w:r>
            <w:r>
              <w:rPr>
                <w:noProof/>
                <w:webHidden/>
              </w:rPr>
              <w:tab/>
            </w:r>
            <w:r>
              <w:rPr>
                <w:noProof/>
                <w:webHidden/>
              </w:rPr>
              <w:fldChar w:fldCharType="begin"/>
            </w:r>
            <w:r>
              <w:rPr>
                <w:noProof/>
                <w:webHidden/>
              </w:rPr>
              <w:instrText xml:space="preserve"> PAGEREF _Toc73274435 \h </w:instrText>
            </w:r>
            <w:r>
              <w:rPr>
                <w:noProof/>
                <w:webHidden/>
              </w:rPr>
            </w:r>
            <w:r>
              <w:rPr>
                <w:noProof/>
                <w:webHidden/>
              </w:rPr>
              <w:fldChar w:fldCharType="separate"/>
            </w:r>
            <w:r>
              <w:rPr>
                <w:noProof/>
                <w:webHidden/>
              </w:rPr>
              <w:t>7</w:t>
            </w:r>
            <w:r>
              <w:rPr>
                <w:noProof/>
                <w:webHidden/>
              </w:rPr>
              <w:fldChar w:fldCharType="end"/>
            </w:r>
          </w:hyperlink>
        </w:p>
        <w:p w14:paraId="1CA669B5" w14:textId="1D67FBB6" w:rsidR="004D667E" w:rsidRDefault="004D667E">
          <w:pPr>
            <w:pStyle w:val="Inhopg2"/>
            <w:tabs>
              <w:tab w:val="right" w:leader="dot" w:pos="9881"/>
            </w:tabs>
            <w:rPr>
              <w:rFonts w:eastAsiaTheme="minorEastAsia"/>
              <w:noProof/>
              <w:color w:val="auto"/>
              <w:sz w:val="22"/>
              <w:szCs w:val="22"/>
              <w:lang w:val="en-NL" w:eastAsia="en-NL"/>
            </w:rPr>
          </w:pPr>
          <w:hyperlink w:anchor="_Toc73274436" w:history="1">
            <w:r w:rsidRPr="008E4EF3">
              <w:rPr>
                <w:rStyle w:val="Hyperlink"/>
                <w:rFonts w:cstheme="minorHAnsi"/>
                <w:noProof/>
              </w:rPr>
              <w:t>Benodigdheden</w:t>
            </w:r>
            <w:r>
              <w:rPr>
                <w:noProof/>
                <w:webHidden/>
              </w:rPr>
              <w:tab/>
            </w:r>
            <w:r>
              <w:rPr>
                <w:noProof/>
                <w:webHidden/>
              </w:rPr>
              <w:fldChar w:fldCharType="begin"/>
            </w:r>
            <w:r>
              <w:rPr>
                <w:noProof/>
                <w:webHidden/>
              </w:rPr>
              <w:instrText xml:space="preserve"> PAGEREF _Toc73274436 \h </w:instrText>
            </w:r>
            <w:r>
              <w:rPr>
                <w:noProof/>
                <w:webHidden/>
              </w:rPr>
            </w:r>
            <w:r>
              <w:rPr>
                <w:noProof/>
                <w:webHidden/>
              </w:rPr>
              <w:fldChar w:fldCharType="separate"/>
            </w:r>
            <w:r>
              <w:rPr>
                <w:noProof/>
                <w:webHidden/>
              </w:rPr>
              <w:t>14</w:t>
            </w:r>
            <w:r>
              <w:rPr>
                <w:noProof/>
                <w:webHidden/>
              </w:rPr>
              <w:fldChar w:fldCharType="end"/>
            </w:r>
          </w:hyperlink>
        </w:p>
        <w:p w14:paraId="37321334" w14:textId="69C0567B" w:rsidR="004D667E" w:rsidRDefault="004D667E">
          <w:pPr>
            <w:pStyle w:val="Inhopg2"/>
            <w:tabs>
              <w:tab w:val="right" w:leader="dot" w:pos="9881"/>
            </w:tabs>
            <w:rPr>
              <w:rFonts w:eastAsiaTheme="minorEastAsia"/>
              <w:noProof/>
              <w:color w:val="auto"/>
              <w:sz w:val="22"/>
              <w:szCs w:val="22"/>
              <w:lang w:val="en-NL" w:eastAsia="en-NL"/>
            </w:rPr>
          </w:pPr>
          <w:hyperlink w:anchor="_Toc73274437" w:history="1">
            <w:r w:rsidRPr="008E4EF3">
              <w:rPr>
                <w:rStyle w:val="Hyperlink"/>
                <w:noProof/>
              </w:rPr>
              <w:t>Takenlijst</w:t>
            </w:r>
            <w:r>
              <w:rPr>
                <w:noProof/>
                <w:webHidden/>
              </w:rPr>
              <w:tab/>
            </w:r>
            <w:r>
              <w:rPr>
                <w:noProof/>
                <w:webHidden/>
              </w:rPr>
              <w:fldChar w:fldCharType="begin"/>
            </w:r>
            <w:r>
              <w:rPr>
                <w:noProof/>
                <w:webHidden/>
              </w:rPr>
              <w:instrText xml:space="preserve"> PAGEREF _Toc73274437 \h </w:instrText>
            </w:r>
            <w:r>
              <w:rPr>
                <w:noProof/>
                <w:webHidden/>
              </w:rPr>
            </w:r>
            <w:r>
              <w:rPr>
                <w:noProof/>
                <w:webHidden/>
              </w:rPr>
              <w:fldChar w:fldCharType="separate"/>
            </w:r>
            <w:r>
              <w:rPr>
                <w:noProof/>
                <w:webHidden/>
              </w:rPr>
              <w:t>14</w:t>
            </w:r>
            <w:r>
              <w:rPr>
                <w:noProof/>
                <w:webHidden/>
              </w:rPr>
              <w:fldChar w:fldCharType="end"/>
            </w:r>
          </w:hyperlink>
        </w:p>
        <w:p w14:paraId="1717928D" w14:textId="5368C08D" w:rsidR="004D667E" w:rsidRDefault="004D667E">
          <w:pPr>
            <w:pStyle w:val="Inhopg2"/>
            <w:tabs>
              <w:tab w:val="right" w:leader="dot" w:pos="9881"/>
            </w:tabs>
            <w:rPr>
              <w:rFonts w:eastAsiaTheme="minorEastAsia"/>
              <w:noProof/>
              <w:color w:val="auto"/>
              <w:sz w:val="22"/>
              <w:szCs w:val="22"/>
              <w:lang w:val="en-NL" w:eastAsia="en-NL"/>
            </w:rPr>
          </w:pPr>
          <w:hyperlink w:anchor="_Toc73274438" w:history="1">
            <w:r w:rsidRPr="008E4EF3">
              <w:rPr>
                <w:rStyle w:val="Hyperlink"/>
                <w:noProof/>
              </w:rPr>
              <w:t>Planning</w:t>
            </w:r>
            <w:r>
              <w:rPr>
                <w:noProof/>
                <w:webHidden/>
              </w:rPr>
              <w:tab/>
            </w:r>
            <w:r>
              <w:rPr>
                <w:noProof/>
                <w:webHidden/>
              </w:rPr>
              <w:fldChar w:fldCharType="begin"/>
            </w:r>
            <w:r>
              <w:rPr>
                <w:noProof/>
                <w:webHidden/>
              </w:rPr>
              <w:instrText xml:space="preserve"> PAGEREF _Toc73274438 \h </w:instrText>
            </w:r>
            <w:r>
              <w:rPr>
                <w:noProof/>
                <w:webHidden/>
              </w:rPr>
            </w:r>
            <w:r>
              <w:rPr>
                <w:noProof/>
                <w:webHidden/>
              </w:rPr>
              <w:fldChar w:fldCharType="separate"/>
            </w:r>
            <w:r>
              <w:rPr>
                <w:noProof/>
                <w:webHidden/>
              </w:rPr>
              <w:t>15</w:t>
            </w:r>
            <w:r>
              <w:rPr>
                <w:noProof/>
                <w:webHidden/>
              </w:rPr>
              <w:fldChar w:fldCharType="end"/>
            </w:r>
          </w:hyperlink>
        </w:p>
        <w:p w14:paraId="7E5DEAD5" w14:textId="2B8CA792" w:rsidR="004D667E" w:rsidRDefault="004D667E">
          <w:pPr>
            <w:pStyle w:val="Inhopg1"/>
            <w:tabs>
              <w:tab w:val="right" w:leader="dot" w:pos="9881"/>
            </w:tabs>
            <w:rPr>
              <w:rFonts w:eastAsiaTheme="minorEastAsia"/>
              <w:noProof/>
              <w:color w:val="auto"/>
              <w:sz w:val="22"/>
              <w:szCs w:val="22"/>
              <w:lang w:val="en-NL" w:eastAsia="en-NL"/>
            </w:rPr>
          </w:pPr>
          <w:hyperlink w:anchor="_Toc73274439" w:history="1">
            <w:r w:rsidRPr="008E4EF3">
              <w:rPr>
                <w:rStyle w:val="Hyperlink"/>
                <w:noProof/>
              </w:rPr>
              <w:t>Functioneel ontwerp</w:t>
            </w:r>
            <w:r>
              <w:rPr>
                <w:noProof/>
                <w:webHidden/>
              </w:rPr>
              <w:tab/>
            </w:r>
            <w:r>
              <w:rPr>
                <w:noProof/>
                <w:webHidden/>
              </w:rPr>
              <w:fldChar w:fldCharType="begin"/>
            </w:r>
            <w:r>
              <w:rPr>
                <w:noProof/>
                <w:webHidden/>
              </w:rPr>
              <w:instrText xml:space="preserve"> PAGEREF _Toc73274439 \h </w:instrText>
            </w:r>
            <w:r>
              <w:rPr>
                <w:noProof/>
                <w:webHidden/>
              </w:rPr>
            </w:r>
            <w:r>
              <w:rPr>
                <w:noProof/>
                <w:webHidden/>
              </w:rPr>
              <w:fldChar w:fldCharType="separate"/>
            </w:r>
            <w:r>
              <w:rPr>
                <w:noProof/>
                <w:webHidden/>
              </w:rPr>
              <w:t>16</w:t>
            </w:r>
            <w:r>
              <w:rPr>
                <w:noProof/>
                <w:webHidden/>
              </w:rPr>
              <w:fldChar w:fldCharType="end"/>
            </w:r>
          </w:hyperlink>
        </w:p>
        <w:p w14:paraId="7406F5BF" w14:textId="52ABB51E" w:rsidR="004D667E" w:rsidRDefault="004D667E">
          <w:pPr>
            <w:pStyle w:val="Inhopg2"/>
            <w:tabs>
              <w:tab w:val="right" w:leader="dot" w:pos="9881"/>
            </w:tabs>
            <w:rPr>
              <w:rFonts w:eastAsiaTheme="minorEastAsia"/>
              <w:noProof/>
              <w:color w:val="auto"/>
              <w:sz w:val="22"/>
              <w:szCs w:val="22"/>
              <w:lang w:val="en-NL" w:eastAsia="en-NL"/>
            </w:rPr>
          </w:pPr>
          <w:hyperlink w:anchor="_Toc73274440" w:history="1">
            <w:r w:rsidRPr="008E4EF3">
              <w:rPr>
                <w:rStyle w:val="Hyperlink"/>
                <w:noProof/>
              </w:rPr>
              <w:t>Inleiding</w:t>
            </w:r>
            <w:r>
              <w:rPr>
                <w:noProof/>
                <w:webHidden/>
              </w:rPr>
              <w:tab/>
            </w:r>
            <w:r>
              <w:rPr>
                <w:noProof/>
                <w:webHidden/>
              </w:rPr>
              <w:fldChar w:fldCharType="begin"/>
            </w:r>
            <w:r>
              <w:rPr>
                <w:noProof/>
                <w:webHidden/>
              </w:rPr>
              <w:instrText xml:space="preserve"> PAGEREF _Toc73274440 \h </w:instrText>
            </w:r>
            <w:r>
              <w:rPr>
                <w:noProof/>
                <w:webHidden/>
              </w:rPr>
            </w:r>
            <w:r>
              <w:rPr>
                <w:noProof/>
                <w:webHidden/>
              </w:rPr>
              <w:fldChar w:fldCharType="separate"/>
            </w:r>
            <w:r>
              <w:rPr>
                <w:noProof/>
                <w:webHidden/>
              </w:rPr>
              <w:t>16</w:t>
            </w:r>
            <w:r>
              <w:rPr>
                <w:noProof/>
                <w:webHidden/>
              </w:rPr>
              <w:fldChar w:fldCharType="end"/>
            </w:r>
          </w:hyperlink>
        </w:p>
        <w:p w14:paraId="4A0E90B4" w14:textId="7C111774" w:rsidR="004D667E" w:rsidRDefault="004D667E">
          <w:pPr>
            <w:pStyle w:val="Inhopg2"/>
            <w:tabs>
              <w:tab w:val="right" w:leader="dot" w:pos="9881"/>
            </w:tabs>
            <w:rPr>
              <w:rFonts w:eastAsiaTheme="minorEastAsia"/>
              <w:noProof/>
              <w:color w:val="auto"/>
              <w:sz w:val="22"/>
              <w:szCs w:val="22"/>
              <w:lang w:val="en-NL" w:eastAsia="en-NL"/>
            </w:rPr>
          </w:pPr>
          <w:hyperlink w:anchor="_Toc73274441" w:history="1">
            <w:r w:rsidRPr="008E4EF3">
              <w:rPr>
                <w:rStyle w:val="Hyperlink"/>
                <w:noProof/>
                <w:lang w:val="en-US"/>
              </w:rPr>
              <w:t>Functionaliteiten &amp; requirements</w:t>
            </w:r>
            <w:r>
              <w:rPr>
                <w:noProof/>
                <w:webHidden/>
              </w:rPr>
              <w:tab/>
            </w:r>
            <w:r>
              <w:rPr>
                <w:noProof/>
                <w:webHidden/>
              </w:rPr>
              <w:fldChar w:fldCharType="begin"/>
            </w:r>
            <w:r>
              <w:rPr>
                <w:noProof/>
                <w:webHidden/>
              </w:rPr>
              <w:instrText xml:space="preserve"> PAGEREF _Toc73274441 \h </w:instrText>
            </w:r>
            <w:r>
              <w:rPr>
                <w:noProof/>
                <w:webHidden/>
              </w:rPr>
            </w:r>
            <w:r>
              <w:rPr>
                <w:noProof/>
                <w:webHidden/>
              </w:rPr>
              <w:fldChar w:fldCharType="separate"/>
            </w:r>
            <w:r>
              <w:rPr>
                <w:noProof/>
                <w:webHidden/>
              </w:rPr>
              <w:t>16</w:t>
            </w:r>
            <w:r>
              <w:rPr>
                <w:noProof/>
                <w:webHidden/>
              </w:rPr>
              <w:fldChar w:fldCharType="end"/>
            </w:r>
          </w:hyperlink>
        </w:p>
        <w:p w14:paraId="2BD22E05" w14:textId="7B11DDDC" w:rsidR="004D667E" w:rsidRDefault="004D667E">
          <w:pPr>
            <w:pStyle w:val="Inhopg2"/>
            <w:tabs>
              <w:tab w:val="right" w:leader="dot" w:pos="9881"/>
            </w:tabs>
            <w:rPr>
              <w:rFonts w:eastAsiaTheme="minorEastAsia"/>
              <w:noProof/>
              <w:color w:val="auto"/>
              <w:sz w:val="22"/>
              <w:szCs w:val="22"/>
              <w:lang w:val="en-NL" w:eastAsia="en-NL"/>
            </w:rPr>
          </w:pPr>
          <w:hyperlink w:anchor="_Toc73274442" w:history="1">
            <w:r w:rsidRPr="008E4EF3">
              <w:rPr>
                <w:rStyle w:val="Hyperlink"/>
                <w:noProof/>
              </w:rPr>
              <w:t>Basis lay-out</w:t>
            </w:r>
            <w:r>
              <w:rPr>
                <w:noProof/>
                <w:webHidden/>
              </w:rPr>
              <w:tab/>
            </w:r>
            <w:r>
              <w:rPr>
                <w:noProof/>
                <w:webHidden/>
              </w:rPr>
              <w:fldChar w:fldCharType="begin"/>
            </w:r>
            <w:r>
              <w:rPr>
                <w:noProof/>
                <w:webHidden/>
              </w:rPr>
              <w:instrText xml:space="preserve"> PAGEREF _Toc73274442 \h </w:instrText>
            </w:r>
            <w:r>
              <w:rPr>
                <w:noProof/>
                <w:webHidden/>
              </w:rPr>
            </w:r>
            <w:r>
              <w:rPr>
                <w:noProof/>
                <w:webHidden/>
              </w:rPr>
              <w:fldChar w:fldCharType="separate"/>
            </w:r>
            <w:r>
              <w:rPr>
                <w:noProof/>
                <w:webHidden/>
              </w:rPr>
              <w:t>18</w:t>
            </w:r>
            <w:r>
              <w:rPr>
                <w:noProof/>
                <w:webHidden/>
              </w:rPr>
              <w:fldChar w:fldCharType="end"/>
            </w:r>
          </w:hyperlink>
        </w:p>
        <w:p w14:paraId="393C4D7C" w14:textId="0244FE7C" w:rsidR="004D667E" w:rsidRDefault="004D667E">
          <w:pPr>
            <w:pStyle w:val="Inhopg2"/>
            <w:tabs>
              <w:tab w:val="right" w:leader="dot" w:pos="9881"/>
            </w:tabs>
            <w:rPr>
              <w:rFonts w:eastAsiaTheme="minorEastAsia"/>
              <w:noProof/>
              <w:color w:val="auto"/>
              <w:sz w:val="22"/>
              <w:szCs w:val="22"/>
              <w:lang w:val="en-NL" w:eastAsia="en-NL"/>
            </w:rPr>
          </w:pPr>
          <w:hyperlink w:anchor="_Toc73274443" w:history="1">
            <w:r w:rsidRPr="008E4EF3">
              <w:rPr>
                <w:rStyle w:val="Hyperlink"/>
                <w:noProof/>
              </w:rPr>
              <w:t>Navigatiestructuur</w:t>
            </w:r>
            <w:r>
              <w:rPr>
                <w:noProof/>
                <w:webHidden/>
              </w:rPr>
              <w:tab/>
            </w:r>
            <w:r>
              <w:rPr>
                <w:noProof/>
                <w:webHidden/>
              </w:rPr>
              <w:fldChar w:fldCharType="begin"/>
            </w:r>
            <w:r>
              <w:rPr>
                <w:noProof/>
                <w:webHidden/>
              </w:rPr>
              <w:instrText xml:space="preserve"> PAGEREF _Toc73274443 \h </w:instrText>
            </w:r>
            <w:r>
              <w:rPr>
                <w:noProof/>
                <w:webHidden/>
              </w:rPr>
            </w:r>
            <w:r>
              <w:rPr>
                <w:noProof/>
                <w:webHidden/>
              </w:rPr>
              <w:fldChar w:fldCharType="separate"/>
            </w:r>
            <w:r>
              <w:rPr>
                <w:noProof/>
                <w:webHidden/>
              </w:rPr>
              <w:t>21</w:t>
            </w:r>
            <w:r>
              <w:rPr>
                <w:noProof/>
                <w:webHidden/>
              </w:rPr>
              <w:fldChar w:fldCharType="end"/>
            </w:r>
          </w:hyperlink>
        </w:p>
        <w:p w14:paraId="59755574" w14:textId="2C7DCD9A" w:rsidR="004D667E" w:rsidRDefault="004D667E">
          <w:pPr>
            <w:pStyle w:val="Inhopg1"/>
            <w:tabs>
              <w:tab w:val="right" w:leader="dot" w:pos="9881"/>
            </w:tabs>
            <w:rPr>
              <w:rFonts w:eastAsiaTheme="minorEastAsia"/>
              <w:noProof/>
              <w:color w:val="auto"/>
              <w:sz w:val="22"/>
              <w:szCs w:val="22"/>
              <w:lang w:val="en-NL" w:eastAsia="en-NL"/>
            </w:rPr>
          </w:pPr>
          <w:hyperlink w:anchor="_Toc73274444" w:history="1">
            <w:r w:rsidRPr="008E4EF3">
              <w:rPr>
                <w:rStyle w:val="Hyperlink"/>
                <w:noProof/>
              </w:rPr>
              <w:t>Technisch ontwerp</w:t>
            </w:r>
            <w:r>
              <w:rPr>
                <w:noProof/>
                <w:webHidden/>
              </w:rPr>
              <w:tab/>
            </w:r>
            <w:r>
              <w:rPr>
                <w:noProof/>
                <w:webHidden/>
              </w:rPr>
              <w:fldChar w:fldCharType="begin"/>
            </w:r>
            <w:r>
              <w:rPr>
                <w:noProof/>
                <w:webHidden/>
              </w:rPr>
              <w:instrText xml:space="preserve"> PAGEREF _Toc73274444 \h </w:instrText>
            </w:r>
            <w:r>
              <w:rPr>
                <w:noProof/>
                <w:webHidden/>
              </w:rPr>
            </w:r>
            <w:r>
              <w:rPr>
                <w:noProof/>
                <w:webHidden/>
              </w:rPr>
              <w:fldChar w:fldCharType="separate"/>
            </w:r>
            <w:r>
              <w:rPr>
                <w:noProof/>
                <w:webHidden/>
              </w:rPr>
              <w:t>22</w:t>
            </w:r>
            <w:r>
              <w:rPr>
                <w:noProof/>
                <w:webHidden/>
              </w:rPr>
              <w:fldChar w:fldCharType="end"/>
            </w:r>
          </w:hyperlink>
        </w:p>
        <w:p w14:paraId="055C20F4" w14:textId="2737A58B" w:rsidR="004D667E" w:rsidRDefault="004D667E">
          <w:pPr>
            <w:pStyle w:val="Inhopg2"/>
            <w:tabs>
              <w:tab w:val="right" w:leader="dot" w:pos="9881"/>
            </w:tabs>
            <w:rPr>
              <w:rFonts w:eastAsiaTheme="minorEastAsia"/>
              <w:noProof/>
              <w:color w:val="auto"/>
              <w:sz w:val="22"/>
              <w:szCs w:val="22"/>
              <w:lang w:val="en-NL" w:eastAsia="en-NL"/>
            </w:rPr>
          </w:pPr>
          <w:hyperlink w:anchor="_Toc73274445" w:history="1">
            <w:r w:rsidRPr="008E4EF3">
              <w:rPr>
                <w:rStyle w:val="Hyperlink"/>
                <w:noProof/>
              </w:rPr>
              <w:t>Technische specificaties</w:t>
            </w:r>
            <w:r>
              <w:rPr>
                <w:noProof/>
                <w:webHidden/>
              </w:rPr>
              <w:tab/>
            </w:r>
            <w:r>
              <w:rPr>
                <w:noProof/>
                <w:webHidden/>
              </w:rPr>
              <w:fldChar w:fldCharType="begin"/>
            </w:r>
            <w:r>
              <w:rPr>
                <w:noProof/>
                <w:webHidden/>
              </w:rPr>
              <w:instrText xml:space="preserve"> PAGEREF _Toc73274445 \h </w:instrText>
            </w:r>
            <w:r>
              <w:rPr>
                <w:noProof/>
                <w:webHidden/>
              </w:rPr>
            </w:r>
            <w:r>
              <w:rPr>
                <w:noProof/>
                <w:webHidden/>
              </w:rPr>
              <w:fldChar w:fldCharType="separate"/>
            </w:r>
            <w:r>
              <w:rPr>
                <w:noProof/>
                <w:webHidden/>
              </w:rPr>
              <w:t>22</w:t>
            </w:r>
            <w:r>
              <w:rPr>
                <w:noProof/>
                <w:webHidden/>
              </w:rPr>
              <w:fldChar w:fldCharType="end"/>
            </w:r>
          </w:hyperlink>
        </w:p>
        <w:p w14:paraId="3A68F400" w14:textId="5D121268" w:rsidR="004D667E" w:rsidRDefault="004D667E">
          <w:pPr>
            <w:pStyle w:val="Inhopg2"/>
            <w:tabs>
              <w:tab w:val="right" w:leader="dot" w:pos="9881"/>
            </w:tabs>
            <w:rPr>
              <w:rFonts w:eastAsiaTheme="minorEastAsia"/>
              <w:noProof/>
              <w:color w:val="auto"/>
              <w:sz w:val="22"/>
              <w:szCs w:val="22"/>
              <w:lang w:val="en-NL" w:eastAsia="en-NL"/>
            </w:rPr>
          </w:pPr>
          <w:hyperlink w:anchor="_Toc73274446" w:history="1">
            <w:r w:rsidRPr="008E4EF3">
              <w:rPr>
                <w:rStyle w:val="Hyperlink"/>
                <w:noProof/>
              </w:rPr>
              <w:t>Use cases</w:t>
            </w:r>
            <w:r>
              <w:rPr>
                <w:noProof/>
                <w:webHidden/>
              </w:rPr>
              <w:tab/>
            </w:r>
            <w:r>
              <w:rPr>
                <w:noProof/>
                <w:webHidden/>
              </w:rPr>
              <w:fldChar w:fldCharType="begin"/>
            </w:r>
            <w:r>
              <w:rPr>
                <w:noProof/>
                <w:webHidden/>
              </w:rPr>
              <w:instrText xml:space="preserve"> PAGEREF _Toc73274446 \h </w:instrText>
            </w:r>
            <w:r>
              <w:rPr>
                <w:noProof/>
                <w:webHidden/>
              </w:rPr>
            </w:r>
            <w:r>
              <w:rPr>
                <w:noProof/>
                <w:webHidden/>
              </w:rPr>
              <w:fldChar w:fldCharType="separate"/>
            </w:r>
            <w:r>
              <w:rPr>
                <w:noProof/>
                <w:webHidden/>
              </w:rPr>
              <w:t>22</w:t>
            </w:r>
            <w:r>
              <w:rPr>
                <w:noProof/>
                <w:webHidden/>
              </w:rPr>
              <w:fldChar w:fldCharType="end"/>
            </w:r>
          </w:hyperlink>
        </w:p>
        <w:p w14:paraId="67658927" w14:textId="0FAA4818" w:rsidR="004D667E" w:rsidRDefault="004D667E">
          <w:pPr>
            <w:pStyle w:val="Inhopg2"/>
            <w:tabs>
              <w:tab w:val="right" w:leader="dot" w:pos="9881"/>
            </w:tabs>
            <w:rPr>
              <w:rFonts w:eastAsiaTheme="minorEastAsia"/>
              <w:noProof/>
              <w:color w:val="auto"/>
              <w:sz w:val="22"/>
              <w:szCs w:val="22"/>
              <w:lang w:val="en-NL" w:eastAsia="en-NL"/>
            </w:rPr>
          </w:pPr>
          <w:hyperlink w:anchor="_Toc73274447" w:history="1">
            <w:r w:rsidRPr="008E4EF3">
              <w:rPr>
                <w:rStyle w:val="Hyperlink"/>
                <w:noProof/>
              </w:rPr>
              <w:t>Relationeel datamodel</w:t>
            </w:r>
            <w:r>
              <w:rPr>
                <w:noProof/>
                <w:webHidden/>
              </w:rPr>
              <w:tab/>
            </w:r>
            <w:r>
              <w:rPr>
                <w:noProof/>
                <w:webHidden/>
              </w:rPr>
              <w:fldChar w:fldCharType="begin"/>
            </w:r>
            <w:r>
              <w:rPr>
                <w:noProof/>
                <w:webHidden/>
              </w:rPr>
              <w:instrText xml:space="preserve"> PAGEREF _Toc73274447 \h </w:instrText>
            </w:r>
            <w:r>
              <w:rPr>
                <w:noProof/>
                <w:webHidden/>
              </w:rPr>
            </w:r>
            <w:r>
              <w:rPr>
                <w:noProof/>
                <w:webHidden/>
              </w:rPr>
              <w:fldChar w:fldCharType="separate"/>
            </w:r>
            <w:r>
              <w:rPr>
                <w:noProof/>
                <w:webHidden/>
              </w:rPr>
              <w:t>28</w:t>
            </w:r>
            <w:r>
              <w:rPr>
                <w:noProof/>
                <w:webHidden/>
              </w:rPr>
              <w:fldChar w:fldCharType="end"/>
            </w:r>
          </w:hyperlink>
        </w:p>
        <w:p w14:paraId="3D4B7F40" w14:textId="676C938A" w:rsidR="004D667E" w:rsidRDefault="004D667E">
          <w:pPr>
            <w:pStyle w:val="Inhopg2"/>
            <w:tabs>
              <w:tab w:val="right" w:leader="dot" w:pos="9881"/>
            </w:tabs>
            <w:rPr>
              <w:rFonts w:eastAsiaTheme="minorEastAsia"/>
              <w:noProof/>
              <w:color w:val="auto"/>
              <w:sz w:val="22"/>
              <w:szCs w:val="22"/>
              <w:lang w:val="en-NL" w:eastAsia="en-NL"/>
            </w:rPr>
          </w:pPr>
          <w:hyperlink w:anchor="_Toc73274448" w:history="1">
            <w:r w:rsidRPr="008E4EF3">
              <w:rPr>
                <w:rStyle w:val="Hyperlink"/>
                <w:noProof/>
              </w:rPr>
              <w:t>datadictionary</w:t>
            </w:r>
            <w:r>
              <w:rPr>
                <w:noProof/>
                <w:webHidden/>
              </w:rPr>
              <w:tab/>
            </w:r>
            <w:r>
              <w:rPr>
                <w:noProof/>
                <w:webHidden/>
              </w:rPr>
              <w:fldChar w:fldCharType="begin"/>
            </w:r>
            <w:r>
              <w:rPr>
                <w:noProof/>
                <w:webHidden/>
              </w:rPr>
              <w:instrText xml:space="preserve"> PAGEREF _Toc73274448 \h </w:instrText>
            </w:r>
            <w:r>
              <w:rPr>
                <w:noProof/>
                <w:webHidden/>
              </w:rPr>
            </w:r>
            <w:r>
              <w:rPr>
                <w:noProof/>
                <w:webHidden/>
              </w:rPr>
              <w:fldChar w:fldCharType="separate"/>
            </w:r>
            <w:r>
              <w:rPr>
                <w:noProof/>
                <w:webHidden/>
              </w:rPr>
              <w:t>29</w:t>
            </w:r>
            <w:r>
              <w:rPr>
                <w:noProof/>
                <w:webHidden/>
              </w:rPr>
              <w:fldChar w:fldCharType="end"/>
            </w:r>
          </w:hyperlink>
        </w:p>
        <w:p w14:paraId="145D8B2D" w14:textId="735857ED" w:rsidR="004D667E" w:rsidRDefault="004D667E">
          <w:pPr>
            <w:pStyle w:val="Inhopg2"/>
            <w:tabs>
              <w:tab w:val="right" w:leader="dot" w:pos="9881"/>
            </w:tabs>
            <w:rPr>
              <w:rFonts w:eastAsiaTheme="minorEastAsia"/>
              <w:noProof/>
              <w:color w:val="auto"/>
              <w:sz w:val="22"/>
              <w:szCs w:val="22"/>
              <w:lang w:val="en-NL" w:eastAsia="en-NL"/>
            </w:rPr>
          </w:pPr>
          <w:hyperlink w:anchor="_Toc73274449" w:history="1">
            <w:r w:rsidRPr="008E4EF3">
              <w:rPr>
                <w:rStyle w:val="Hyperlink"/>
                <w:noProof/>
              </w:rPr>
              <w:t>Class Diagram</w:t>
            </w:r>
            <w:r>
              <w:rPr>
                <w:noProof/>
                <w:webHidden/>
              </w:rPr>
              <w:tab/>
            </w:r>
            <w:r>
              <w:rPr>
                <w:noProof/>
                <w:webHidden/>
              </w:rPr>
              <w:fldChar w:fldCharType="begin"/>
            </w:r>
            <w:r>
              <w:rPr>
                <w:noProof/>
                <w:webHidden/>
              </w:rPr>
              <w:instrText xml:space="preserve"> PAGEREF _Toc73274449 \h </w:instrText>
            </w:r>
            <w:r>
              <w:rPr>
                <w:noProof/>
                <w:webHidden/>
              </w:rPr>
            </w:r>
            <w:r>
              <w:rPr>
                <w:noProof/>
                <w:webHidden/>
              </w:rPr>
              <w:fldChar w:fldCharType="separate"/>
            </w:r>
            <w:r>
              <w:rPr>
                <w:noProof/>
                <w:webHidden/>
              </w:rPr>
              <w:t>33</w:t>
            </w:r>
            <w:r>
              <w:rPr>
                <w:noProof/>
                <w:webHidden/>
              </w:rPr>
              <w:fldChar w:fldCharType="end"/>
            </w:r>
          </w:hyperlink>
        </w:p>
        <w:p w14:paraId="63B0F76A" w14:textId="6DE5DBE8" w:rsidR="004D667E" w:rsidRDefault="004D667E">
          <w:pPr>
            <w:pStyle w:val="Inhopg1"/>
            <w:tabs>
              <w:tab w:val="right" w:leader="dot" w:pos="9881"/>
            </w:tabs>
            <w:rPr>
              <w:rFonts w:eastAsiaTheme="minorEastAsia"/>
              <w:noProof/>
              <w:color w:val="auto"/>
              <w:sz w:val="22"/>
              <w:szCs w:val="22"/>
              <w:lang w:val="en-NL" w:eastAsia="en-NL"/>
            </w:rPr>
          </w:pPr>
          <w:hyperlink w:anchor="_Toc73274450" w:history="1">
            <w:r w:rsidRPr="008E4EF3">
              <w:rPr>
                <w:rStyle w:val="Hyperlink"/>
                <w:noProof/>
              </w:rPr>
              <w:t>Testplan</w:t>
            </w:r>
            <w:r>
              <w:rPr>
                <w:noProof/>
                <w:webHidden/>
              </w:rPr>
              <w:tab/>
            </w:r>
            <w:r>
              <w:rPr>
                <w:noProof/>
                <w:webHidden/>
              </w:rPr>
              <w:fldChar w:fldCharType="begin"/>
            </w:r>
            <w:r>
              <w:rPr>
                <w:noProof/>
                <w:webHidden/>
              </w:rPr>
              <w:instrText xml:space="preserve"> PAGEREF _Toc73274450 \h </w:instrText>
            </w:r>
            <w:r>
              <w:rPr>
                <w:noProof/>
                <w:webHidden/>
              </w:rPr>
            </w:r>
            <w:r>
              <w:rPr>
                <w:noProof/>
                <w:webHidden/>
              </w:rPr>
              <w:fldChar w:fldCharType="separate"/>
            </w:r>
            <w:r>
              <w:rPr>
                <w:noProof/>
                <w:webHidden/>
              </w:rPr>
              <w:t>34</w:t>
            </w:r>
            <w:r>
              <w:rPr>
                <w:noProof/>
                <w:webHidden/>
              </w:rPr>
              <w:fldChar w:fldCharType="end"/>
            </w:r>
          </w:hyperlink>
        </w:p>
        <w:p w14:paraId="171094F2" w14:textId="582747F1" w:rsidR="004D667E" w:rsidRDefault="004D667E">
          <w:pPr>
            <w:pStyle w:val="Inhopg2"/>
            <w:tabs>
              <w:tab w:val="right" w:leader="dot" w:pos="9881"/>
            </w:tabs>
            <w:rPr>
              <w:rFonts w:eastAsiaTheme="minorEastAsia"/>
              <w:noProof/>
              <w:color w:val="auto"/>
              <w:sz w:val="22"/>
              <w:szCs w:val="22"/>
              <w:lang w:val="en-NL" w:eastAsia="en-NL"/>
            </w:rPr>
          </w:pPr>
          <w:hyperlink w:anchor="_Toc73274451" w:history="1">
            <w:r w:rsidRPr="008E4EF3">
              <w:rPr>
                <w:rStyle w:val="Hyperlink"/>
                <w:noProof/>
              </w:rPr>
              <w:t>Testvoorbereiding</w:t>
            </w:r>
            <w:r>
              <w:rPr>
                <w:noProof/>
                <w:webHidden/>
              </w:rPr>
              <w:tab/>
            </w:r>
            <w:r>
              <w:rPr>
                <w:noProof/>
                <w:webHidden/>
              </w:rPr>
              <w:fldChar w:fldCharType="begin"/>
            </w:r>
            <w:r>
              <w:rPr>
                <w:noProof/>
                <w:webHidden/>
              </w:rPr>
              <w:instrText xml:space="preserve"> PAGEREF _Toc73274451 \h </w:instrText>
            </w:r>
            <w:r>
              <w:rPr>
                <w:noProof/>
                <w:webHidden/>
              </w:rPr>
            </w:r>
            <w:r>
              <w:rPr>
                <w:noProof/>
                <w:webHidden/>
              </w:rPr>
              <w:fldChar w:fldCharType="separate"/>
            </w:r>
            <w:r>
              <w:rPr>
                <w:noProof/>
                <w:webHidden/>
              </w:rPr>
              <w:t>34</w:t>
            </w:r>
            <w:r>
              <w:rPr>
                <w:noProof/>
                <w:webHidden/>
              </w:rPr>
              <w:fldChar w:fldCharType="end"/>
            </w:r>
          </w:hyperlink>
        </w:p>
        <w:p w14:paraId="722ECFEB" w14:textId="5C02BDE2" w:rsidR="004D667E" w:rsidRDefault="004D667E">
          <w:pPr>
            <w:pStyle w:val="Inhopg2"/>
            <w:tabs>
              <w:tab w:val="right" w:leader="dot" w:pos="9881"/>
            </w:tabs>
            <w:rPr>
              <w:rFonts w:eastAsiaTheme="minorEastAsia"/>
              <w:noProof/>
              <w:color w:val="auto"/>
              <w:sz w:val="22"/>
              <w:szCs w:val="22"/>
              <w:lang w:val="en-NL" w:eastAsia="en-NL"/>
            </w:rPr>
          </w:pPr>
          <w:hyperlink w:anchor="_Toc73274452" w:history="1">
            <w:r w:rsidRPr="008E4EF3">
              <w:rPr>
                <w:rStyle w:val="Hyperlink"/>
                <w:noProof/>
              </w:rPr>
              <w:t>Testlog</w:t>
            </w:r>
            <w:r>
              <w:rPr>
                <w:noProof/>
                <w:webHidden/>
              </w:rPr>
              <w:tab/>
            </w:r>
            <w:r>
              <w:rPr>
                <w:noProof/>
                <w:webHidden/>
              </w:rPr>
              <w:fldChar w:fldCharType="begin"/>
            </w:r>
            <w:r>
              <w:rPr>
                <w:noProof/>
                <w:webHidden/>
              </w:rPr>
              <w:instrText xml:space="preserve"> PAGEREF _Toc73274452 \h </w:instrText>
            </w:r>
            <w:r>
              <w:rPr>
                <w:noProof/>
                <w:webHidden/>
              </w:rPr>
            </w:r>
            <w:r>
              <w:rPr>
                <w:noProof/>
                <w:webHidden/>
              </w:rPr>
              <w:fldChar w:fldCharType="separate"/>
            </w:r>
            <w:r>
              <w:rPr>
                <w:noProof/>
                <w:webHidden/>
              </w:rPr>
              <w:t>36</w:t>
            </w:r>
            <w:r>
              <w:rPr>
                <w:noProof/>
                <w:webHidden/>
              </w:rPr>
              <w:fldChar w:fldCharType="end"/>
            </w:r>
          </w:hyperlink>
        </w:p>
        <w:p w14:paraId="0F67DE9B" w14:textId="08EB5992" w:rsidR="008557AF" w:rsidRPr="00BB1DE9" w:rsidRDefault="008557AF">
          <w:pPr>
            <w:rPr>
              <w:rFonts w:cstheme="minorHAnsi"/>
            </w:rPr>
          </w:pPr>
          <w:r w:rsidRPr="00BB1DE9">
            <w:rPr>
              <w:rFonts w:cstheme="minorHAnsi"/>
              <w:b/>
              <w:bCs/>
            </w:rPr>
            <w:fldChar w:fldCharType="end"/>
          </w:r>
        </w:p>
      </w:sdtContent>
    </w:sdt>
    <w:p w14:paraId="1ED38E3E" w14:textId="77777777" w:rsidR="00DC49B2" w:rsidRPr="00BB1DE9" w:rsidRDefault="00DC49B2">
      <w:pPr>
        <w:rPr>
          <w:rFonts w:cstheme="minorHAnsi"/>
        </w:rPr>
      </w:pPr>
      <w:r w:rsidRPr="00BB1DE9">
        <w:rPr>
          <w:rFonts w:cstheme="minorHAnsi"/>
        </w:rPr>
        <w:lastRenderedPageBreak/>
        <w:br w:type="page"/>
      </w:r>
    </w:p>
    <w:p w14:paraId="3504A143" w14:textId="77777777" w:rsidR="00DC49B2" w:rsidRPr="00BB1DE9" w:rsidRDefault="00DC49B2" w:rsidP="00DC49B2">
      <w:pPr>
        <w:pStyle w:val="Kop1"/>
      </w:pPr>
      <w:bookmarkStart w:id="2" w:name="_Toc469485063"/>
      <w:bookmarkStart w:id="3" w:name="_Toc73274426"/>
      <w:r w:rsidRPr="00BB1DE9">
        <w:lastRenderedPageBreak/>
        <w:t>Programma van eisen</w:t>
      </w:r>
      <w:bookmarkEnd w:id="3"/>
    </w:p>
    <w:p w14:paraId="0DAB5EC9" w14:textId="6943C94C" w:rsidR="00DC49B2" w:rsidRPr="00BB1DE9" w:rsidRDefault="004B7946" w:rsidP="00DC49B2">
      <w:pPr>
        <w:pStyle w:val="Kop2"/>
      </w:pPr>
      <w:bookmarkStart w:id="4" w:name="_Hlk64900966"/>
      <w:bookmarkStart w:id="5" w:name="_Toc73274427"/>
      <w:bookmarkEnd w:id="2"/>
      <w:r w:rsidRPr="00BB1DE9">
        <w:t>Projectbeschrijving</w:t>
      </w:r>
      <w:bookmarkEnd w:id="5"/>
      <w:r w:rsidRPr="00BB1DE9">
        <w:t xml:space="preserve"> </w:t>
      </w:r>
    </w:p>
    <w:p w14:paraId="025FF786" w14:textId="6AF98A02" w:rsidR="00DC49B2" w:rsidRPr="00BB1DE9" w:rsidRDefault="004B7946" w:rsidP="00DC49B2">
      <w:pPr>
        <w:spacing w:after="0"/>
      </w:pPr>
      <w:bookmarkStart w:id="6" w:name="_Toc440616373"/>
      <w:bookmarkEnd w:id="4"/>
      <w:r w:rsidRPr="00BB1DE9">
        <w:t>Dit project zal zijn voor mijn 2</w:t>
      </w:r>
      <w:r w:rsidRPr="00BB1DE9">
        <w:rPr>
          <w:vertAlign w:val="superscript"/>
        </w:rPr>
        <w:t>de</w:t>
      </w:r>
      <w:r w:rsidRPr="00BB1DE9">
        <w:t xml:space="preserve"> semester op het </w:t>
      </w:r>
      <w:proofErr w:type="spellStart"/>
      <w:r w:rsidRPr="00BB1DE9">
        <w:t>Fontys</w:t>
      </w:r>
      <w:proofErr w:type="spellEnd"/>
      <w:r w:rsidRPr="00BB1DE9">
        <w:t xml:space="preserve"> College. Het zal een web applicatie worden die waarschijnlijk gebruik gaat maken van ASP.NET en MVC. Daarnaast zal het ook nog iets van een </w:t>
      </w:r>
      <w:proofErr w:type="spellStart"/>
      <w:r w:rsidRPr="00BB1DE9">
        <w:t>JavaScript</w:t>
      </w:r>
      <w:proofErr w:type="spellEnd"/>
      <w:r w:rsidRPr="00BB1DE9">
        <w:t xml:space="preserve"> Framework gebruiken dat verder beschreven zal worden in de technische details</w:t>
      </w:r>
      <w:r w:rsidR="00000371" w:rsidRPr="00BB1DE9">
        <w:t xml:space="preserve">. Het zal er een beetje retro uit komen te zien met een groen en zwart kleuren schema, denk hierbij aan de Matrix bijvoorbeeld. </w:t>
      </w:r>
      <w:r w:rsidR="000D08D1" w:rsidRPr="00BB1DE9">
        <w:t xml:space="preserve">Het hoofddoel van de applicatie zal entertainment zijn, het is tenslotte een soort game. Er zullen weinig tot geen echte hacker concepten gebruikt worden omdat dit waarschijnlijke te ingewikkeld zou zijn voor de gebruikers. Ik zie dit als een kleine puzzel game waar een potje maximaal 15 min zou moeten duren. Ik wil ook een bepaalden stijl uitstralen met deze game dat een beetje retro is zoals eerder beschreven, en dat dit ook het gene zal zijn dat de spelers het meeste zullen herinner </w:t>
      </w:r>
    </w:p>
    <w:p w14:paraId="5D493487" w14:textId="0142395C" w:rsidR="00C26B85" w:rsidRPr="00BB1DE9" w:rsidRDefault="00C26B85" w:rsidP="00C26B85">
      <w:pPr>
        <w:pStyle w:val="Kop2"/>
      </w:pPr>
      <w:bookmarkStart w:id="7" w:name="_Toc73274428"/>
      <w:r w:rsidRPr="00BB1DE9">
        <w:t>Doelgroep(en)</w:t>
      </w:r>
      <w:bookmarkEnd w:id="7"/>
      <w:r w:rsidRPr="00BB1DE9">
        <w:t xml:space="preserve"> </w:t>
      </w:r>
    </w:p>
    <w:p w14:paraId="589B9199" w14:textId="34F4AA7D" w:rsidR="00000371" w:rsidRPr="00BB1DE9" w:rsidRDefault="008957B7" w:rsidP="000D08D1">
      <w:r w:rsidRPr="00BB1DE9">
        <w:t xml:space="preserve">Deze applicatie zal voornamelijk bedoeld zijn voor mensen die ten eerste een interesse hebben in puzzel games en die daarnaast wat interesse zullen hebben in ICT omdat er </w:t>
      </w:r>
      <w:r w:rsidR="00435A56" w:rsidRPr="00BB1DE9">
        <w:t xml:space="preserve">wel gebruikt zal gemaakt worden van bepaalde ICT termen zoals “Database” en meerdere dingen die relateren aan databasen. Ik denk dat wel de grootste doelgroep studenten zou zijn tussen de 16 en 24 jaar die zich een beetje hebben verdiept in ICT </w:t>
      </w:r>
    </w:p>
    <w:p w14:paraId="3DA3F210" w14:textId="7DA9E5D1" w:rsidR="00FC6D68" w:rsidRPr="00BB1DE9" w:rsidRDefault="00FC6D68" w:rsidP="00FC6D68">
      <w:pPr>
        <w:pStyle w:val="Kop2"/>
      </w:pPr>
      <w:bookmarkStart w:id="8" w:name="_Toc73274429"/>
      <w:r w:rsidRPr="00BB1DE9">
        <w:t>Vergelijkbare Applicaties</w:t>
      </w:r>
      <w:bookmarkEnd w:id="8"/>
      <w:r w:rsidRPr="00BB1DE9">
        <w:t xml:space="preserve">  </w:t>
      </w:r>
    </w:p>
    <w:p w14:paraId="3310322A" w14:textId="06626D9D" w:rsidR="00B936A9" w:rsidRPr="00BB1DE9" w:rsidRDefault="00C26B85" w:rsidP="00B936A9">
      <w:r w:rsidRPr="00BB1DE9">
        <w:t>Deze</w:t>
      </w:r>
      <w:r w:rsidR="00B936A9" w:rsidRPr="00BB1DE9">
        <w:t xml:space="preserve"> applicaties schetsen een goed beeld voor waar mijn applicatie op zal lijken:</w:t>
      </w:r>
    </w:p>
    <w:p w14:paraId="0913D936" w14:textId="421A2DD4" w:rsidR="00B936A9" w:rsidRPr="00BB1DE9" w:rsidRDefault="00B936A9" w:rsidP="00B936A9">
      <w:pPr>
        <w:rPr>
          <w:b/>
          <w:bCs/>
        </w:rPr>
      </w:pPr>
      <w:proofErr w:type="spellStart"/>
      <w:r w:rsidRPr="00BB1DE9">
        <w:rPr>
          <w:b/>
          <w:bCs/>
        </w:rPr>
        <w:t>HackRun</w:t>
      </w:r>
      <w:proofErr w:type="spellEnd"/>
    </w:p>
    <w:p w14:paraId="015CE3B4" w14:textId="7AC71AF8" w:rsidR="007B6A70" w:rsidRPr="00BB1DE9" w:rsidRDefault="004D239A" w:rsidP="00B936A9">
      <w:hyperlink r:id="rId9" w:history="1">
        <w:r w:rsidR="007B6A70" w:rsidRPr="00BB1DE9">
          <w:rPr>
            <w:rStyle w:val="Hyperlink"/>
          </w:rPr>
          <w:t>https://store.steampowered.com/app/378110/Hack_RUN/</w:t>
        </w:r>
      </w:hyperlink>
    </w:p>
    <w:p w14:paraId="3E351A83" w14:textId="7D427DE7" w:rsidR="007B6A70" w:rsidRPr="00BB1DE9" w:rsidRDefault="007B6A70" w:rsidP="00B936A9">
      <w:proofErr w:type="spellStart"/>
      <w:r w:rsidRPr="00BB1DE9">
        <w:t>HackRun</w:t>
      </w:r>
      <w:proofErr w:type="spellEnd"/>
      <w:r w:rsidRPr="00BB1DE9">
        <w:t xml:space="preserve"> gebruikt de stijl waar ik voor probeer te richten en heeft ook die snelle en simpele gameplay die ik in gedachte had.</w:t>
      </w:r>
    </w:p>
    <w:p w14:paraId="3F637B26" w14:textId="5435A29A" w:rsidR="007B6A70" w:rsidRPr="008B411F" w:rsidRDefault="007B6A70" w:rsidP="00B936A9">
      <w:pPr>
        <w:rPr>
          <w:b/>
          <w:bCs/>
          <w:lang w:val="en-US"/>
        </w:rPr>
      </w:pPr>
      <w:r w:rsidRPr="008B411F">
        <w:rPr>
          <w:b/>
          <w:bCs/>
          <w:lang w:val="en-US"/>
        </w:rPr>
        <w:t xml:space="preserve">Hacker </w:t>
      </w:r>
      <w:proofErr w:type="spellStart"/>
      <w:r w:rsidRPr="008B411F">
        <w:rPr>
          <w:b/>
          <w:bCs/>
          <w:lang w:val="en-US"/>
        </w:rPr>
        <w:t>Typer</w:t>
      </w:r>
      <w:proofErr w:type="spellEnd"/>
    </w:p>
    <w:p w14:paraId="7AE4FB81" w14:textId="28ABD2BA" w:rsidR="007B6A70" w:rsidRPr="008B411F" w:rsidRDefault="004D239A" w:rsidP="00B936A9">
      <w:pPr>
        <w:rPr>
          <w:lang w:val="en-US"/>
        </w:rPr>
      </w:pPr>
      <w:hyperlink r:id="rId10" w:history="1">
        <w:r w:rsidR="007B6A70" w:rsidRPr="008B411F">
          <w:rPr>
            <w:rStyle w:val="Hyperlink"/>
            <w:lang w:val="en-US"/>
          </w:rPr>
          <w:t>https://hackertyper.net/</w:t>
        </w:r>
      </w:hyperlink>
    </w:p>
    <w:p w14:paraId="62BFE8CF" w14:textId="38A98165" w:rsidR="007B6A70" w:rsidRPr="00BB1DE9" w:rsidRDefault="007B6A70" w:rsidP="00B936A9">
      <w:r w:rsidRPr="00BB1DE9">
        <w:t xml:space="preserve">Hacker </w:t>
      </w:r>
      <w:proofErr w:type="spellStart"/>
      <w:r w:rsidRPr="00BB1DE9">
        <w:t>typer</w:t>
      </w:r>
      <w:proofErr w:type="spellEnd"/>
      <w:r w:rsidRPr="00BB1DE9">
        <w:t xml:space="preserve"> gebruikt ook veel van de elementen die ik wil gaan gebruiken en is ook mijn grootste inspiratie geweest voor hoe het eruit moet komen te zien </w:t>
      </w:r>
    </w:p>
    <w:p w14:paraId="7032E56E" w14:textId="6A907E46" w:rsidR="00B24449" w:rsidRPr="008B411F" w:rsidRDefault="00B24449" w:rsidP="00B24449">
      <w:pPr>
        <w:rPr>
          <w:b/>
          <w:bCs/>
          <w:lang w:val="en-US"/>
        </w:rPr>
      </w:pPr>
      <w:r w:rsidRPr="008B411F">
        <w:rPr>
          <w:b/>
          <w:bCs/>
          <w:lang w:val="en-US"/>
        </w:rPr>
        <w:t>Welcome to the Game</w:t>
      </w:r>
    </w:p>
    <w:p w14:paraId="45CEFC66" w14:textId="77777777" w:rsidR="00BA6571" w:rsidRPr="008B411F" w:rsidRDefault="004D239A" w:rsidP="00BA6571">
      <w:pPr>
        <w:rPr>
          <w:lang w:val="en-US"/>
        </w:rPr>
      </w:pPr>
      <w:hyperlink r:id="rId11" w:history="1">
        <w:r w:rsidR="00BA6571" w:rsidRPr="008B411F">
          <w:rPr>
            <w:rStyle w:val="Hyperlink"/>
            <w:lang w:val="en-US"/>
          </w:rPr>
          <w:t>https://store.steampowered.com/app/485380/Welcome_to_the_Game/</w:t>
        </w:r>
      </w:hyperlink>
    </w:p>
    <w:p w14:paraId="59D5D170" w14:textId="6B900964" w:rsidR="00B24449" w:rsidRPr="00BB1DE9" w:rsidRDefault="00B24449" w:rsidP="00B936A9">
      <w:r w:rsidRPr="00BB1DE9">
        <w:t xml:space="preserve">Deze game heeft ook een hacker </w:t>
      </w:r>
      <w:r w:rsidR="008B2979" w:rsidRPr="00BB1DE9">
        <w:t>thema</w:t>
      </w:r>
      <w:r w:rsidRPr="00BB1DE9">
        <w:t xml:space="preserve"> </w:t>
      </w:r>
      <w:r w:rsidR="008B2979" w:rsidRPr="00BB1DE9">
        <w:t xml:space="preserve">en ook veel verschillende hacker minigames die ik als inspiratie kan gebruiken om de minigame/ minigames te denken. </w:t>
      </w:r>
    </w:p>
    <w:p w14:paraId="713A0CFA" w14:textId="77777777" w:rsidR="006A4754" w:rsidRPr="00BB1DE9" w:rsidRDefault="006A4754" w:rsidP="00B936A9"/>
    <w:p w14:paraId="6412F8F0" w14:textId="43542D34" w:rsidR="007D3CEE" w:rsidRPr="00BB1DE9" w:rsidRDefault="00036756" w:rsidP="007D3CEE">
      <w:pPr>
        <w:pStyle w:val="Kop2"/>
      </w:pPr>
      <w:bookmarkStart w:id="9" w:name="_Toc440616375"/>
      <w:bookmarkStart w:id="10" w:name="_Toc73274430"/>
      <w:bookmarkEnd w:id="6"/>
      <w:r w:rsidRPr="00BB1DE9">
        <w:lastRenderedPageBreak/>
        <w:t>MoSCow-rapportage</w:t>
      </w:r>
      <w:bookmarkStart w:id="11" w:name="_Toc469485067"/>
      <w:bookmarkEnd w:id="10"/>
    </w:p>
    <w:tbl>
      <w:tblPr>
        <w:tblStyle w:val="Tabelraster"/>
        <w:tblW w:w="0" w:type="auto"/>
        <w:tblLook w:val="04A0" w:firstRow="1" w:lastRow="0" w:firstColumn="1" w:lastColumn="0" w:noHBand="0" w:noVBand="1"/>
      </w:tblPr>
      <w:tblGrid>
        <w:gridCol w:w="1555"/>
        <w:gridCol w:w="7507"/>
      </w:tblGrid>
      <w:tr w:rsidR="007D3CEE" w:rsidRPr="00BB1DE9" w14:paraId="29861E7C" w14:textId="77777777" w:rsidTr="007B6BFF">
        <w:tc>
          <w:tcPr>
            <w:tcW w:w="1555" w:type="dxa"/>
            <w:shd w:val="clear" w:color="auto" w:fill="B8FFD8" w:themeFill="accent5" w:themeFillTint="33"/>
          </w:tcPr>
          <w:p w14:paraId="46E502BA" w14:textId="77777777" w:rsidR="007D3CEE" w:rsidRPr="00BB1DE9" w:rsidRDefault="007D3CEE" w:rsidP="007D3CEE">
            <w:r w:rsidRPr="00BB1DE9">
              <w:t xml:space="preserve">Must </w:t>
            </w:r>
            <w:proofErr w:type="spellStart"/>
            <w:r w:rsidRPr="00BB1DE9">
              <w:t>haves</w:t>
            </w:r>
            <w:proofErr w:type="spellEnd"/>
            <w:r w:rsidRPr="00BB1DE9">
              <w:t>:</w:t>
            </w:r>
          </w:p>
        </w:tc>
        <w:tc>
          <w:tcPr>
            <w:tcW w:w="7507" w:type="dxa"/>
            <w:shd w:val="clear" w:color="auto" w:fill="B8FFD8" w:themeFill="accent5" w:themeFillTint="33"/>
          </w:tcPr>
          <w:p w14:paraId="164CF04B" w14:textId="2529D463" w:rsidR="007D3CEE" w:rsidRPr="00BB1DE9" w:rsidRDefault="007D3CEE" w:rsidP="00F2494E">
            <w:pPr>
              <w:pStyle w:val="Lijstalinea"/>
              <w:numPr>
                <w:ilvl w:val="0"/>
                <w:numId w:val="4"/>
              </w:numPr>
              <w:spacing w:after="0" w:line="240" w:lineRule="auto"/>
            </w:pPr>
            <w:r w:rsidRPr="00BB1DE9">
              <w:t>Applicatie moet online benaderbaar zij</w:t>
            </w:r>
            <w:r w:rsidR="009A455C" w:rsidRPr="00BB1DE9">
              <w:t>n</w:t>
            </w:r>
            <w:r w:rsidR="00492DEB" w:rsidRPr="00BB1DE9">
              <w:t>.</w:t>
            </w:r>
            <w:r w:rsidR="009A455C" w:rsidRPr="00BB1DE9">
              <w:t xml:space="preserve"> </w:t>
            </w:r>
          </w:p>
          <w:p w14:paraId="1FE95B8B" w14:textId="28461F41" w:rsidR="009A455C" w:rsidRPr="00BB1DE9" w:rsidRDefault="009A455C" w:rsidP="00F2494E">
            <w:pPr>
              <w:pStyle w:val="Lijstalinea"/>
              <w:numPr>
                <w:ilvl w:val="0"/>
                <w:numId w:val="4"/>
              </w:numPr>
              <w:spacing w:after="0" w:line="240" w:lineRule="auto"/>
            </w:pPr>
            <w:r w:rsidRPr="00BB1DE9">
              <w:t>Applicatie moet een login systeem hebben en een registreer systeem</w:t>
            </w:r>
            <w:r w:rsidR="00492DEB" w:rsidRPr="00BB1DE9">
              <w:t>.</w:t>
            </w:r>
          </w:p>
          <w:p w14:paraId="7E390CAB" w14:textId="517C4A95" w:rsidR="0006066F" w:rsidRPr="00BB1DE9" w:rsidRDefault="0006066F" w:rsidP="00F2494E">
            <w:pPr>
              <w:pStyle w:val="Lijstalinea"/>
              <w:numPr>
                <w:ilvl w:val="0"/>
                <w:numId w:val="4"/>
              </w:numPr>
              <w:spacing w:after="0" w:line="240" w:lineRule="auto"/>
            </w:pPr>
            <w:r w:rsidRPr="00BB1DE9">
              <w:t>Games moeten worden gespeeld vanuit een database</w:t>
            </w:r>
            <w:r w:rsidR="00492DEB" w:rsidRPr="00BB1DE9">
              <w:t>.</w:t>
            </w:r>
          </w:p>
          <w:p w14:paraId="06313D4B" w14:textId="7C408005" w:rsidR="00492DEB" w:rsidRPr="00BB1DE9" w:rsidRDefault="00492DEB" w:rsidP="00F2494E">
            <w:pPr>
              <w:pStyle w:val="Lijstalinea"/>
              <w:numPr>
                <w:ilvl w:val="0"/>
                <w:numId w:val="4"/>
              </w:numPr>
              <w:spacing w:after="0" w:line="240" w:lineRule="auto"/>
            </w:pPr>
            <w:r w:rsidRPr="00BB1DE9">
              <w:t>Een database game maker waar een gebruiker hun eigen puzzels kunnen maken.</w:t>
            </w:r>
          </w:p>
          <w:p w14:paraId="0321249C" w14:textId="4028E75C" w:rsidR="00492DEB" w:rsidRPr="00BB1DE9" w:rsidRDefault="00492DEB" w:rsidP="00F2494E">
            <w:pPr>
              <w:pStyle w:val="Lijstalinea"/>
              <w:numPr>
                <w:ilvl w:val="0"/>
                <w:numId w:val="4"/>
              </w:numPr>
              <w:spacing w:after="0" w:line="240" w:lineRule="auto"/>
            </w:pPr>
            <w:r w:rsidRPr="00BB1DE9">
              <w:t>Gebruiker gemaakte databases moeten gedeeld kunnen worden.</w:t>
            </w:r>
          </w:p>
        </w:tc>
      </w:tr>
      <w:tr w:rsidR="007D3CEE" w:rsidRPr="00BB1DE9" w14:paraId="4BB74650" w14:textId="77777777" w:rsidTr="007D3CEE">
        <w:tc>
          <w:tcPr>
            <w:tcW w:w="1555" w:type="dxa"/>
            <w:shd w:val="clear" w:color="auto" w:fill="C0E4FF" w:themeFill="accent1" w:themeFillTint="33"/>
          </w:tcPr>
          <w:p w14:paraId="194C3C2A" w14:textId="77777777" w:rsidR="007D3CEE" w:rsidRPr="00BB1DE9" w:rsidRDefault="007D3CEE" w:rsidP="007D3CEE">
            <w:proofErr w:type="spellStart"/>
            <w:r w:rsidRPr="00BB1DE9">
              <w:t>Should</w:t>
            </w:r>
            <w:proofErr w:type="spellEnd"/>
            <w:r w:rsidRPr="00BB1DE9">
              <w:t xml:space="preserve"> </w:t>
            </w:r>
            <w:proofErr w:type="spellStart"/>
            <w:r w:rsidRPr="00BB1DE9">
              <w:t>haves</w:t>
            </w:r>
            <w:proofErr w:type="spellEnd"/>
            <w:r w:rsidRPr="00BB1DE9">
              <w:t>:</w:t>
            </w:r>
          </w:p>
        </w:tc>
        <w:tc>
          <w:tcPr>
            <w:tcW w:w="7507" w:type="dxa"/>
            <w:shd w:val="clear" w:color="auto" w:fill="C0E4FF" w:themeFill="accent1" w:themeFillTint="33"/>
          </w:tcPr>
          <w:p w14:paraId="7F39174A" w14:textId="77777777" w:rsidR="007D3CEE" w:rsidRPr="00BB1DE9" w:rsidRDefault="009A455C" w:rsidP="00F2494E">
            <w:pPr>
              <w:pStyle w:val="Lijstalinea"/>
              <w:numPr>
                <w:ilvl w:val="0"/>
                <w:numId w:val="8"/>
              </w:numPr>
              <w:spacing w:after="0"/>
            </w:pPr>
            <w:r w:rsidRPr="00BB1DE9">
              <w:t>Data moet op een veilige manier verwerkt worden</w:t>
            </w:r>
            <w:r w:rsidR="00492DEB" w:rsidRPr="00BB1DE9">
              <w:t>.</w:t>
            </w:r>
          </w:p>
          <w:p w14:paraId="2F01917E" w14:textId="77777777" w:rsidR="00E35199" w:rsidRPr="00BB1DE9" w:rsidRDefault="00E35199" w:rsidP="00F2494E">
            <w:pPr>
              <w:pStyle w:val="Lijstalinea"/>
              <w:numPr>
                <w:ilvl w:val="0"/>
                <w:numId w:val="8"/>
              </w:numPr>
              <w:spacing w:after="0"/>
            </w:pPr>
            <w:r w:rsidRPr="00BB1DE9">
              <w:t xml:space="preserve">Goed regels bij het maken van een wachtwoord </w:t>
            </w:r>
          </w:p>
          <w:p w14:paraId="1E31D51F" w14:textId="77777777" w:rsidR="00E35199" w:rsidRPr="00BB1DE9" w:rsidRDefault="00E35199" w:rsidP="00F2494E">
            <w:pPr>
              <w:pStyle w:val="Lijstalinea"/>
              <w:numPr>
                <w:ilvl w:val="0"/>
                <w:numId w:val="8"/>
              </w:numPr>
              <w:spacing w:after="0"/>
            </w:pPr>
            <w:r w:rsidRPr="00BB1DE9">
              <w:t xml:space="preserve">Wachtwoord moet veranderd kunnen worden door de gebruiker </w:t>
            </w:r>
          </w:p>
          <w:p w14:paraId="3CDB7F81" w14:textId="3F8263AC" w:rsidR="00E35199" w:rsidRPr="00BB1DE9" w:rsidRDefault="00E35199" w:rsidP="00F2494E">
            <w:pPr>
              <w:pStyle w:val="Lijstalinea"/>
              <w:numPr>
                <w:ilvl w:val="0"/>
                <w:numId w:val="8"/>
              </w:numPr>
              <w:spacing w:after="0"/>
            </w:pPr>
            <w:r w:rsidRPr="00BB1DE9">
              <w:t>Een manier om een sessie van een speler bij te houden</w:t>
            </w:r>
          </w:p>
        </w:tc>
      </w:tr>
      <w:tr w:rsidR="007D3CEE" w:rsidRPr="00BB1DE9" w14:paraId="55B30EDE" w14:textId="77777777" w:rsidTr="007D3CEE">
        <w:tc>
          <w:tcPr>
            <w:tcW w:w="1555" w:type="dxa"/>
            <w:shd w:val="clear" w:color="auto" w:fill="FDF9F7" w:themeFill="background2"/>
          </w:tcPr>
          <w:p w14:paraId="51114BB8" w14:textId="77777777" w:rsidR="007D3CEE" w:rsidRPr="00BB1DE9" w:rsidRDefault="007D3CEE" w:rsidP="007D3CEE">
            <w:proofErr w:type="spellStart"/>
            <w:r w:rsidRPr="00BB1DE9">
              <w:t>Could</w:t>
            </w:r>
            <w:proofErr w:type="spellEnd"/>
            <w:r w:rsidRPr="00BB1DE9">
              <w:t xml:space="preserve"> </w:t>
            </w:r>
            <w:proofErr w:type="spellStart"/>
            <w:r w:rsidRPr="00BB1DE9">
              <w:t>haves</w:t>
            </w:r>
            <w:proofErr w:type="spellEnd"/>
            <w:r w:rsidRPr="00BB1DE9">
              <w:t>:</w:t>
            </w:r>
          </w:p>
        </w:tc>
        <w:tc>
          <w:tcPr>
            <w:tcW w:w="7507" w:type="dxa"/>
            <w:shd w:val="clear" w:color="auto" w:fill="FDF9F7" w:themeFill="background2"/>
          </w:tcPr>
          <w:p w14:paraId="33DD8E91" w14:textId="47C1FA47" w:rsidR="0006066F" w:rsidRPr="00BB1DE9" w:rsidRDefault="0006066F" w:rsidP="00F2494E">
            <w:pPr>
              <w:pStyle w:val="Lijstalinea"/>
              <w:numPr>
                <w:ilvl w:val="0"/>
                <w:numId w:val="5"/>
              </w:numPr>
              <w:spacing w:after="0" w:line="240" w:lineRule="auto"/>
            </w:pPr>
            <w:r w:rsidRPr="00BB1DE9">
              <w:t>Workshop voor verschillende databases om te spelen</w:t>
            </w:r>
            <w:r w:rsidR="00492DEB" w:rsidRPr="00BB1DE9">
              <w:t>.</w:t>
            </w:r>
          </w:p>
        </w:tc>
      </w:tr>
      <w:tr w:rsidR="007D3CEE" w:rsidRPr="00BB1DE9" w14:paraId="125EB14F" w14:textId="77777777" w:rsidTr="007B6BFF">
        <w:tc>
          <w:tcPr>
            <w:tcW w:w="1555" w:type="dxa"/>
            <w:shd w:val="clear" w:color="auto" w:fill="C00000"/>
          </w:tcPr>
          <w:p w14:paraId="514E2B58" w14:textId="77777777" w:rsidR="007D3CEE" w:rsidRPr="00BB1DE9" w:rsidRDefault="007D3CEE" w:rsidP="007D3CEE">
            <w:proofErr w:type="spellStart"/>
            <w:r w:rsidRPr="00BB1DE9">
              <w:rPr>
                <w:color w:val="FFFFFF" w:themeColor="background1"/>
              </w:rPr>
              <w:t>Won’t</w:t>
            </w:r>
            <w:proofErr w:type="spellEnd"/>
            <w:r w:rsidRPr="00BB1DE9">
              <w:rPr>
                <w:color w:val="FFFFFF" w:themeColor="background1"/>
              </w:rPr>
              <w:t xml:space="preserve"> </w:t>
            </w:r>
            <w:proofErr w:type="spellStart"/>
            <w:r w:rsidRPr="00BB1DE9">
              <w:rPr>
                <w:color w:val="FFFFFF" w:themeColor="background1"/>
              </w:rPr>
              <w:t>haves</w:t>
            </w:r>
            <w:proofErr w:type="spellEnd"/>
            <w:r w:rsidRPr="00BB1DE9">
              <w:rPr>
                <w:color w:val="FFFFFF" w:themeColor="background1"/>
              </w:rPr>
              <w:t>:</w:t>
            </w:r>
          </w:p>
        </w:tc>
        <w:tc>
          <w:tcPr>
            <w:tcW w:w="7507" w:type="dxa"/>
            <w:shd w:val="clear" w:color="auto" w:fill="C00000"/>
          </w:tcPr>
          <w:p w14:paraId="75B0955B" w14:textId="77DD9F28" w:rsidR="007D3CEE" w:rsidRPr="00BB1DE9" w:rsidRDefault="007D3CEE" w:rsidP="00F2494E">
            <w:pPr>
              <w:pStyle w:val="Lijstalinea"/>
              <w:numPr>
                <w:ilvl w:val="0"/>
                <w:numId w:val="6"/>
              </w:numPr>
              <w:spacing w:after="0" w:line="240" w:lineRule="auto"/>
            </w:pPr>
            <w:r w:rsidRPr="00BB1DE9">
              <w:t xml:space="preserve">Geen </w:t>
            </w:r>
            <w:r w:rsidR="0006066F" w:rsidRPr="00BB1DE9">
              <w:t xml:space="preserve">uitgebreide </w:t>
            </w:r>
            <w:r w:rsidRPr="00BB1DE9">
              <w:t>gebruikersprofiele</w:t>
            </w:r>
            <w:r w:rsidR="0006066F" w:rsidRPr="00BB1DE9">
              <w:t>n</w:t>
            </w:r>
          </w:p>
        </w:tc>
      </w:tr>
    </w:tbl>
    <w:p w14:paraId="31BABDE0" w14:textId="77777777" w:rsidR="007D3CEE" w:rsidRPr="00BB1DE9" w:rsidRDefault="007D3CEE" w:rsidP="007D3CEE"/>
    <w:p w14:paraId="7494F74B" w14:textId="77777777" w:rsidR="00DC49B2" w:rsidRPr="00BB1DE9" w:rsidRDefault="00DC49B2" w:rsidP="008C58A7">
      <w:pPr>
        <w:pStyle w:val="Kop2"/>
      </w:pPr>
      <w:bookmarkStart w:id="12" w:name="_Toc73274431"/>
      <w:r w:rsidRPr="00BB1DE9">
        <w:t>Vormgeving</w:t>
      </w:r>
      <w:bookmarkEnd w:id="9"/>
      <w:bookmarkEnd w:id="11"/>
      <w:bookmarkEnd w:id="12"/>
    </w:p>
    <w:p w14:paraId="11DFE126" w14:textId="411B4376" w:rsidR="00DC49B2" w:rsidRPr="00BB1DE9" w:rsidRDefault="008C07FA" w:rsidP="008C58A7">
      <w:bookmarkStart w:id="13" w:name="_Toc440616376"/>
      <w:r w:rsidRPr="00BB1DE9">
        <w:t xml:space="preserve">De font die voor de website gebruikt zal worden </w:t>
      </w:r>
      <w:r w:rsidR="0017631B" w:rsidRPr="00BB1DE9">
        <w:t>zal een oude retro stijl zijn daarom heb ik de volgende gekozen:</w:t>
      </w:r>
    </w:p>
    <w:p w14:paraId="373E8874" w14:textId="41288A83" w:rsidR="0017631B" w:rsidRPr="00BB1DE9" w:rsidRDefault="004D239A" w:rsidP="008C58A7">
      <w:pPr>
        <w:rPr>
          <w:rStyle w:val="Hyperlink"/>
        </w:rPr>
      </w:pPr>
      <w:hyperlink r:id="rId12" w:history="1">
        <w:r w:rsidR="0017631B" w:rsidRPr="00BB1DE9">
          <w:rPr>
            <w:rStyle w:val="Hyperlink"/>
          </w:rPr>
          <w:t>https://www.fontspace.com/super-legend-boy-font-f34010</w:t>
        </w:r>
      </w:hyperlink>
    </w:p>
    <w:p w14:paraId="24F18CE0" w14:textId="77777777" w:rsidR="004A2223" w:rsidRPr="00BB1DE9" w:rsidRDefault="00BC643E" w:rsidP="008C58A7">
      <w:r w:rsidRPr="00BB1DE9">
        <w:t xml:space="preserve">Voor de kleuren wil ik voornamelijk #000000(zwart) gebruiken voor de achtergronden en </w:t>
      </w:r>
      <w:r w:rsidR="00134FD8" w:rsidRPr="00BB1DE9">
        <w:t>#00ff01(groen)</w:t>
      </w:r>
      <w:r w:rsidR="004A2223" w:rsidRPr="00BB1DE9">
        <w:t xml:space="preserve"> </w:t>
      </w:r>
    </w:p>
    <w:p w14:paraId="52BFC372" w14:textId="77777777" w:rsidR="005240E4" w:rsidRPr="00BB1DE9" w:rsidRDefault="004A2223" w:rsidP="005240E4">
      <w:pPr>
        <w:keepNext/>
      </w:pPr>
      <w:r w:rsidRPr="00BB1DE9">
        <w:rPr>
          <w:noProof/>
        </w:rPr>
        <w:lastRenderedPageBreak/>
        <w:drawing>
          <wp:inline distT="0" distB="0" distL="0" distR="0" wp14:anchorId="2B8BC870" wp14:editId="0D587BE1">
            <wp:extent cx="6003919" cy="2933065"/>
            <wp:effectExtent l="152400" t="152400" r="226060" b="22923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41128" cy="314665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3A7AF73" w14:textId="464ADBBD" w:rsidR="005240E4" w:rsidRPr="00BB1DE9" w:rsidRDefault="005240E4" w:rsidP="005240E4">
      <w:pPr>
        <w:pStyle w:val="Bijschrift"/>
      </w:pPr>
      <w:r w:rsidRPr="00BB1DE9">
        <w:t xml:space="preserve">Foto </w:t>
      </w:r>
      <w:r w:rsidR="008B411F">
        <w:fldChar w:fldCharType="begin"/>
      </w:r>
      <w:r w:rsidR="008B411F">
        <w:instrText xml:space="preserve"> SEQ Foto \* ARABIC </w:instrText>
      </w:r>
      <w:r w:rsidR="008B411F">
        <w:fldChar w:fldCharType="separate"/>
      </w:r>
      <w:r w:rsidR="00F2601B" w:rsidRPr="00BB1DE9">
        <w:rPr>
          <w:noProof/>
        </w:rPr>
        <w:t>1</w:t>
      </w:r>
      <w:r w:rsidR="008B411F">
        <w:rPr>
          <w:noProof/>
        </w:rPr>
        <w:fldChar w:fldCharType="end"/>
      </w:r>
      <w:r w:rsidRPr="00BB1DE9">
        <w:t>: een voorbeeld van hoe de stijl zal zijn</w:t>
      </w:r>
    </w:p>
    <w:p w14:paraId="141B21E3" w14:textId="77777777" w:rsidR="00CD2BC8" w:rsidRPr="00BB1DE9" w:rsidRDefault="00CD2BC8" w:rsidP="00CD2BC8">
      <w:pPr>
        <w:keepNext/>
      </w:pPr>
      <w:r w:rsidRPr="00BB1DE9">
        <w:rPr>
          <w:noProof/>
        </w:rPr>
        <w:drawing>
          <wp:inline distT="0" distB="0" distL="0" distR="0" wp14:anchorId="0D0D7857" wp14:editId="525F63CB">
            <wp:extent cx="6280785" cy="3066415"/>
            <wp:effectExtent l="0" t="0" r="5715" b="63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0785" cy="3066415"/>
                    </a:xfrm>
                    <a:prstGeom prst="rect">
                      <a:avLst/>
                    </a:prstGeom>
                  </pic:spPr>
                </pic:pic>
              </a:graphicData>
            </a:graphic>
          </wp:inline>
        </w:drawing>
      </w:r>
    </w:p>
    <w:p w14:paraId="4DEB9015" w14:textId="3F0CA79C" w:rsidR="00CD2BC8" w:rsidRPr="00BB1DE9" w:rsidRDefault="00CD2BC8" w:rsidP="00CD2BC8">
      <w:pPr>
        <w:pStyle w:val="Bijschrift"/>
      </w:pPr>
      <w:r w:rsidRPr="00BB1DE9">
        <w:t xml:space="preserve">Foto </w:t>
      </w:r>
      <w:r w:rsidR="008B411F">
        <w:fldChar w:fldCharType="begin"/>
      </w:r>
      <w:r w:rsidR="008B411F">
        <w:instrText xml:space="preserve"> SEQ Foto \* ARABIC </w:instrText>
      </w:r>
      <w:r w:rsidR="008B411F">
        <w:fldChar w:fldCharType="separate"/>
      </w:r>
      <w:r w:rsidR="00F2601B" w:rsidRPr="00BB1DE9">
        <w:rPr>
          <w:noProof/>
        </w:rPr>
        <w:t>2</w:t>
      </w:r>
      <w:r w:rsidR="008B411F">
        <w:rPr>
          <w:noProof/>
        </w:rPr>
        <w:fldChar w:fldCharType="end"/>
      </w:r>
      <w:r w:rsidRPr="00BB1DE9">
        <w:t>: een voorbeeld van hoe de stijl zal zijn</w:t>
      </w:r>
    </w:p>
    <w:p w14:paraId="52BA7EC9" w14:textId="77777777" w:rsidR="00DC49B2" w:rsidRPr="00BB1DE9" w:rsidRDefault="00DC49B2" w:rsidP="008C58A7">
      <w:pPr>
        <w:pStyle w:val="Kop2"/>
      </w:pPr>
      <w:bookmarkStart w:id="14" w:name="_Toc469485069"/>
      <w:bookmarkStart w:id="15" w:name="_Toc73274432"/>
      <w:bookmarkEnd w:id="13"/>
      <w:r w:rsidRPr="00BB1DE9">
        <w:t>Overig</w:t>
      </w:r>
      <w:bookmarkEnd w:id="14"/>
      <w:bookmarkEnd w:id="15"/>
    </w:p>
    <w:p w14:paraId="579EC5D3" w14:textId="21A0630F" w:rsidR="00DC49B2" w:rsidRPr="00BB1DE9" w:rsidRDefault="00AD21A5" w:rsidP="008C58A7">
      <w:r w:rsidRPr="00BB1DE9">
        <w:t xml:space="preserve">Voor de gegevens van de gebruiker account zal als zo gemaakt worden dat alles volgens de regels van de AVG zal gaan. Gebruiker gegevens zullen door middel van encryptie opgeslagen worden. </w:t>
      </w:r>
    </w:p>
    <w:p w14:paraId="01182392" w14:textId="77777777" w:rsidR="008557AF" w:rsidRPr="00BB1DE9" w:rsidRDefault="008557AF">
      <w:pPr>
        <w:rPr>
          <w:rFonts w:cstheme="minorHAnsi"/>
        </w:rPr>
      </w:pPr>
      <w:r w:rsidRPr="00BB1DE9">
        <w:rPr>
          <w:rFonts w:cstheme="minorHAnsi"/>
        </w:rPr>
        <w:br w:type="page"/>
      </w:r>
    </w:p>
    <w:p w14:paraId="16194B71" w14:textId="77777777" w:rsidR="000C085A" w:rsidRPr="00BB1DE9" w:rsidRDefault="000C085A" w:rsidP="000C085A">
      <w:pPr>
        <w:pStyle w:val="Kop1"/>
        <w:rPr>
          <w:rFonts w:asciiTheme="minorHAnsi" w:hAnsiTheme="minorHAnsi" w:cstheme="minorHAnsi"/>
        </w:rPr>
      </w:pPr>
      <w:bookmarkStart w:id="16" w:name="_Toc73274433"/>
      <w:r w:rsidRPr="00BB1DE9">
        <w:rPr>
          <w:rFonts w:asciiTheme="minorHAnsi" w:hAnsiTheme="minorHAnsi" w:cstheme="minorHAnsi"/>
        </w:rPr>
        <w:lastRenderedPageBreak/>
        <w:t>Plan van aanpak</w:t>
      </w:r>
      <w:bookmarkEnd w:id="16"/>
    </w:p>
    <w:p w14:paraId="224BF126" w14:textId="439B0A2C" w:rsidR="00B47D42" w:rsidRPr="00BB1DE9" w:rsidRDefault="000C085A" w:rsidP="000C085A">
      <w:pPr>
        <w:pStyle w:val="Kop2"/>
        <w:rPr>
          <w:rFonts w:asciiTheme="minorHAnsi" w:hAnsiTheme="minorHAnsi" w:cstheme="minorHAnsi"/>
        </w:rPr>
      </w:pPr>
      <w:bookmarkStart w:id="17" w:name="_Toc73274434"/>
      <w:r w:rsidRPr="00BB1DE9">
        <w:rPr>
          <w:rFonts w:asciiTheme="minorHAnsi" w:hAnsiTheme="minorHAnsi" w:cstheme="minorHAnsi"/>
        </w:rPr>
        <w:t>Inleiding</w:t>
      </w:r>
      <w:bookmarkEnd w:id="17"/>
    </w:p>
    <w:p w14:paraId="5302EFA3" w14:textId="6AC68FFB" w:rsidR="00B47D42" w:rsidRPr="00BB1DE9" w:rsidRDefault="00B47D42" w:rsidP="000C085A">
      <w:pPr>
        <w:rPr>
          <w:rFonts w:cstheme="minorHAnsi"/>
        </w:rPr>
      </w:pPr>
      <w:r w:rsidRPr="00BB1DE9">
        <w:rPr>
          <w:rFonts w:cstheme="minorHAnsi"/>
        </w:rPr>
        <w:t>Dit project is bedoeld voor een school project voor mijn 2</w:t>
      </w:r>
      <w:r w:rsidRPr="00BB1DE9">
        <w:rPr>
          <w:rFonts w:cstheme="minorHAnsi"/>
          <w:vertAlign w:val="superscript"/>
        </w:rPr>
        <w:t>de</w:t>
      </w:r>
      <w:r w:rsidRPr="00BB1DE9">
        <w:rPr>
          <w:rFonts w:cstheme="minorHAnsi"/>
        </w:rPr>
        <w:t xml:space="preserve"> semester, Ik Connor Timmerman ben een student </w:t>
      </w:r>
      <w:r w:rsidR="009D4DD1" w:rsidRPr="00BB1DE9">
        <w:rPr>
          <w:rFonts w:cstheme="minorHAnsi"/>
        </w:rPr>
        <w:t xml:space="preserve">op het </w:t>
      </w:r>
      <w:proofErr w:type="spellStart"/>
      <w:r w:rsidR="009D4DD1" w:rsidRPr="00BB1DE9">
        <w:rPr>
          <w:rFonts w:cstheme="minorHAnsi"/>
        </w:rPr>
        <w:t>Fontys</w:t>
      </w:r>
      <w:proofErr w:type="spellEnd"/>
      <w:r w:rsidR="009D4DD1" w:rsidRPr="00BB1DE9">
        <w:rPr>
          <w:rFonts w:cstheme="minorHAnsi"/>
        </w:rPr>
        <w:t xml:space="preserve"> College in Eindhoven.</w:t>
      </w:r>
    </w:p>
    <w:p w14:paraId="73E3C115" w14:textId="77777777" w:rsidR="000C085A" w:rsidRPr="00BB1DE9" w:rsidRDefault="000C085A" w:rsidP="000C085A">
      <w:pPr>
        <w:pStyle w:val="Kop2"/>
        <w:rPr>
          <w:rFonts w:asciiTheme="minorHAnsi" w:hAnsiTheme="minorHAnsi" w:cstheme="minorHAnsi"/>
        </w:rPr>
      </w:pPr>
      <w:bookmarkStart w:id="18" w:name="_Toc73274435"/>
      <w:r w:rsidRPr="00BB1DE9">
        <w:rPr>
          <w:rFonts w:asciiTheme="minorHAnsi" w:hAnsiTheme="minorHAnsi" w:cstheme="minorHAnsi"/>
        </w:rPr>
        <w:t>Doelstellingen</w:t>
      </w:r>
      <w:bookmarkEnd w:id="18"/>
    </w:p>
    <w:p w14:paraId="5D9B967A" w14:textId="7597DBD4" w:rsidR="007F380F" w:rsidRPr="00BB1DE9" w:rsidRDefault="007F380F" w:rsidP="009D4DD1">
      <w:r w:rsidRPr="00BB1DE9">
        <w:t>Hier zal ik alle leeruitkomsten neerzetten wat de uiteindelijke doelstellingen zijn van dit project.</w:t>
      </w:r>
    </w:p>
    <w:p w14:paraId="4B2A4902" w14:textId="5DD94D2C" w:rsidR="009D4DD1" w:rsidRPr="00BB1DE9" w:rsidRDefault="009D4DD1" w:rsidP="009D4DD1">
      <w:r w:rsidRPr="00BB1DE9">
        <w:rPr>
          <w:b/>
          <w:bCs/>
          <w:u w:val="single"/>
        </w:rPr>
        <w:t>Leeruitkomst 1:</w:t>
      </w:r>
      <w:r w:rsidRPr="00BB1DE9">
        <w:t xml:space="preserve"> Je baseert je keuzes op feedback van stakeholders en onderbouwt ze op een heldere en professionele wijze.</w:t>
      </w:r>
    </w:p>
    <w:p w14:paraId="303FB934" w14:textId="77777777" w:rsidR="009D4DD1" w:rsidRPr="00BB1DE9" w:rsidRDefault="009D4DD1" w:rsidP="009D4DD1">
      <w:pPr>
        <w:rPr>
          <w:b/>
          <w:bCs/>
        </w:rPr>
      </w:pPr>
      <w:r w:rsidRPr="00BB1DE9">
        <w:rPr>
          <w:b/>
          <w:bCs/>
        </w:rPr>
        <w:t>Stakeholder</w:t>
      </w:r>
    </w:p>
    <w:p w14:paraId="75BA96D2" w14:textId="7472863F" w:rsidR="009D4DD1" w:rsidRPr="00BB1DE9" w:rsidRDefault="009D4DD1" w:rsidP="009D4DD1">
      <w:r w:rsidRPr="00BB1DE9">
        <w:t>Iemand met een bepaalde rol en belang in het project (ongeacht of deze groot of klein is). Je kunt deze stakeholders identificeren en kunt hun belangen achterhalen en prioriteren.</w:t>
      </w:r>
    </w:p>
    <w:p w14:paraId="1238E257" w14:textId="77777777" w:rsidR="009D4DD1" w:rsidRPr="00BB1DE9" w:rsidRDefault="009D4DD1" w:rsidP="009D4DD1">
      <w:pPr>
        <w:rPr>
          <w:b/>
          <w:bCs/>
        </w:rPr>
      </w:pPr>
      <w:r w:rsidRPr="00BB1DE9">
        <w:rPr>
          <w:b/>
          <w:bCs/>
        </w:rPr>
        <w:t>Helder en professioneel</w:t>
      </w:r>
    </w:p>
    <w:p w14:paraId="309396F5" w14:textId="689502FD" w:rsidR="009D4DD1" w:rsidRPr="00BB1DE9" w:rsidRDefault="009D4DD1" w:rsidP="009D4DD1">
      <w:r w:rsidRPr="00BB1DE9">
        <w:t>Documentatie is compleet maar compact, niet-triviaal, gecontroleerd op spelfouten en toepasselijk voor de stakeholder waar deze voor bedoeld is.</w:t>
      </w:r>
    </w:p>
    <w:p w14:paraId="2913094D" w14:textId="77777777" w:rsidR="009D4DD1" w:rsidRPr="00BB1DE9" w:rsidRDefault="009D4DD1" w:rsidP="009D4DD1">
      <w:pPr>
        <w:rPr>
          <w:b/>
          <w:bCs/>
        </w:rPr>
      </w:pPr>
      <w:r w:rsidRPr="00BB1DE9">
        <w:rPr>
          <w:b/>
          <w:bCs/>
        </w:rPr>
        <w:t>Onderbouwen</w:t>
      </w:r>
    </w:p>
    <w:p w14:paraId="6F1E16D0" w14:textId="26E1D3F0" w:rsidR="009D4DD1" w:rsidRPr="00BB1DE9" w:rsidRDefault="009D4DD1" w:rsidP="009D4DD1">
      <w:r w:rsidRPr="00BB1DE9">
        <w:t>Geef betrouwbare en relevante bronnen voor alle beslissingen. Je beoordeelt bronnen op hun betrouwbaarheid en relevantie voor het project.</w:t>
      </w:r>
    </w:p>
    <w:p w14:paraId="705E13BC" w14:textId="77777777" w:rsidR="009D4DD1" w:rsidRPr="006972AB" w:rsidRDefault="009D4DD1" w:rsidP="009D4DD1">
      <w:pPr>
        <w:rPr>
          <w:b/>
          <w:bCs/>
        </w:rPr>
      </w:pPr>
      <w:r w:rsidRPr="006972AB">
        <w:rPr>
          <w:b/>
          <w:bCs/>
        </w:rPr>
        <w:t>Reflectie:</w:t>
      </w:r>
    </w:p>
    <w:p w14:paraId="6427FBF8" w14:textId="77777777" w:rsidR="009D4DD1" w:rsidRPr="00BB1DE9" w:rsidRDefault="009D4DD1" w:rsidP="009D4DD1">
      <w:r w:rsidRPr="00BB1DE9">
        <w:t>Omdat ik zelf het project ha kiezen ben ik natuurlijk een van de belangrijke personen in dit project en zal ik ook mijn eisen hierin opschrijven. Daarnaast ga ik het beste deze eisen omzetten in een plan waar ik mijn keuze verantwoord en deze met de docent doorneem.</w:t>
      </w:r>
    </w:p>
    <w:p w14:paraId="6CFA4FDA" w14:textId="77777777" w:rsidR="009D4DD1" w:rsidRPr="00BB1DE9" w:rsidRDefault="009D4DD1" w:rsidP="009D4DD1"/>
    <w:p w14:paraId="59D65A93" w14:textId="77777777" w:rsidR="009D4DD1" w:rsidRPr="00BB1DE9" w:rsidRDefault="009D4DD1" w:rsidP="009D4DD1"/>
    <w:p w14:paraId="0F5DA753" w14:textId="77777777" w:rsidR="009D4DD1" w:rsidRPr="00BB1DE9" w:rsidRDefault="009D4DD1" w:rsidP="009D4DD1"/>
    <w:p w14:paraId="16E8E08A" w14:textId="77777777" w:rsidR="009D4DD1" w:rsidRPr="00BB1DE9" w:rsidRDefault="009D4DD1" w:rsidP="009D4DD1"/>
    <w:p w14:paraId="7EFAC93F" w14:textId="77777777" w:rsidR="009D4DD1" w:rsidRPr="00BB1DE9" w:rsidRDefault="009D4DD1" w:rsidP="009D4DD1"/>
    <w:p w14:paraId="76078226" w14:textId="77777777" w:rsidR="009D4DD1" w:rsidRPr="00BB1DE9" w:rsidRDefault="009D4DD1" w:rsidP="009D4DD1"/>
    <w:p w14:paraId="029F041E" w14:textId="77777777" w:rsidR="009D4DD1" w:rsidRPr="00BB1DE9" w:rsidRDefault="009D4DD1" w:rsidP="009D4DD1"/>
    <w:p w14:paraId="70D6488D" w14:textId="408C5303" w:rsidR="009D4DD1" w:rsidRPr="00BB1DE9" w:rsidRDefault="009D4DD1" w:rsidP="009D4DD1">
      <w:r w:rsidRPr="00BB1DE9">
        <w:rPr>
          <w:b/>
          <w:bCs/>
          <w:u w:val="single"/>
        </w:rPr>
        <w:lastRenderedPageBreak/>
        <w:t>Leeruitkomst 2:</w:t>
      </w:r>
      <w:r w:rsidRPr="00BB1DE9">
        <w:t xml:space="preserve"> Je werkt samen en communiceert met anderen op constructieve en professionele wijze.</w:t>
      </w:r>
    </w:p>
    <w:p w14:paraId="67AA4946" w14:textId="77777777" w:rsidR="009D4DD1" w:rsidRPr="00BB1DE9" w:rsidRDefault="009D4DD1" w:rsidP="009D4DD1">
      <w:pPr>
        <w:rPr>
          <w:b/>
          <w:bCs/>
        </w:rPr>
      </w:pPr>
      <w:r w:rsidRPr="00BB1DE9">
        <w:rPr>
          <w:b/>
          <w:bCs/>
        </w:rPr>
        <w:t>Professioneel samenwerken.</w:t>
      </w:r>
    </w:p>
    <w:p w14:paraId="7F86B88B" w14:textId="6259761A" w:rsidR="009D4DD1" w:rsidRPr="00BB1DE9" w:rsidRDefault="009D4DD1" w:rsidP="009D4DD1">
      <w:r w:rsidRPr="00BB1DE9">
        <w:t>Je werkt samen aan een gemeenschappelijk doel en neemt initiatieven om het proces te verbeteren.</w:t>
      </w:r>
    </w:p>
    <w:p w14:paraId="6E629C36" w14:textId="77777777" w:rsidR="009D4DD1" w:rsidRPr="00BB1DE9" w:rsidRDefault="009D4DD1" w:rsidP="009D4DD1">
      <w:pPr>
        <w:rPr>
          <w:b/>
          <w:bCs/>
        </w:rPr>
      </w:pPr>
      <w:r w:rsidRPr="00BB1DE9">
        <w:rPr>
          <w:b/>
          <w:bCs/>
        </w:rPr>
        <w:t>Professioneel communiceren.</w:t>
      </w:r>
    </w:p>
    <w:p w14:paraId="6EDB2C6A" w14:textId="1D149F63" w:rsidR="009D4DD1" w:rsidRPr="00BB1DE9" w:rsidRDefault="009D4DD1" w:rsidP="009D4DD1">
      <w:r w:rsidRPr="00BB1DE9">
        <w:t>Je levert artefacten op aan de stakeholders en hebt zinvolle meetings met het team. Een artefact is een opgeleverd (deel)product dat waarde heeft voor de stakeholder. Voorbeelden zijn: analysedocumenten, ontwerpdocument, code en geïnstalleerde software.</w:t>
      </w:r>
    </w:p>
    <w:p w14:paraId="6943D03F" w14:textId="77777777" w:rsidR="009D4DD1" w:rsidRPr="00BB1DE9" w:rsidRDefault="009D4DD1" w:rsidP="009D4DD1">
      <w:pPr>
        <w:rPr>
          <w:b/>
          <w:bCs/>
        </w:rPr>
      </w:pPr>
      <w:r w:rsidRPr="00BB1DE9">
        <w:rPr>
          <w:b/>
          <w:bCs/>
        </w:rPr>
        <w:t>Constructief</w:t>
      </w:r>
    </w:p>
    <w:p w14:paraId="2C44B29E" w14:textId="3B334792" w:rsidR="009D4DD1" w:rsidRPr="00BB1DE9" w:rsidRDefault="009D4DD1" w:rsidP="009D4DD1">
      <w:r w:rsidRPr="00BB1DE9">
        <w:t>Je reflecteert regelmatig op de manier waarop je werkt en hoe je handelen jou, anderen en het projectresultaat beïnvloedt. Hiervoor vraag je regelmatig feedback. Op basis van de informatie die je hieruit verkrijgt, maak je aanpassingen aan je gedrag.</w:t>
      </w:r>
    </w:p>
    <w:p w14:paraId="628521CD" w14:textId="77777777" w:rsidR="009D4DD1" w:rsidRPr="006972AB" w:rsidRDefault="009D4DD1" w:rsidP="009D4DD1">
      <w:pPr>
        <w:rPr>
          <w:b/>
          <w:bCs/>
        </w:rPr>
      </w:pPr>
      <w:r w:rsidRPr="006972AB">
        <w:rPr>
          <w:b/>
          <w:bCs/>
        </w:rPr>
        <w:t>Reflectie:</w:t>
      </w:r>
    </w:p>
    <w:p w14:paraId="286E9D7A" w14:textId="77777777" w:rsidR="009D4DD1" w:rsidRPr="00BB1DE9" w:rsidRDefault="009D4DD1" w:rsidP="009D4DD1">
      <w:r w:rsidRPr="00BB1DE9">
        <w:t>Ik blijf in contact met mijn docenten en zal minimaal 2 keer in de week feedback vragen over waar ik mee bezig ben daarnaast zal ik hun feedback noteren en toepassen waar dat nodig is.</w:t>
      </w:r>
    </w:p>
    <w:p w14:paraId="369C094B" w14:textId="77777777" w:rsidR="009D4DD1" w:rsidRPr="00BB1DE9" w:rsidRDefault="009D4DD1" w:rsidP="009D4DD1"/>
    <w:p w14:paraId="1B1D5006" w14:textId="77777777" w:rsidR="009D4DD1" w:rsidRPr="00BB1DE9" w:rsidRDefault="009D4DD1" w:rsidP="009D4DD1"/>
    <w:p w14:paraId="4E93BE7C" w14:textId="77777777" w:rsidR="009D4DD1" w:rsidRPr="00BB1DE9" w:rsidRDefault="009D4DD1" w:rsidP="009D4DD1"/>
    <w:p w14:paraId="14FF7FC1" w14:textId="77777777" w:rsidR="009D4DD1" w:rsidRPr="00BB1DE9" w:rsidRDefault="009D4DD1" w:rsidP="009D4DD1"/>
    <w:p w14:paraId="28D4C763" w14:textId="77777777" w:rsidR="009D4DD1" w:rsidRPr="00BB1DE9" w:rsidRDefault="009D4DD1" w:rsidP="009D4DD1"/>
    <w:p w14:paraId="05F1E441" w14:textId="77777777" w:rsidR="009D4DD1" w:rsidRPr="00BB1DE9" w:rsidRDefault="009D4DD1" w:rsidP="009D4DD1"/>
    <w:p w14:paraId="2BCE4970" w14:textId="77777777" w:rsidR="009D4DD1" w:rsidRPr="00BB1DE9" w:rsidRDefault="009D4DD1" w:rsidP="009D4DD1"/>
    <w:p w14:paraId="23E40D87" w14:textId="77777777" w:rsidR="009D4DD1" w:rsidRPr="00BB1DE9" w:rsidRDefault="009D4DD1" w:rsidP="009D4DD1"/>
    <w:p w14:paraId="7EE7C496" w14:textId="77777777" w:rsidR="009D4DD1" w:rsidRPr="00BB1DE9" w:rsidRDefault="009D4DD1" w:rsidP="009D4DD1"/>
    <w:p w14:paraId="1C6DB8D0" w14:textId="77777777" w:rsidR="009D4DD1" w:rsidRPr="00BB1DE9" w:rsidRDefault="009D4DD1" w:rsidP="009D4DD1"/>
    <w:p w14:paraId="3857C307" w14:textId="77777777" w:rsidR="009D4DD1" w:rsidRPr="00BB1DE9" w:rsidRDefault="009D4DD1" w:rsidP="009D4DD1"/>
    <w:p w14:paraId="19E1B79D" w14:textId="77777777" w:rsidR="009D4DD1" w:rsidRPr="00BB1DE9" w:rsidRDefault="009D4DD1" w:rsidP="009D4DD1"/>
    <w:p w14:paraId="5BD3BF3D" w14:textId="77777777" w:rsidR="009D4DD1" w:rsidRPr="00BB1DE9" w:rsidRDefault="009D4DD1" w:rsidP="009D4DD1"/>
    <w:p w14:paraId="23B1A94C" w14:textId="394D8521" w:rsidR="009D4DD1" w:rsidRPr="00BB1DE9" w:rsidRDefault="009D4DD1" w:rsidP="009D4DD1">
      <w:r w:rsidRPr="00BB1DE9">
        <w:rPr>
          <w:b/>
          <w:bCs/>
          <w:u w:val="single"/>
        </w:rPr>
        <w:lastRenderedPageBreak/>
        <w:t>Leeruitkomst 3:</w:t>
      </w:r>
      <w:r w:rsidRPr="00BB1DE9">
        <w:t xml:space="preserve"> Je documenteert gevalideerde gebruikersspecificaties voor applicaties en vertaalt deze in correcte softwareontwerpen.</w:t>
      </w:r>
    </w:p>
    <w:p w14:paraId="71B8993B" w14:textId="77777777" w:rsidR="009D4DD1" w:rsidRPr="00BB1DE9" w:rsidRDefault="009D4DD1" w:rsidP="009D4DD1">
      <w:pPr>
        <w:rPr>
          <w:b/>
          <w:bCs/>
        </w:rPr>
      </w:pPr>
      <w:r w:rsidRPr="00BB1DE9">
        <w:rPr>
          <w:b/>
          <w:bCs/>
        </w:rPr>
        <w:t>Gevalideerde gebruikersspecificaties</w:t>
      </w:r>
    </w:p>
    <w:p w14:paraId="66B31FB0" w14:textId="6DF91BB3" w:rsidR="009D4DD1" w:rsidRPr="00BB1DE9" w:rsidRDefault="009D4DD1" w:rsidP="009D4DD1">
      <w:r w:rsidRPr="00BB1DE9">
        <w:t xml:space="preserve">Gevalideerd: je controleert dat </w:t>
      </w:r>
      <w:proofErr w:type="spellStart"/>
      <w:r w:rsidRPr="00BB1DE9">
        <w:t>requirements</w:t>
      </w:r>
      <w:proofErr w:type="spellEnd"/>
      <w:r w:rsidRPr="00BB1DE9">
        <w:t xml:space="preserve"> geaccepteerd zijn door de stakeholders en kunt ze zodanig prioriteren dat de eisen die de meeste waarde opleveren voor de stakeholders, de hoogste prioriteit krijgen.</w:t>
      </w:r>
    </w:p>
    <w:p w14:paraId="00D396C8" w14:textId="77777777" w:rsidR="009D4DD1" w:rsidRPr="00BB1DE9" w:rsidRDefault="009D4DD1" w:rsidP="009D4DD1">
      <w:pPr>
        <w:rPr>
          <w:b/>
          <w:bCs/>
        </w:rPr>
      </w:pPr>
      <w:r w:rsidRPr="00BB1DE9">
        <w:rPr>
          <w:b/>
          <w:bCs/>
        </w:rPr>
        <w:t>Gebruikersspecificaties</w:t>
      </w:r>
    </w:p>
    <w:p w14:paraId="13EAF82F" w14:textId="08A8A4A2" w:rsidR="009D4DD1" w:rsidRPr="00BB1DE9" w:rsidRDefault="009D4DD1" w:rsidP="009D4DD1">
      <w:r w:rsidRPr="00BB1DE9">
        <w:t>Het verwachte gedrag van het systeem, gespecificeerd in termen van interactie tussen de gebruiker en het systeem. Specificaties worden gevalideerd met behulp van uitvoerbare acceptatietests.</w:t>
      </w:r>
    </w:p>
    <w:p w14:paraId="383FE550" w14:textId="77777777" w:rsidR="009D4DD1" w:rsidRPr="00BB1DE9" w:rsidRDefault="009D4DD1" w:rsidP="009D4DD1">
      <w:pPr>
        <w:rPr>
          <w:b/>
          <w:bCs/>
        </w:rPr>
      </w:pPr>
      <w:r w:rsidRPr="00BB1DE9">
        <w:rPr>
          <w:b/>
          <w:bCs/>
        </w:rPr>
        <w:t>Correcte softwareontwerpen</w:t>
      </w:r>
    </w:p>
    <w:p w14:paraId="51BC970A" w14:textId="48C07F0B" w:rsidR="009D4DD1" w:rsidRPr="00BB1DE9" w:rsidRDefault="009D4DD1" w:rsidP="009D4DD1">
      <w:r w:rsidRPr="00BB1DE9">
        <w:t>Je vertaalt specificaties naar relevante diagrammen waarin het technisch ontwerp beschreven wordt en die kunnen worden geïmplementeerd. Diagrammen die relevant kunnen zijn voor het implementeren van het product zijn onder andere: architectuurdiagrammen, domeinmodellen en databaseontwerpen.</w:t>
      </w:r>
    </w:p>
    <w:p w14:paraId="4AFB4C4C" w14:textId="77777777" w:rsidR="009D4DD1" w:rsidRPr="006972AB" w:rsidRDefault="009D4DD1" w:rsidP="009D4DD1">
      <w:pPr>
        <w:rPr>
          <w:b/>
          <w:bCs/>
        </w:rPr>
      </w:pPr>
      <w:r w:rsidRPr="006972AB">
        <w:rPr>
          <w:b/>
          <w:bCs/>
        </w:rPr>
        <w:t>Reflectie:</w:t>
      </w:r>
    </w:p>
    <w:p w14:paraId="25AAEE81" w14:textId="77777777" w:rsidR="009D4DD1" w:rsidRPr="00BB1DE9" w:rsidRDefault="009D4DD1" w:rsidP="009D4DD1">
      <w:r w:rsidRPr="00BB1DE9">
        <w:t xml:space="preserve">Ik maak alle benodigde documentatie dat bij een project hoort zoals een functioneel ontwerp en  een technisch ontwerp, Dit heb ik al vaak genoeg gedaan op mijn vorige opleiding dus zal hier geen problemen mee hebben </w:t>
      </w:r>
    </w:p>
    <w:p w14:paraId="298C9E1C" w14:textId="77777777" w:rsidR="009D4DD1" w:rsidRPr="00BB1DE9" w:rsidRDefault="009D4DD1" w:rsidP="009D4DD1"/>
    <w:p w14:paraId="129A6A72" w14:textId="77777777" w:rsidR="009D4DD1" w:rsidRPr="00BB1DE9" w:rsidRDefault="009D4DD1" w:rsidP="009D4DD1"/>
    <w:p w14:paraId="48F25BD3" w14:textId="77777777" w:rsidR="009D4DD1" w:rsidRPr="00BB1DE9" w:rsidRDefault="009D4DD1" w:rsidP="009D4DD1"/>
    <w:p w14:paraId="14B98146" w14:textId="77777777" w:rsidR="009D4DD1" w:rsidRPr="00BB1DE9" w:rsidRDefault="009D4DD1" w:rsidP="009D4DD1"/>
    <w:p w14:paraId="2BA1292E" w14:textId="77777777" w:rsidR="009D4DD1" w:rsidRPr="00BB1DE9" w:rsidRDefault="009D4DD1" w:rsidP="009D4DD1"/>
    <w:p w14:paraId="60B59FE0" w14:textId="77777777" w:rsidR="009D4DD1" w:rsidRPr="00BB1DE9" w:rsidRDefault="009D4DD1" w:rsidP="009D4DD1"/>
    <w:p w14:paraId="32C3503C" w14:textId="77777777" w:rsidR="009D4DD1" w:rsidRPr="00BB1DE9" w:rsidRDefault="009D4DD1" w:rsidP="009D4DD1"/>
    <w:p w14:paraId="09E9CAF1" w14:textId="77777777" w:rsidR="009D4DD1" w:rsidRPr="00BB1DE9" w:rsidRDefault="009D4DD1" w:rsidP="009D4DD1"/>
    <w:p w14:paraId="691B3B6B" w14:textId="77777777" w:rsidR="009D4DD1" w:rsidRPr="00BB1DE9" w:rsidRDefault="009D4DD1" w:rsidP="009D4DD1"/>
    <w:p w14:paraId="54C356BB" w14:textId="77777777" w:rsidR="009D4DD1" w:rsidRPr="00BB1DE9" w:rsidRDefault="009D4DD1" w:rsidP="009D4DD1"/>
    <w:p w14:paraId="64E31C1F" w14:textId="77777777" w:rsidR="009D4DD1" w:rsidRPr="00BB1DE9" w:rsidRDefault="009D4DD1" w:rsidP="009D4DD1"/>
    <w:p w14:paraId="77BAC972" w14:textId="77777777" w:rsidR="009D4DD1" w:rsidRPr="00BB1DE9" w:rsidRDefault="009D4DD1" w:rsidP="009D4DD1"/>
    <w:p w14:paraId="47829C15" w14:textId="2ED0DED9" w:rsidR="009D4DD1" w:rsidRPr="00BB1DE9" w:rsidRDefault="009D4DD1" w:rsidP="009D4DD1">
      <w:r w:rsidRPr="00BB1DE9">
        <w:rPr>
          <w:b/>
          <w:bCs/>
          <w:u w:val="single"/>
        </w:rPr>
        <w:lastRenderedPageBreak/>
        <w:t>Leeruitkomst 4:</w:t>
      </w:r>
      <w:r w:rsidRPr="00BB1DE9">
        <w:t xml:space="preserve"> Je bouwt, ontwerpt en levert herhaaldelijk veilige en onderhoudbare applicaties op (waarvan er tenminste één web-gebaseerd is) die verbinding maken met een database en gebruik maken van OO-principes en standaard technieken gebaseerd op gevalideerde gebruikerseisen.</w:t>
      </w:r>
    </w:p>
    <w:p w14:paraId="78AAA519" w14:textId="77777777" w:rsidR="009D4DD1" w:rsidRPr="00BB1DE9" w:rsidRDefault="009D4DD1" w:rsidP="009D4DD1">
      <w:pPr>
        <w:rPr>
          <w:b/>
          <w:bCs/>
        </w:rPr>
      </w:pPr>
      <w:r w:rsidRPr="00BB1DE9">
        <w:rPr>
          <w:b/>
          <w:bCs/>
        </w:rPr>
        <w:t>Herhaaldelijk</w:t>
      </w:r>
    </w:p>
    <w:p w14:paraId="3D939D76" w14:textId="1E01FFCE" w:rsidR="009D4DD1" w:rsidRPr="00BB1DE9" w:rsidRDefault="009D4DD1" w:rsidP="009D4DD1">
      <w:r w:rsidRPr="00BB1DE9">
        <w:t>Je maakt, breidt uit en onderhoud verschillende projecten.</w:t>
      </w:r>
    </w:p>
    <w:p w14:paraId="630C9394" w14:textId="77777777" w:rsidR="009D4DD1" w:rsidRPr="00BB1DE9" w:rsidRDefault="009D4DD1" w:rsidP="009D4DD1">
      <w:pPr>
        <w:rPr>
          <w:b/>
          <w:bCs/>
        </w:rPr>
      </w:pPr>
      <w:r w:rsidRPr="00BB1DE9">
        <w:rPr>
          <w:b/>
          <w:bCs/>
        </w:rPr>
        <w:t>Ontwerpen</w:t>
      </w:r>
    </w:p>
    <w:p w14:paraId="6630EC40" w14:textId="4DBF3490" w:rsidR="009D4DD1" w:rsidRPr="00BB1DE9" w:rsidRDefault="009D4DD1" w:rsidP="009D4DD1">
      <w:r w:rsidRPr="00BB1DE9">
        <w:t>Het uitbreiden en onderhouden van projecten begint met herijken van de specificaties en het ontwerp.</w:t>
      </w:r>
    </w:p>
    <w:p w14:paraId="7DE4515A" w14:textId="77777777" w:rsidR="009D4DD1" w:rsidRPr="00BB1DE9" w:rsidRDefault="009D4DD1" w:rsidP="009D4DD1">
      <w:pPr>
        <w:rPr>
          <w:b/>
          <w:bCs/>
        </w:rPr>
      </w:pPr>
      <w:r w:rsidRPr="00BB1DE9">
        <w:rPr>
          <w:b/>
          <w:bCs/>
        </w:rPr>
        <w:t>Opleveren</w:t>
      </w:r>
    </w:p>
    <w:p w14:paraId="378F222A" w14:textId="3B505107" w:rsidR="009D4DD1" w:rsidRPr="00BB1DE9" w:rsidRDefault="009D4DD1" w:rsidP="009D4DD1">
      <w:r w:rsidRPr="00BB1DE9">
        <w:t>Je stelt de software op een dusdanige wijze beschikbaar dat de stakeholders er gebruik van kunnen maken.</w:t>
      </w:r>
    </w:p>
    <w:p w14:paraId="091E76EF" w14:textId="77777777" w:rsidR="009D4DD1" w:rsidRPr="00BB1DE9" w:rsidRDefault="009D4DD1" w:rsidP="009D4DD1">
      <w:pPr>
        <w:rPr>
          <w:b/>
          <w:bCs/>
        </w:rPr>
      </w:pPr>
      <w:r w:rsidRPr="00BB1DE9">
        <w:rPr>
          <w:b/>
          <w:bCs/>
        </w:rPr>
        <w:t>Veilig</w:t>
      </w:r>
    </w:p>
    <w:p w14:paraId="5F47B66B" w14:textId="134155C8" w:rsidR="009D4DD1" w:rsidRPr="00BB1DE9" w:rsidRDefault="009D4DD1" w:rsidP="009D4DD1">
      <w:r w:rsidRPr="00BB1DE9">
        <w:t>Een softwaresysteem moet bescherm zijn tegen onbedoelde of onverwachte fouten. Onbedoelde fouten treden op als gebruikers het product gebruiken op een manier die niet was voorzien bij het opstellen van de specificaties. Onverwachte fouten treden op als iets faalt in het systeem, zoals bijvoorbeeld het niet beschikbaar zijn van een verbinding met de database.</w:t>
      </w:r>
    </w:p>
    <w:p w14:paraId="5D2E18FC" w14:textId="77777777" w:rsidR="009D4DD1" w:rsidRPr="00BB1DE9" w:rsidRDefault="009D4DD1" w:rsidP="009D4DD1">
      <w:pPr>
        <w:rPr>
          <w:b/>
          <w:bCs/>
        </w:rPr>
      </w:pPr>
      <w:r w:rsidRPr="00BB1DE9">
        <w:rPr>
          <w:b/>
          <w:bCs/>
        </w:rPr>
        <w:t>Onderhoudbaar</w:t>
      </w:r>
    </w:p>
    <w:p w14:paraId="1C617E5A" w14:textId="4C84A422" w:rsidR="009D4DD1" w:rsidRPr="00BB1DE9" w:rsidRDefault="009D4DD1" w:rsidP="009D4DD1">
      <w:r w:rsidRPr="00BB1DE9">
        <w:t>Een ontwerp moet klaar zijn voor toekomstige nieuwe eisen of aanpassingen aan bestaande specificaties.</w:t>
      </w:r>
    </w:p>
    <w:p w14:paraId="6338F0D9" w14:textId="77777777" w:rsidR="009D4DD1" w:rsidRPr="00BB1DE9" w:rsidRDefault="009D4DD1" w:rsidP="009D4DD1">
      <w:pPr>
        <w:rPr>
          <w:b/>
          <w:bCs/>
        </w:rPr>
      </w:pPr>
      <w:r w:rsidRPr="00BB1DE9">
        <w:rPr>
          <w:b/>
          <w:bCs/>
        </w:rPr>
        <w:t>OO Principes</w:t>
      </w:r>
    </w:p>
    <w:p w14:paraId="3C98F32F" w14:textId="17999B53" w:rsidR="009D4DD1" w:rsidRPr="00BB1DE9" w:rsidRDefault="009D4DD1" w:rsidP="009D4DD1">
      <w:r w:rsidRPr="00BB1DE9">
        <w:t>Gebruik gangbare OO-principes om het softwaresysteem te ontwerpen en dit ontwerp te onderbouwen.</w:t>
      </w:r>
    </w:p>
    <w:p w14:paraId="52B62C10" w14:textId="77777777" w:rsidR="009D4DD1" w:rsidRPr="006972AB" w:rsidRDefault="009D4DD1" w:rsidP="009D4DD1">
      <w:pPr>
        <w:rPr>
          <w:b/>
          <w:bCs/>
        </w:rPr>
      </w:pPr>
      <w:r w:rsidRPr="006972AB">
        <w:rPr>
          <w:b/>
          <w:bCs/>
        </w:rPr>
        <w:t>Reflectie:</w:t>
      </w:r>
    </w:p>
    <w:p w14:paraId="31C5416C" w14:textId="77777777" w:rsidR="009D4DD1" w:rsidRPr="00BB1DE9" w:rsidRDefault="009D4DD1" w:rsidP="009D4DD1">
      <w:r w:rsidRPr="00BB1DE9">
        <w:t>Het project zal gemaakt worden naar aanleiding van de documentatie die ik maak zal uitgebreid worden waar nodig is en als ik eerder klaar mocht zijn dat ik nog een ander klein project zal doen. Gebruikers data zal veilig opgeslagen door middel van encryptie.</w:t>
      </w:r>
    </w:p>
    <w:p w14:paraId="776B9D61" w14:textId="77777777" w:rsidR="009D4DD1" w:rsidRPr="00BB1DE9" w:rsidRDefault="009D4DD1" w:rsidP="009D4DD1"/>
    <w:p w14:paraId="76818793" w14:textId="7AE87300" w:rsidR="009D4DD1" w:rsidRPr="00BB1DE9" w:rsidRDefault="009D4DD1" w:rsidP="009D4DD1"/>
    <w:p w14:paraId="4290BB83" w14:textId="45767BD0" w:rsidR="001D3AE2" w:rsidRPr="00BB1DE9" w:rsidRDefault="001D3AE2" w:rsidP="009D4DD1"/>
    <w:p w14:paraId="6D78B1A0" w14:textId="77777777" w:rsidR="001D3AE2" w:rsidRPr="00BB1DE9" w:rsidRDefault="001D3AE2" w:rsidP="009D4DD1"/>
    <w:p w14:paraId="0C20BA45" w14:textId="4A4349E0" w:rsidR="009D4DD1" w:rsidRPr="00BB1DE9" w:rsidRDefault="009D4DD1" w:rsidP="009D4DD1">
      <w:r w:rsidRPr="00BB1DE9">
        <w:rPr>
          <w:b/>
          <w:bCs/>
          <w:u w:val="single"/>
        </w:rPr>
        <w:lastRenderedPageBreak/>
        <w:t>Leeruitkomst 5:</w:t>
      </w:r>
      <w:r w:rsidRPr="00BB1DE9">
        <w:t xml:space="preserve"> Je redeneert over </w:t>
      </w:r>
      <w:proofErr w:type="spellStart"/>
      <w:r w:rsidRPr="00BB1DE9">
        <w:t>computationele</w:t>
      </w:r>
      <w:proofErr w:type="spellEnd"/>
      <w:r w:rsidRPr="00BB1DE9">
        <w:t xml:space="preserve"> uitdagingen en implementeert algoritmisch complexe problemen in software.</w:t>
      </w:r>
    </w:p>
    <w:p w14:paraId="5E96A60E" w14:textId="77777777" w:rsidR="009D4DD1" w:rsidRPr="00BB1DE9" w:rsidRDefault="009D4DD1" w:rsidP="009D4DD1">
      <w:pPr>
        <w:rPr>
          <w:b/>
          <w:bCs/>
        </w:rPr>
      </w:pPr>
      <w:proofErr w:type="spellStart"/>
      <w:r w:rsidRPr="00BB1DE9">
        <w:rPr>
          <w:b/>
          <w:bCs/>
        </w:rPr>
        <w:t>Computationele</w:t>
      </w:r>
      <w:proofErr w:type="spellEnd"/>
      <w:r w:rsidRPr="00BB1DE9">
        <w:rPr>
          <w:b/>
          <w:bCs/>
        </w:rPr>
        <w:t xml:space="preserve"> Uitdagingen</w:t>
      </w:r>
    </w:p>
    <w:p w14:paraId="034B9D21" w14:textId="1275EEDE" w:rsidR="009D4DD1" w:rsidRPr="00BB1DE9" w:rsidRDefault="009D4DD1" w:rsidP="009D4DD1">
      <w:r w:rsidRPr="00BB1DE9">
        <w:t>Je lost veelvoorkomende uitdagingen op, zoals een sorteerprobleem en onderbouwt waarom een bepaalde techniek geschikt is voor specifieke problemen.</w:t>
      </w:r>
    </w:p>
    <w:p w14:paraId="06D7AC12" w14:textId="77777777" w:rsidR="009D4DD1" w:rsidRPr="00BB1DE9" w:rsidRDefault="009D4DD1" w:rsidP="009D4DD1">
      <w:pPr>
        <w:rPr>
          <w:b/>
          <w:bCs/>
        </w:rPr>
      </w:pPr>
      <w:r w:rsidRPr="00BB1DE9">
        <w:rPr>
          <w:b/>
          <w:bCs/>
        </w:rPr>
        <w:t>Algoritmisch complexe problemen</w:t>
      </w:r>
    </w:p>
    <w:p w14:paraId="25F63DCD" w14:textId="515981FB" w:rsidR="009D4DD1" w:rsidRPr="00BB1DE9" w:rsidRDefault="009D4DD1" w:rsidP="009D4DD1">
      <w:r w:rsidRPr="00BB1DE9">
        <w:t>Je ontwerpt en implementeert algoritmes zodanig dat ze rekening houden met de randvoorwaarden van de stakeholders.</w:t>
      </w:r>
    </w:p>
    <w:p w14:paraId="72ADB1C1" w14:textId="77777777" w:rsidR="009D4DD1" w:rsidRPr="006972AB" w:rsidRDefault="009D4DD1" w:rsidP="009D4DD1">
      <w:pPr>
        <w:rPr>
          <w:b/>
          <w:bCs/>
        </w:rPr>
      </w:pPr>
      <w:r w:rsidRPr="006972AB">
        <w:rPr>
          <w:b/>
          <w:bCs/>
        </w:rPr>
        <w:t>Reflectie:</w:t>
      </w:r>
    </w:p>
    <w:p w14:paraId="0C893E3A" w14:textId="77777777" w:rsidR="009D4DD1" w:rsidRPr="00BB1DE9" w:rsidRDefault="009D4DD1" w:rsidP="009D4DD1">
      <w:r w:rsidRPr="00BB1DE9">
        <w:t>Er zal een stuk complexiteit in komen te zitten voor het genereren van de user databases en natuurlijk in het gameplay stuk</w:t>
      </w:r>
    </w:p>
    <w:p w14:paraId="0BD390E4" w14:textId="71DC5106" w:rsidR="009D4DD1" w:rsidRPr="00BB1DE9" w:rsidRDefault="009D4DD1" w:rsidP="009D4DD1"/>
    <w:p w14:paraId="2C1D4107" w14:textId="7954681B" w:rsidR="001D3AE2" w:rsidRPr="00BB1DE9" w:rsidRDefault="001D3AE2" w:rsidP="009D4DD1"/>
    <w:p w14:paraId="362AC759" w14:textId="222E7EC5" w:rsidR="001D3AE2" w:rsidRPr="00BB1DE9" w:rsidRDefault="001D3AE2" w:rsidP="009D4DD1"/>
    <w:p w14:paraId="6CC21272" w14:textId="6C4A992C" w:rsidR="001D3AE2" w:rsidRPr="00BB1DE9" w:rsidRDefault="001D3AE2" w:rsidP="009D4DD1"/>
    <w:p w14:paraId="04E30D45" w14:textId="1580D348" w:rsidR="001D3AE2" w:rsidRPr="00BB1DE9" w:rsidRDefault="001D3AE2" w:rsidP="009D4DD1"/>
    <w:p w14:paraId="0A362203" w14:textId="59C3910C" w:rsidR="001D3AE2" w:rsidRPr="00BB1DE9" w:rsidRDefault="001D3AE2" w:rsidP="009D4DD1"/>
    <w:p w14:paraId="3EA06FE5" w14:textId="2BF18BAB" w:rsidR="001D3AE2" w:rsidRPr="00BB1DE9" w:rsidRDefault="001D3AE2" w:rsidP="009D4DD1"/>
    <w:p w14:paraId="6C87F30A" w14:textId="3683B142" w:rsidR="001D3AE2" w:rsidRPr="00BB1DE9" w:rsidRDefault="001D3AE2" w:rsidP="009D4DD1"/>
    <w:p w14:paraId="7533F6BB" w14:textId="658D6841" w:rsidR="001D3AE2" w:rsidRPr="00BB1DE9" w:rsidRDefault="001D3AE2" w:rsidP="009D4DD1"/>
    <w:p w14:paraId="7CE57D6C" w14:textId="0B098316" w:rsidR="001D3AE2" w:rsidRPr="00BB1DE9" w:rsidRDefault="001D3AE2" w:rsidP="009D4DD1"/>
    <w:p w14:paraId="06F6975F" w14:textId="3D19C9B7" w:rsidR="001D3AE2" w:rsidRPr="00BB1DE9" w:rsidRDefault="001D3AE2" w:rsidP="009D4DD1"/>
    <w:p w14:paraId="215C3FC8" w14:textId="6B07AE60" w:rsidR="001D3AE2" w:rsidRPr="00BB1DE9" w:rsidRDefault="001D3AE2" w:rsidP="009D4DD1"/>
    <w:p w14:paraId="20B98719" w14:textId="0880850E" w:rsidR="001D3AE2" w:rsidRPr="00BB1DE9" w:rsidRDefault="001D3AE2" w:rsidP="009D4DD1"/>
    <w:p w14:paraId="457D1BB0" w14:textId="6B9C1237" w:rsidR="001D3AE2" w:rsidRPr="00BB1DE9" w:rsidRDefault="001D3AE2" w:rsidP="009D4DD1"/>
    <w:p w14:paraId="5D73BBAB" w14:textId="3BF37A58" w:rsidR="001D3AE2" w:rsidRPr="00BB1DE9" w:rsidRDefault="001D3AE2" w:rsidP="009D4DD1"/>
    <w:p w14:paraId="06A9590A" w14:textId="77777777" w:rsidR="001D3AE2" w:rsidRPr="00BB1DE9" w:rsidRDefault="001D3AE2" w:rsidP="009D4DD1"/>
    <w:p w14:paraId="58F569B9" w14:textId="29C98AA8" w:rsidR="009D4DD1" w:rsidRPr="00BB1DE9" w:rsidRDefault="009D4DD1" w:rsidP="009D4DD1">
      <w:r w:rsidRPr="00BB1DE9">
        <w:rPr>
          <w:b/>
          <w:bCs/>
          <w:u w:val="single"/>
        </w:rPr>
        <w:lastRenderedPageBreak/>
        <w:t>Leeruitkomst 6:</w:t>
      </w:r>
      <w:r w:rsidRPr="00BB1DE9">
        <w:t xml:space="preserve"> Je ontwerpt, bouwt en bevraagt een relationeel databasesysteem en integreert dit met een applicatie.</w:t>
      </w:r>
    </w:p>
    <w:p w14:paraId="59E5D318" w14:textId="77777777" w:rsidR="009D4DD1" w:rsidRPr="00BB1DE9" w:rsidRDefault="009D4DD1" w:rsidP="009D4DD1">
      <w:pPr>
        <w:rPr>
          <w:b/>
          <w:bCs/>
        </w:rPr>
      </w:pPr>
      <w:r w:rsidRPr="00BB1DE9">
        <w:rPr>
          <w:b/>
          <w:bCs/>
        </w:rPr>
        <w:t>Ontwerpen</w:t>
      </w:r>
    </w:p>
    <w:p w14:paraId="12523CD4" w14:textId="33D92773" w:rsidR="009D4DD1" w:rsidRPr="00BB1DE9" w:rsidRDefault="009D4DD1" w:rsidP="009D4DD1">
      <w:r w:rsidRPr="00BB1DE9">
        <w:t>Maak onderscheid tussen database- en softwareontwerpen. Een databaseontwerp bevat meerdere soorten relaties, zoals 1-op-veel en veel-op-veel.</w:t>
      </w:r>
    </w:p>
    <w:p w14:paraId="77F44D08" w14:textId="77777777" w:rsidR="009D4DD1" w:rsidRPr="00BB1DE9" w:rsidRDefault="009D4DD1" w:rsidP="009D4DD1">
      <w:pPr>
        <w:rPr>
          <w:b/>
          <w:bCs/>
        </w:rPr>
      </w:pPr>
      <w:r w:rsidRPr="00BB1DE9">
        <w:rPr>
          <w:b/>
          <w:bCs/>
        </w:rPr>
        <w:t>Bevragen</w:t>
      </w:r>
    </w:p>
    <w:p w14:paraId="068C8158" w14:textId="2CCB2724" w:rsidR="009D4DD1" w:rsidRPr="00BB1DE9" w:rsidRDefault="009D4DD1" w:rsidP="009D4DD1">
      <w:r w:rsidRPr="00BB1DE9">
        <w:t>Je voert CRUD-operaties (</w:t>
      </w:r>
      <w:proofErr w:type="spellStart"/>
      <w:r w:rsidRPr="00BB1DE9">
        <w:t>Create</w:t>
      </w:r>
      <w:proofErr w:type="spellEnd"/>
      <w:r w:rsidRPr="00BB1DE9">
        <w:t xml:space="preserve">, Read, Update en Delete) uit op data in een relationele database, en houdt rekening met </w:t>
      </w:r>
      <w:proofErr w:type="spellStart"/>
      <w:r w:rsidRPr="00BB1DE9">
        <w:t>performantie</w:t>
      </w:r>
      <w:proofErr w:type="spellEnd"/>
      <w:r w:rsidRPr="00BB1DE9">
        <w:t>.</w:t>
      </w:r>
    </w:p>
    <w:p w14:paraId="574AB940" w14:textId="77777777" w:rsidR="009D4DD1" w:rsidRPr="006972AB" w:rsidRDefault="009D4DD1" w:rsidP="009D4DD1">
      <w:pPr>
        <w:rPr>
          <w:b/>
          <w:bCs/>
        </w:rPr>
      </w:pPr>
      <w:r w:rsidRPr="006972AB">
        <w:rPr>
          <w:b/>
          <w:bCs/>
        </w:rPr>
        <w:t>Reflectie:</w:t>
      </w:r>
    </w:p>
    <w:p w14:paraId="68B1B380" w14:textId="77777777" w:rsidR="009D4DD1" w:rsidRPr="00BB1DE9" w:rsidRDefault="009D4DD1" w:rsidP="009D4DD1">
      <w:r w:rsidRPr="00BB1DE9">
        <w:t xml:space="preserve">Omdat de game volledig afhankelijk zal zijn van de database die er mee verbonden is. En het zal de standaard CRUD operaties bevatten </w:t>
      </w:r>
    </w:p>
    <w:p w14:paraId="04401AE2" w14:textId="77777777" w:rsidR="009D4DD1" w:rsidRPr="00BB1DE9" w:rsidRDefault="009D4DD1" w:rsidP="009D4DD1"/>
    <w:p w14:paraId="2A53FA5D" w14:textId="77777777" w:rsidR="009D4DD1" w:rsidRPr="00BB1DE9" w:rsidRDefault="009D4DD1" w:rsidP="009D4DD1"/>
    <w:p w14:paraId="72B88657" w14:textId="77777777" w:rsidR="009D4DD1" w:rsidRPr="00BB1DE9" w:rsidRDefault="009D4DD1" w:rsidP="009D4DD1"/>
    <w:p w14:paraId="2C06BF87" w14:textId="77777777" w:rsidR="009D4DD1" w:rsidRPr="00BB1DE9" w:rsidRDefault="009D4DD1" w:rsidP="009D4DD1"/>
    <w:p w14:paraId="19EE64B4" w14:textId="77777777" w:rsidR="009D4DD1" w:rsidRPr="00BB1DE9" w:rsidRDefault="009D4DD1" w:rsidP="009D4DD1"/>
    <w:p w14:paraId="699A0BE1" w14:textId="77777777" w:rsidR="009D4DD1" w:rsidRPr="00BB1DE9" w:rsidRDefault="009D4DD1" w:rsidP="009D4DD1"/>
    <w:p w14:paraId="55C6A34F" w14:textId="77777777" w:rsidR="009D4DD1" w:rsidRPr="00BB1DE9" w:rsidRDefault="009D4DD1" w:rsidP="009D4DD1"/>
    <w:p w14:paraId="4073EF1B" w14:textId="77777777" w:rsidR="009D4DD1" w:rsidRPr="00BB1DE9" w:rsidRDefault="009D4DD1" w:rsidP="009D4DD1"/>
    <w:p w14:paraId="3AA8BDBE" w14:textId="77777777" w:rsidR="009D4DD1" w:rsidRPr="00BB1DE9" w:rsidRDefault="009D4DD1" w:rsidP="009D4DD1"/>
    <w:p w14:paraId="7684012E" w14:textId="77777777" w:rsidR="009D4DD1" w:rsidRPr="00BB1DE9" w:rsidRDefault="009D4DD1" w:rsidP="009D4DD1"/>
    <w:p w14:paraId="412E35C6" w14:textId="77777777" w:rsidR="009D4DD1" w:rsidRPr="00BB1DE9" w:rsidRDefault="009D4DD1" w:rsidP="009D4DD1"/>
    <w:p w14:paraId="24D1D4B5" w14:textId="77777777" w:rsidR="009D4DD1" w:rsidRPr="00BB1DE9" w:rsidRDefault="009D4DD1" w:rsidP="009D4DD1"/>
    <w:p w14:paraId="20D9ED30" w14:textId="77777777" w:rsidR="009D4DD1" w:rsidRPr="00BB1DE9" w:rsidRDefault="009D4DD1" w:rsidP="009D4DD1"/>
    <w:p w14:paraId="636CFE36" w14:textId="77777777" w:rsidR="009D4DD1" w:rsidRPr="00BB1DE9" w:rsidRDefault="009D4DD1" w:rsidP="009D4DD1"/>
    <w:p w14:paraId="633C1E36" w14:textId="08A96B0B" w:rsidR="009D4DD1" w:rsidRPr="00BB1DE9" w:rsidRDefault="009D4DD1" w:rsidP="009D4DD1"/>
    <w:p w14:paraId="667C4C1A" w14:textId="77777777" w:rsidR="001D3AE2" w:rsidRPr="00BB1DE9" w:rsidRDefault="001D3AE2" w:rsidP="009D4DD1"/>
    <w:p w14:paraId="3EAAF4B7" w14:textId="498069BF" w:rsidR="009D4DD1" w:rsidRPr="00BB1DE9" w:rsidRDefault="009D4DD1" w:rsidP="009D4DD1">
      <w:r w:rsidRPr="00BB1DE9">
        <w:rPr>
          <w:b/>
          <w:bCs/>
          <w:u w:val="single"/>
        </w:rPr>
        <w:lastRenderedPageBreak/>
        <w:t>Leeruitkomst 7:</w:t>
      </w:r>
      <w:r w:rsidRPr="00BB1DE9">
        <w:t xml:space="preserve"> Je verbetert en toont de kwaliteit van je software continue aan, gebruikmakend van standaard technieken en hulpmiddelen.</w:t>
      </w:r>
    </w:p>
    <w:p w14:paraId="3F7AEB4B" w14:textId="77777777" w:rsidR="009D4DD1" w:rsidRPr="00BB1DE9" w:rsidRDefault="009D4DD1" w:rsidP="009D4DD1">
      <w:pPr>
        <w:rPr>
          <w:b/>
          <w:bCs/>
        </w:rPr>
      </w:pPr>
      <w:r w:rsidRPr="00BB1DE9">
        <w:rPr>
          <w:b/>
          <w:bCs/>
        </w:rPr>
        <w:t>Continue</w:t>
      </w:r>
    </w:p>
    <w:p w14:paraId="731671D5" w14:textId="5E65983B" w:rsidR="009D4DD1" w:rsidRPr="00BB1DE9" w:rsidRDefault="009D4DD1" w:rsidP="009D4DD1">
      <w:r w:rsidRPr="00BB1DE9">
        <w:t>Je werkt op een iteratieve wijze zonder bestaande functionaliteit te verstoren en waarbij veranderingen worden bijgehouden.</w:t>
      </w:r>
    </w:p>
    <w:p w14:paraId="3F19F1D7" w14:textId="77777777" w:rsidR="009D4DD1" w:rsidRPr="00BB1DE9" w:rsidRDefault="009D4DD1" w:rsidP="009D4DD1">
      <w:pPr>
        <w:rPr>
          <w:b/>
          <w:bCs/>
        </w:rPr>
      </w:pPr>
      <w:r w:rsidRPr="00BB1DE9">
        <w:rPr>
          <w:b/>
          <w:bCs/>
        </w:rPr>
        <w:t>Verbeteren</w:t>
      </w:r>
    </w:p>
    <w:p w14:paraId="292B6093" w14:textId="7A8DF316" w:rsidR="009D4DD1" w:rsidRPr="00BB1DE9" w:rsidRDefault="009D4DD1" w:rsidP="009D4DD1">
      <w:r w:rsidRPr="00BB1DE9">
        <w:t>Gebruik standaard hulpmiddelen en technieken om de kwaliteit van je code te bewaken en te verbeteren.</w:t>
      </w:r>
    </w:p>
    <w:p w14:paraId="0024B628" w14:textId="77777777" w:rsidR="009D4DD1" w:rsidRPr="00BB1DE9" w:rsidRDefault="009D4DD1" w:rsidP="009D4DD1">
      <w:pPr>
        <w:rPr>
          <w:b/>
          <w:bCs/>
        </w:rPr>
      </w:pPr>
      <w:r w:rsidRPr="00BB1DE9">
        <w:rPr>
          <w:b/>
          <w:bCs/>
        </w:rPr>
        <w:t>Aantonen</w:t>
      </w:r>
    </w:p>
    <w:p w14:paraId="37E7D4BD" w14:textId="32B38329" w:rsidR="009D4DD1" w:rsidRPr="00BB1DE9" w:rsidRDefault="009D4DD1" w:rsidP="009D4DD1">
      <w:r w:rsidRPr="00BB1DE9">
        <w:t>De code moet getest worden voor zowel het geplande gebruikt, verwachte en onverwachte foutsituaties. Deze testen moeten meerdere malen kunnen worden uitgevoerd in meerdere fasen van het project. Verwachte fouten kunnen voortkomen uit de specificaties of van externe afhankelijkheden van de software.</w:t>
      </w:r>
    </w:p>
    <w:p w14:paraId="53D92230" w14:textId="77777777" w:rsidR="009D4DD1" w:rsidRPr="00BB1DE9" w:rsidRDefault="009D4DD1" w:rsidP="009D4DD1">
      <w:pPr>
        <w:rPr>
          <w:b/>
          <w:bCs/>
        </w:rPr>
      </w:pPr>
      <w:r w:rsidRPr="00BB1DE9">
        <w:rPr>
          <w:b/>
          <w:bCs/>
        </w:rPr>
        <w:t>Standaard technieken en hulpmiddelen.</w:t>
      </w:r>
    </w:p>
    <w:p w14:paraId="6D212041" w14:textId="2BBB9297" w:rsidR="009D4DD1" w:rsidRPr="00BB1DE9" w:rsidRDefault="009D4DD1" w:rsidP="009D4DD1">
      <w:r w:rsidRPr="00BB1DE9">
        <w:t>Gebruik bijvoorbeeld een versiebeheersysteem, acceptatietests en unit-tests.</w:t>
      </w:r>
    </w:p>
    <w:p w14:paraId="2ADF5760" w14:textId="77777777" w:rsidR="009D4DD1" w:rsidRPr="006972AB" w:rsidRDefault="009D4DD1" w:rsidP="009D4DD1">
      <w:pPr>
        <w:rPr>
          <w:b/>
          <w:bCs/>
        </w:rPr>
      </w:pPr>
      <w:r w:rsidRPr="006972AB">
        <w:rPr>
          <w:b/>
          <w:bCs/>
        </w:rPr>
        <w:t>Reflectie:</w:t>
      </w:r>
    </w:p>
    <w:p w14:paraId="5527B7CB" w14:textId="77777777" w:rsidR="009D4DD1" w:rsidRPr="00BB1DE9" w:rsidRDefault="009D4DD1" w:rsidP="009D4DD1">
      <w:r w:rsidRPr="00BB1DE9">
        <w:t xml:space="preserve">Iedere sprint werk ik om een deel van de applicatie op te leveren en stel deze doelen aan het begin van de sprint. Ook zal mijn code getest worden door een simpel test plan te maken  </w:t>
      </w:r>
    </w:p>
    <w:p w14:paraId="03734861" w14:textId="55F36466" w:rsidR="000C085A" w:rsidRPr="00BB1DE9" w:rsidRDefault="000C085A" w:rsidP="000C085A">
      <w:pPr>
        <w:rPr>
          <w:rFonts w:cstheme="minorHAnsi"/>
        </w:rPr>
      </w:pPr>
    </w:p>
    <w:p w14:paraId="755F8A13" w14:textId="6D40DFC1" w:rsidR="001D3AE2" w:rsidRPr="00BB1DE9" w:rsidRDefault="001D3AE2" w:rsidP="000C085A">
      <w:pPr>
        <w:rPr>
          <w:rFonts w:cstheme="minorHAnsi"/>
        </w:rPr>
      </w:pPr>
    </w:p>
    <w:p w14:paraId="6CD4DBD5" w14:textId="71D80539" w:rsidR="001D3AE2" w:rsidRPr="00BB1DE9" w:rsidRDefault="001D3AE2" w:rsidP="000C085A">
      <w:pPr>
        <w:rPr>
          <w:rFonts w:cstheme="minorHAnsi"/>
        </w:rPr>
      </w:pPr>
    </w:p>
    <w:p w14:paraId="074D44FC" w14:textId="14979AFF" w:rsidR="001D3AE2" w:rsidRPr="00BB1DE9" w:rsidRDefault="001D3AE2" w:rsidP="000C085A">
      <w:pPr>
        <w:rPr>
          <w:rFonts w:cstheme="minorHAnsi"/>
        </w:rPr>
      </w:pPr>
    </w:p>
    <w:p w14:paraId="1721F84A" w14:textId="5DC9FC68" w:rsidR="001D3AE2" w:rsidRPr="00BB1DE9" w:rsidRDefault="001D3AE2" w:rsidP="000C085A">
      <w:pPr>
        <w:rPr>
          <w:rFonts w:cstheme="minorHAnsi"/>
        </w:rPr>
      </w:pPr>
    </w:p>
    <w:p w14:paraId="28E5001E" w14:textId="252A29F3" w:rsidR="001D3AE2" w:rsidRPr="00BB1DE9" w:rsidRDefault="001D3AE2" w:rsidP="000C085A">
      <w:pPr>
        <w:rPr>
          <w:rFonts w:cstheme="minorHAnsi"/>
        </w:rPr>
      </w:pPr>
    </w:p>
    <w:p w14:paraId="5D980E84" w14:textId="432C4134" w:rsidR="001D3AE2" w:rsidRPr="00BB1DE9" w:rsidRDefault="001D3AE2" w:rsidP="000C085A">
      <w:pPr>
        <w:rPr>
          <w:rFonts w:cstheme="minorHAnsi"/>
        </w:rPr>
      </w:pPr>
    </w:p>
    <w:p w14:paraId="13CE4A33" w14:textId="772E6E52" w:rsidR="001D3AE2" w:rsidRPr="00BB1DE9" w:rsidRDefault="001D3AE2" w:rsidP="000C085A">
      <w:pPr>
        <w:rPr>
          <w:rFonts w:cstheme="minorHAnsi"/>
        </w:rPr>
      </w:pPr>
    </w:p>
    <w:p w14:paraId="4B4B2CBC" w14:textId="4DD339CD" w:rsidR="001D3AE2" w:rsidRPr="00BB1DE9" w:rsidRDefault="001D3AE2" w:rsidP="000C085A">
      <w:pPr>
        <w:rPr>
          <w:rFonts w:cstheme="minorHAnsi"/>
        </w:rPr>
      </w:pPr>
    </w:p>
    <w:p w14:paraId="3B5D51BB" w14:textId="77777777" w:rsidR="005B12FB" w:rsidRPr="00BB1DE9" w:rsidRDefault="005B12FB" w:rsidP="000C085A">
      <w:pPr>
        <w:rPr>
          <w:rFonts w:cstheme="minorHAnsi"/>
        </w:rPr>
      </w:pPr>
    </w:p>
    <w:p w14:paraId="67888AA7" w14:textId="77777777" w:rsidR="000C085A" w:rsidRPr="00BB1DE9" w:rsidRDefault="000C085A" w:rsidP="000C085A">
      <w:pPr>
        <w:pStyle w:val="Kop2"/>
        <w:rPr>
          <w:rFonts w:asciiTheme="minorHAnsi" w:hAnsiTheme="minorHAnsi" w:cstheme="minorHAnsi"/>
        </w:rPr>
      </w:pPr>
      <w:bookmarkStart w:id="19" w:name="_Toc73274436"/>
      <w:r w:rsidRPr="00BB1DE9">
        <w:rPr>
          <w:rFonts w:asciiTheme="minorHAnsi" w:hAnsiTheme="minorHAnsi" w:cstheme="minorHAnsi"/>
        </w:rPr>
        <w:lastRenderedPageBreak/>
        <w:t>Benodigdheden</w:t>
      </w:r>
      <w:bookmarkEnd w:id="19"/>
    </w:p>
    <w:p w14:paraId="7C3C2319" w14:textId="6380AD7D" w:rsidR="000C085A" w:rsidRPr="00BB1DE9" w:rsidRDefault="005B12FB" w:rsidP="00F2494E">
      <w:pPr>
        <w:pStyle w:val="Lijstalinea"/>
        <w:numPr>
          <w:ilvl w:val="0"/>
          <w:numId w:val="7"/>
        </w:numPr>
        <w:rPr>
          <w:sz w:val="24"/>
          <w:szCs w:val="24"/>
        </w:rPr>
      </w:pPr>
      <w:r w:rsidRPr="00BB1DE9">
        <w:rPr>
          <w:sz w:val="24"/>
          <w:szCs w:val="24"/>
        </w:rPr>
        <w:t>Computer:</w:t>
      </w:r>
    </w:p>
    <w:p w14:paraId="5A8C85C6" w14:textId="19484D4C" w:rsidR="005B12FB" w:rsidRPr="00BB1DE9" w:rsidRDefault="005B12FB" w:rsidP="00F2494E">
      <w:pPr>
        <w:pStyle w:val="Lijstalinea"/>
        <w:numPr>
          <w:ilvl w:val="1"/>
          <w:numId w:val="7"/>
        </w:numPr>
        <w:rPr>
          <w:sz w:val="24"/>
          <w:szCs w:val="24"/>
        </w:rPr>
      </w:pPr>
      <w:r w:rsidRPr="00BB1DE9">
        <w:rPr>
          <w:sz w:val="24"/>
          <w:szCs w:val="24"/>
        </w:rPr>
        <w:t xml:space="preserve">16 GB RAM, I7 Quad </w:t>
      </w:r>
      <w:proofErr w:type="spellStart"/>
      <w:r w:rsidRPr="00BB1DE9">
        <w:rPr>
          <w:sz w:val="24"/>
          <w:szCs w:val="24"/>
        </w:rPr>
        <w:t>Core</w:t>
      </w:r>
      <w:proofErr w:type="spellEnd"/>
      <w:r w:rsidRPr="00BB1DE9">
        <w:rPr>
          <w:sz w:val="24"/>
          <w:szCs w:val="24"/>
        </w:rPr>
        <w:t>, 250GB opslag en geen overige eisen.</w:t>
      </w:r>
    </w:p>
    <w:p w14:paraId="1C20A4D7" w14:textId="2770C033" w:rsidR="005B12FB" w:rsidRPr="00BB1DE9" w:rsidRDefault="005B12FB" w:rsidP="00F2494E">
      <w:pPr>
        <w:pStyle w:val="Lijstalinea"/>
        <w:numPr>
          <w:ilvl w:val="0"/>
          <w:numId w:val="7"/>
        </w:numPr>
        <w:rPr>
          <w:sz w:val="24"/>
          <w:szCs w:val="24"/>
        </w:rPr>
      </w:pPr>
      <w:r w:rsidRPr="00BB1DE9">
        <w:rPr>
          <w:sz w:val="24"/>
          <w:szCs w:val="24"/>
        </w:rPr>
        <w:t>Rand apparatuur:</w:t>
      </w:r>
    </w:p>
    <w:p w14:paraId="235F11A0" w14:textId="0C62E2AE" w:rsidR="005B12FB" w:rsidRPr="00BB1DE9" w:rsidRDefault="005B12FB" w:rsidP="00F2494E">
      <w:pPr>
        <w:pStyle w:val="Lijstalinea"/>
        <w:numPr>
          <w:ilvl w:val="1"/>
          <w:numId w:val="7"/>
        </w:numPr>
        <w:rPr>
          <w:sz w:val="24"/>
          <w:szCs w:val="24"/>
        </w:rPr>
      </w:pPr>
      <w:r w:rsidRPr="00BB1DE9">
        <w:rPr>
          <w:sz w:val="24"/>
          <w:szCs w:val="24"/>
        </w:rPr>
        <w:t>Muis (Geen voorkeur), Toetsenbord (Geen voorkeur), Beeldscherm (Voorkeur naar 1920x1080 resolutie ), 2 van deze zou helpen.</w:t>
      </w:r>
    </w:p>
    <w:p w14:paraId="489EE6E8" w14:textId="4147FE74" w:rsidR="005B12FB" w:rsidRPr="00BB1DE9" w:rsidRDefault="005B12FB" w:rsidP="00F2494E">
      <w:pPr>
        <w:pStyle w:val="Lijstalinea"/>
        <w:numPr>
          <w:ilvl w:val="0"/>
          <w:numId w:val="7"/>
        </w:numPr>
        <w:rPr>
          <w:sz w:val="24"/>
          <w:szCs w:val="24"/>
        </w:rPr>
      </w:pPr>
      <w:r w:rsidRPr="00BB1DE9">
        <w:rPr>
          <w:sz w:val="24"/>
          <w:szCs w:val="24"/>
        </w:rPr>
        <w:t>Werkruimte:</w:t>
      </w:r>
    </w:p>
    <w:p w14:paraId="7ACE90E3" w14:textId="136DF13E" w:rsidR="005B12FB" w:rsidRPr="00BB1DE9" w:rsidRDefault="005B12FB" w:rsidP="00F2494E">
      <w:pPr>
        <w:pStyle w:val="Lijstalinea"/>
        <w:numPr>
          <w:ilvl w:val="1"/>
          <w:numId w:val="7"/>
        </w:numPr>
        <w:rPr>
          <w:sz w:val="24"/>
          <w:szCs w:val="24"/>
        </w:rPr>
      </w:pPr>
      <w:r w:rsidRPr="00BB1DE9">
        <w:rPr>
          <w:sz w:val="24"/>
          <w:szCs w:val="24"/>
        </w:rPr>
        <w:t>Een kantoor is prima zolang het maar een comfortabele stoel heeft met een bureau. Met stroom en een stabiele internet verbinding.</w:t>
      </w:r>
    </w:p>
    <w:p w14:paraId="7BCC9A82" w14:textId="58C250B4" w:rsidR="005B12FB" w:rsidRPr="00BB1DE9" w:rsidRDefault="005B12FB" w:rsidP="00F2494E">
      <w:pPr>
        <w:pStyle w:val="Lijstalinea"/>
        <w:numPr>
          <w:ilvl w:val="0"/>
          <w:numId w:val="7"/>
        </w:numPr>
        <w:rPr>
          <w:sz w:val="24"/>
          <w:szCs w:val="24"/>
        </w:rPr>
      </w:pPr>
      <w:r w:rsidRPr="00BB1DE9">
        <w:rPr>
          <w:sz w:val="24"/>
          <w:szCs w:val="24"/>
        </w:rPr>
        <w:t>Windows 10</w:t>
      </w:r>
      <w:r w:rsidR="00806A37" w:rsidRPr="00BB1DE9">
        <w:rPr>
          <w:sz w:val="24"/>
          <w:szCs w:val="24"/>
        </w:rPr>
        <w:t>:</w:t>
      </w:r>
    </w:p>
    <w:p w14:paraId="7D919AFE" w14:textId="2A824A8D" w:rsidR="005B12FB" w:rsidRPr="00BB1DE9" w:rsidRDefault="005B12FB" w:rsidP="00F2494E">
      <w:pPr>
        <w:pStyle w:val="Lijstalinea"/>
        <w:numPr>
          <w:ilvl w:val="1"/>
          <w:numId w:val="7"/>
        </w:numPr>
        <w:rPr>
          <w:sz w:val="24"/>
          <w:szCs w:val="24"/>
        </w:rPr>
      </w:pPr>
      <w:r w:rsidRPr="00BB1DE9">
        <w:rPr>
          <w:sz w:val="24"/>
          <w:szCs w:val="24"/>
        </w:rPr>
        <w:t>Het besturingssysteem voor de ontwikkel omgeving</w:t>
      </w:r>
      <w:r w:rsidR="00806A37" w:rsidRPr="00BB1DE9">
        <w:rPr>
          <w:sz w:val="24"/>
          <w:szCs w:val="24"/>
        </w:rPr>
        <w:t>.</w:t>
      </w:r>
    </w:p>
    <w:p w14:paraId="6372D57E" w14:textId="3DBBEE18" w:rsidR="00806A37" w:rsidRPr="00BB1DE9" w:rsidRDefault="00806A37" w:rsidP="00F2494E">
      <w:pPr>
        <w:pStyle w:val="Lijstalinea"/>
        <w:numPr>
          <w:ilvl w:val="0"/>
          <w:numId w:val="7"/>
        </w:numPr>
        <w:rPr>
          <w:sz w:val="24"/>
          <w:szCs w:val="24"/>
        </w:rPr>
      </w:pPr>
      <w:r w:rsidRPr="00BB1DE9">
        <w:rPr>
          <w:sz w:val="24"/>
          <w:szCs w:val="24"/>
        </w:rPr>
        <w:t>Visual Studio Community:</w:t>
      </w:r>
    </w:p>
    <w:p w14:paraId="6DA9D633" w14:textId="142CBAE7" w:rsidR="00806A37" w:rsidRPr="00BB1DE9" w:rsidRDefault="00806A37" w:rsidP="00F2494E">
      <w:pPr>
        <w:pStyle w:val="Lijstalinea"/>
        <w:numPr>
          <w:ilvl w:val="1"/>
          <w:numId w:val="7"/>
        </w:numPr>
        <w:rPr>
          <w:sz w:val="24"/>
          <w:szCs w:val="24"/>
        </w:rPr>
      </w:pPr>
      <w:r w:rsidRPr="00BB1DE9">
        <w:rPr>
          <w:sz w:val="24"/>
          <w:szCs w:val="24"/>
        </w:rPr>
        <w:t xml:space="preserve">De IDE die gebruikt gaat worden om met ASP.NET </w:t>
      </w:r>
      <w:proofErr w:type="spellStart"/>
      <w:r w:rsidRPr="00BB1DE9">
        <w:rPr>
          <w:sz w:val="24"/>
          <w:szCs w:val="24"/>
        </w:rPr>
        <w:t>Core</w:t>
      </w:r>
      <w:proofErr w:type="spellEnd"/>
      <w:r w:rsidRPr="00BB1DE9">
        <w:rPr>
          <w:sz w:val="24"/>
          <w:szCs w:val="24"/>
        </w:rPr>
        <w:t xml:space="preserve"> 5 te gaan werken</w:t>
      </w:r>
    </w:p>
    <w:p w14:paraId="130AEF03" w14:textId="503D40C5" w:rsidR="00806A37" w:rsidRPr="00BB1DE9" w:rsidRDefault="00806A37" w:rsidP="00F2494E">
      <w:pPr>
        <w:pStyle w:val="Lijstalinea"/>
        <w:numPr>
          <w:ilvl w:val="0"/>
          <w:numId w:val="7"/>
        </w:numPr>
        <w:rPr>
          <w:sz w:val="24"/>
          <w:szCs w:val="24"/>
        </w:rPr>
      </w:pPr>
      <w:r w:rsidRPr="00BB1DE9">
        <w:rPr>
          <w:sz w:val="24"/>
          <w:szCs w:val="24"/>
        </w:rPr>
        <w:t>MSQL Server Express</w:t>
      </w:r>
    </w:p>
    <w:p w14:paraId="58EAAF84" w14:textId="1CC5BA04" w:rsidR="00806A37" w:rsidRPr="00BB1DE9" w:rsidRDefault="00806A37" w:rsidP="00F2494E">
      <w:pPr>
        <w:pStyle w:val="Lijstalinea"/>
        <w:numPr>
          <w:ilvl w:val="1"/>
          <w:numId w:val="7"/>
        </w:numPr>
        <w:rPr>
          <w:sz w:val="24"/>
          <w:szCs w:val="24"/>
        </w:rPr>
      </w:pPr>
      <w:r w:rsidRPr="00BB1DE9">
        <w:rPr>
          <w:sz w:val="24"/>
          <w:szCs w:val="24"/>
        </w:rPr>
        <w:t>De server die database gaat hosten voor de webapplicatie</w:t>
      </w:r>
    </w:p>
    <w:p w14:paraId="687DDB41" w14:textId="2BC1B3E7" w:rsidR="00806A37" w:rsidRPr="00BB1DE9" w:rsidRDefault="00806A37" w:rsidP="00F2494E">
      <w:pPr>
        <w:pStyle w:val="Lijstalinea"/>
        <w:numPr>
          <w:ilvl w:val="0"/>
          <w:numId w:val="7"/>
        </w:numPr>
        <w:rPr>
          <w:sz w:val="24"/>
          <w:szCs w:val="24"/>
        </w:rPr>
      </w:pPr>
      <w:r w:rsidRPr="00BB1DE9">
        <w:rPr>
          <w:sz w:val="24"/>
          <w:szCs w:val="24"/>
        </w:rPr>
        <w:t xml:space="preserve">SQL Server 2019 </w:t>
      </w:r>
      <w:proofErr w:type="spellStart"/>
      <w:r w:rsidRPr="00BB1DE9">
        <w:rPr>
          <w:sz w:val="24"/>
          <w:szCs w:val="24"/>
        </w:rPr>
        <w:t>Configuration</w:t>
      </w:r>
      <w:proofErr w:type="spellEnd"/>
      <w:r w:rsidRPr="00BB1DE9">
        <w:rPr>
          <w:sz w:val="24"/>
          <w:szCs w:val="24"/>
        </w:rPr>
        <w:t xml:space="preserve"> Manager</w:t>
      </w:r>
    </w:p>
    <w:p w14:paraId="411F7371" w14:textId="409AF4D4" w:rsidR="00806A37" w:rsidRPr="00BB1DE9" w:rsidRDefault="00806A37" w:rsidP="00F2494E">
      <w:pPr>
        <w:pStyle w:val="Lijstalinea"/>
        <w:numPr>
          <w:ilvl w:val="1"/>
          <w:numId w:val="7"/>
        </w:numPr>
        <w:rPr>
          <w:sz w:val="24"/>
          <w:szCs w:val="24"/>
        </w:rPr>
      </w:pPr>
      <w:r w:rsidRPr="00BB1DE9">
        <w:rPr>
          <w:sz w:val="24"/>
          <w:szCs w:val="24"/>
        </w:rPr>
        <w:t>De tool die gebruikt wordt om de MSQL server te gebruiken</w:t>
      </w:r>
    </w:p>
    <w:p w14:paraId="13AF5105" w14:textId="5B1B2A24" w:rsidR="00806A37" w:rsidRPr="00BB1DE9" w:rsidRDefault="00806A37" w:rsidP="00F2494E">
      <w:pPr>
        <w:pStyle w:val="Lijstalinea"/>
        <w:numPr>
          <w:ilvl w:val="0"/>
          <w:numId w:val="7"/>
        </w:numPr>
        <w:rPr>
          <w:sz w:val="24"/>
          <w:szCs w:val="24"/>
        </w:rPr>
      </w:pPr>
      <w:r w:rsidRPr="00BB1DE9">
        <w:rPr>
          <w:sz w:val="24"/>
          <w:szCs w:val="24"/>
        </w:rPr>
        <w:t xml:space="preserve">Google Chrome </w:t>
      </w:r>
    </w:p>
    <w:p w14:paraId="3C2C7EF8" w14:textId="13ADEF40" w:rsidR="00806A37" w:rsidRPr="00BB1DE9" w:rsidRDefault="00806A37" w:rsidP="00F2494E">
      <w:pPr>
        <w:pStyle w:val="Lijstalinea"/>
        <w:numPr>
          <w:ilvl w:val="1"/>
          <w:numId w:val="7"/>
        </w:numPr>
        <w:rPr>
          <w:sz w:val="24"/>
          <w:szCs w:val="24"/>
        </w:rPr>
      </w:pPr>
      <w:r w:rsidRPr="00BB1DE9">
        <w:rPr>
          <w:sz w:val="24"/>
          <w:szCs w:val="24"/>
        </w:rPr>
        <w:t xml:space="preserve">Voor testen en gebruiken voor het opzoeken van informatie </w:t>
      </w:r>
    </w:p>
    <w:p w14:paraId="12C0290B" w14:textId="3B900457" w:rsidR="00806A37" w:rsidRPr="00BB1DE9" w:rsidRDefault="00806A37" w:rsidP="00F2494E">
      <w:pPr>
        <w:pStyle w:val="Lijstalinea"/>
        <w:numPr>
          <w:ilvl w:val="0"/>
          <w:numId w:val="7"/>
        </w:numPr>
        <w:rPr>
          <w:sz w:val="24"/>
          <w:szCs w:val="24"/>
        </w:rPr>
      </w:pPr>
      <w:proofErr w:type="spellStart"/>
      <w:r w:rsidRPr="00BB1DE9">
        <w:rPr>
          <w:sz w:val="24"/>
          <w:szCs w:val="24"/>
        </w:rPr>
        <w:t>Balsamiq</w:t>
      </w:r>
      <w:proofErr w:type="spellEnd"/>
      <w:r w:rsidRPr="00BB1DE9">
        <w:rPr>
          <w:sz w:val="24"/>
          <w:szCs w:val="24"/>
        </w:rPr>
        <w:t xml:space="preserve"> 3</w:t>
      </w:r>
    </w:p>
    <w:p w14:paraId="1F034A69" w14:textId="2C6C3A8F" w:rsidR="00806A37" w:rsidRPr="00BB1DE9" w:rsidRDefault="00806A37" w:rsidP="00F2494E">
      <w:pPr>
        <w:pStyle w:val="Lijstalinea"/>
        <w:numPr>
          <w:ilvl w:val="1"/>
          <w:numId w:val="7"/>
        </w:numPr>
        <w:rPr>
          <w:sz w:val="24"/>
          <w:szCs w:val="24"/>
        </w:rPr>
      </w:pPr>
      <w:r w:rsidRPr="00BB1DE9">
        <w:rPr>
          <w:sz w:val="24"/>
          <w:szCs w:val="24"/>
        </w:rPr>
        <w:t xml:space="preserve">Voor het maken van de </w:t>
      </w:r>
      <w:proofErr w:type="spellStart"/>
      <w:r w:rsidRPr="00BB1DE9">
        <w:rPr>
          <w:sz w:val="24"/>
          <w:szCs w:val="24"/>
        </w:rPr>
        <w:t>mock</w:t>
      </w:r>
      <w:proofErr w:type="spellEnd"/>
      <w:r w:rsidRPr="00BB1DE9">
        <w:rPr>
          <w:sz w:val="24"/>
          <w:szCs w:val="24"/>
        </w:rPr>
        <w:t xml:space="preserve">-ups en voor het maken van de </w:t>
      </w:r>
      <w:proofErr w:type="spellStart"/>
      <w:r w:rsidRPr="00BB1DE9">
        <w:rPr>
          <w:sz w:val="24"/>
          <w:szCs w:val="24"/>
        </w:rPr>
        <w:t>ERD’s</w:t>
      </w:r>
      <w:proofErr w:type="spellEnd"/>
      <w:r w:rsidRPr="00BB1DE9">
        <w:rPr>
          <w:sz w:val="24"/>
          <w:szCs w:val="24"/>
        </w:rPr>
        <w:t xml:space="preserve">  </w:t>
      </w:r>
    </w:p>
    <w:p w14:paraId="4F0F5D9C" w14:textId="5C73A855" w:rsidR="00806A37" w:rsidRPr="00BB1DE9" w:rsidRDefault="00806A37" w:rsidP="00F2494E">
      <w:pPr>
        <w:pStyle w:val="Lijstalinea"/>
        <w:numPr>
          <w:ilvl w:val="0"/>
          <w:numId w:val="7"/>
        </w:numPr>
        <w:rPr>
          <w:sz w:val="24"/>
          <w:szCs w:val="24"/>
        </w:rPr>
      </w:pPr>
      <w:r w:rsidRPr="00BB1DE9">
        <w:rPr>
          <w:sz w:val="24"/>
          <w:szCs w:val="24"/>
        </w:rPr>
        <w:t>Office 365</w:t>
      </w:r>
    </w:p>
    <w:p w14:paraId="35D0316C" w14:textId="6C4BD5E8" w:rsidR="00806A37" w:rsidRPr="00BB1DE9" w:rsidRDefault="00806A37" w:rsidP="00F2494E">
      <w:pPr>
        <w:pStyle w:val="Lijstalinea"/>
        <w:numPr>
          <w:ilvl w:val="1"/>
          <w:numId w:val="7"/>
        </w:numPr>
        <w:rPr>
          <w:sz w:val="24"/>
          <w:szCs w:val="24"/>
        </w:rPr>
      </w:pPr>
      <w:r w:rsidRPr="00BB1DE9">
        <w:rPr>
          <w:sz w:val="24"/>
          <w:szCs w:val="24"/>
        </w:rPr>
        <w:t xml:space="preserve">Dit pakket zal gebruikt worden voor het maken van de documentatie </w:t>
      </w:r>
    </w:p>
    <w:p w14:paraId="345A1D52" w14:textId="5522F14A" w:rsidR="00806A37" w:rsidRPr="00BB1DE9" w:rsidRDefault="00806A37" w:rsidP="00F2494E">
      <w:pPr>
        <w:pStyle w:val="Lijstalinea"/>
        <w:numPr>
          <w:ilvl w:val="0"/>
          <w:numId w:val="7"/>
        </w:numPr>
        <w:rPr>
          <w:sz w:val="24"/>
          <w:szCs w:val="24"/>
        </w:rPr>
      </w:pPr>
      <w:r w:rsidRPr="00BB1DE9">
        <w:rPr>
          <w:sz w:val="24"/>
          <w:szCs w:val="24"/>
        </w:rPr>
        <w:t>Microsoft Teams</w:t>
      </w:r>
    </w:p>
    <w:p w14:paraId="561E9F42" w14:textId="32D5CC3C" w:rsidR="00AE5DE3" w:rsidRDefault="00806A37" w:rsidP="00AE5DE3">
      <w:pPr>
        <w:pStyle w:val="Lijstalinea"/>
        <w:numPr>
          <w:ilvl w:val="1"/>
          <w:numId w:val="7"/>
        </w:numPr>
        <w:rPr>
          <w:sz w:val="24"/>
          <w:szCs w:val="24"/>
        </w:rPr>
      </w:pPr>
      <w:r w:rsidRPr="00BB1DE9">
        <w:rPr>
          <w:sz w:val="24"/>
          <w:szCs w:val="24"/>
        </w:rPr>
        <w:t xml:space="preserve">Voor communicatie met de docent </w:t>
      </w:r>
    </w:p>
    <w:p w14:paraId="7DEFE02C" w14:textId="63F23A7A" w:rsidR="00AE5DE3" w:rsidRPr="00BB1DE9" w:rsidRDefault="00AE5DE3" w:rsidP="00AE5DE3">
      <w:pPr>
        <w:pStyle w:val="Lijstalinea"/>
        <w:numPr>
          <w:ilvl w:val="0"/>
          <w:numId w:val="7"/>
        </w:numPr>
        <w:rPr>
          <w:sz w:val="24"/>
          <w:szCs w:val="24"/>
        </w:rPr>
      </w:pPr>
      <w:r>
        <w:rPr>
          <w:sz w:val="24"/>
          <w:szCs w:val="24"/>
        </w:rPr>
        <w:t>Draw.io</w:t>
      </w:r>
    </w:p>
    <w:p w14:paraId="7678011A" w14:textId="23BA0374" w:rsidR="00AE5DE3" w:rsidRPr="00AE5DE3" w:rsidRDefault="00AE5DE3" w:rsidP="00AE5DE3">
      <w:pPr>
        <w:pStyle w:val="Lijstalinea"/>
        <w:numPr>
          <w:ilvl w:val="1"/>
          <w:numId w:val="7"/>
        </w:numPr>
        <w:rPr>
          <w:sz w:val="24"/>
          <w:szCs w:val="24"/>
        </w:rPr>
      </w:pPr>
      <w:r>
        <w:rPr>
          <w:sz w:val="24"/>
          <w:szCs w:val="24"/>
        </w:rPr>
        <w:t xml:space="preserve">Voor het maken van technische ontwerpen </w:t>
      </w:r>
    </w:p>
    <w:p w14:paraId="4F08E2A0" w14:textId="77777777" w:rsidR="00AE5DE3" w:rsidRPr="00AE5DE3" w:rsidRDefault="00AE5DE3" w:rsidP="00AE5DE3">
      <w:pPr>
        <w:ind w:left="720"/>
      </w:pPr>
    </w:p>
    <w:p w14:paraId="2A1B6EA5" w14:textId="190826F3" w:rsidR="000C085A" w:rsidRPr="00BB1DE9" w:rsidRDefault="000C085A" w:rsidP="00522586">
      <w:pPr>
        <w:pStyle w:val="Kop2"/>
      </w:pPr>
      <w:bookmarkStart w:id="20" w:name="_Toc73274437"/>
      <w:r w:rsidRPr="00BB1DE9">
        <w:t>Takenlijst</w:t>
      </w:r>
      <w:bookmarkEnd w:id="20"/>
    </w:p>
    <w:p w14:paraId="77E407B9" w14:textId="2715C0FB" w:rsidR="00402B61" w:rsidRPr="00BB1DE9" w:rsidRDefault="00402B61" w:rsidP="00402B61">
      <w:r w:rsidRPr="00BB1DE9">
        <w:t xml:space="preserve">Voor de alle taken en een dagelijks overzicht maak ik gebruik van een </w:t>
      </w:r>
      <w:proofErr w:type="spellStart"/>
      <w:r w:rsidRPr="00BB1DE9">
        <w:t>trello</w:t>
      </w:r>
      <w:proofErr w:type="spellEnd"/>
      <w:r w:rsidRPr="00BB1DE9">
        <w:t xml:space="preserve"> bord dat je hier kan vinden: </w:t>
      </w:r>
      <w:hyperlink r:id="rId15" w:history="1">
        <w:r w:rsidRPr="00BB1DE9">
          <w:rPr>
            <w:rStyle w:val="Hyperlink"/>
          </w:rPr>
          <w:t>https://trello.com/b/k2NwoyNX</w:t>
        </w:r>
      </w:hyperlink>
    </w:p>
    <w:p w14:paraId="79706D74" w14:textId="62EB4C89" w:rsidR="000C085A" w:rsidRPr="00BB1DE9" w:rsidRDefault="000C085A" w:rsidP="00036756">
      <w:r w:rsidRPr="00BB1DE9">
        <w:t>.</w:t>
      </w:r>
    </w:p>
    <w:p w14:paraId="69240036" w14:textId="77777777" w:rsidR="00522586" w:rsidRPr="00BB1DE9" w:rsidRDefault="00522586">
      <w:pPr>
        <w:rPr>
          <w:rFonts w:ascii="Arial" w:eastAsiaTheme="majorEastAsia" w:hAnsi="Arial" w:cstheme="majorBidi"/>
          <w:caps/>
          <w:color w:val="0072C6" w:themeColor="accent1"/>
          <w:spacing w:val="14"/>
          <w:sz w:val="32"/>
          <w:szCs w:val="26"/>
        </w:rPr>
      </w:pPr>
      <w:r w:rsidRPr="00BB1DE9">
        <w:br w:type="page"/>
      </w:r>
    </w:p>
    <w:p w14:paraId="556513A9" w14:textId="1AF8F237" w:rsidR="000C085A" w:rsidRPr="00BB1DE9" w:rsidRDefault="000C085A" w:rsidP="006D1C21">
      <w:pPr>
        <w:pStyle w:val="Kop2"/>
      </w:pPr>
      <w:bookmarkStart w:id="21" w:name="_Toc73274438"/>
      <w:r w:rsidRPr="00BB1DE9">
        <w:lastRenderedPageBreak/>
        <w:t>Planning</w:t>
      </w:r>
      <w:bookmarkEnd w:id="21"/>
    </w:p>
    <w:p w14:paraId="2067207E" w14:textId="77777777" w:rsidR="006D1C21" w:rsidRPr="00BB1DE9" w:rsidRDefault="006D1C21" w:rsidP="006D1C21">
      <w:pPr>
        <w:keepNext/>
      </w:pPr>
      <w:r w:rsidRPr="00BB1DE9">
        <w:rPr>
          <w:noProof/>
        </w:rPr>
        <w:drawing>
          <wp:inline distT="0" distB="0" distL="0" distR="0" wp14:anchorId="0AC2C478" wp14:editId="6A87857D">
            <wp:extent cx="6280785" cy="2559685"/>
            <wp:effectExtent l="76200" t="76200" r="139065" b="12636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0785" cy="2559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1E8FDB" w14:textId="051B7264" w:rsidR="006D1C21" w:rsidRPr="00BB1DE9" w:rsidRDefault="006D1C21" w:rsidP="006D1C21">
      <w:pPr>
        <w:pStyle w:val="Bijschrift"/>
      </w:pPr>
      <w:r w:rsidRPr="00BB1DE9">
        <w:t xml:space="preserve">Foto </w:t>
      </w:r>
      <w:r w:rsidR="00A77CA9" w:rsidRPr="00BB1DE9">
        <w:t>3</w:t>
      </w:r>
      <w:r w:rsidR="002A0B00" w:rsidRPr="00BB1DE9">
        <w:t>:</w:t>
      </w:r>
      <w:r w:rsidRPr="00BB1DE9">
        <w:t xml:space="preserve"> Een afbeelding van de GANT Chart voor dit project</w:t>
      </w:r>
    </w:p>
    <w:p w14:paraId="38519879" w14:textId="402005EF" w:rsidR="006D1C21" w:rsidRPr="00BB1DE9" w:rsidRDefault="006D1C21" w:rsidP="006D1C21">
      <w:r w:rsidRPr="00BB1DE9">
        <w:t>Voor dit project wordt er een GANT Chart gemaakt aan het begin van iedere sprint met de hoofd taken verdeeld in tijdvakken en in hoe ver dit tijdens de sprint voltooid is.</w:t>
      </w:r>
    </w:p>
    <w:p w14:paraId="27906C14" w14:textId="60644318" w:rsidR="006D1C21" w:rsidRPr="00BB1DE9" w:rsidRDefault="006D1C21" w:rsidP="006D1C21">
      <w:pPr>
        <w:rPr>
          <w:u w:val="single"/>
        </w:rPr>
      </w:pPr>
      <w:r w:rsidRPr="00BB1DE9">
        <w:t xml:space="preserve">Het volledige bestand kun je hier vinden: </w:t>
      </w:r>
      <w:hyperlink r:id="rId17" w:history="1">
        <w:r w:rsidRPr="00BB1DE9">
          <w:rPr>
            <w:rStyle w:val="Hyperlink"/>
          </w:rPr>
          <w:t>HIER</w:t>
        </w:r>
      </w:hyperlink>
    </w:p>
    <w:p w14:paraId="526C2973" w14:textId="25C84947" w:rsidR="00D36334" w:rsidRPr="00BB1DE9" w:rsidRDefault="006D1C21" w:rsidP="006D1C21">
      <w:r w:rsidRPr="00BB1DE9">
        <w:t xml:space="preserve">Voor de alle taken en een dagelijks overzicht maak ik gebruik van een </w:t>
      </w:r>
      <w:proofErr w:type="spellStart"/>
      <w:r w:rsidRPr="00BB1DE9">
        <w:t>trello</w:t>
      </w:r>
      <w:proofErr w:type="spellEnd"/>
      <w:r w:rsidRPr="00BB1DE9">
        <w:t xml:space="preserve"> bord dat je hier kan vinden: </w:t>
      </w:r>
      <w:hyperlink r:id="rId18" w:history="1">
        <w:r w:rsidR="00D36334" w:rsidRPr="00BB1DE9">
          <w:rPr>
            <w:rStyle w:val="Hyperlink"/>
          </w:rPr>
          <w:t>https://trello.com/b/k2NwoyNX</w:t>
        </w:r>
      </w:hyperlink>
    </w:p>
    <w:p w14:paraId="3E2C795C" w14:textId="2AF1383A" w:rsidR="007B44E9" w:rsidRPr="00BB1DE9" w:rsidRDefault="007B44E9" w:rsidP="007B44E9"/>
    <w:p w14:paraId="0306C59E" w14:textId="35D7E8E2" w:rsidR="00D81F4C" w:rsidRPr="00BB1DE9" w:rsidRDefault="00D81F4C" w:rsidP="007B44E9"/>
    <w:p w14:paraId="370DFF92" w14:textId="46FDEEBA" w:rsidR="00D81F4C" w:rsidRPr="00BB1DE9" w:rsidRDefault="00D81F4C" w:rsidP="007B44E9"/>
    <w:p w14:paraId="16BC3302" w14:textId="6ABE3A62" w:rsidR="00D81F4C" w:rsidRPr="00BB1DE9" w:rsidRDefault="00D81F4C" w:rsidP="007B44E9"/>
    <w:p w14:paraId="1ED2A422" w14:textId="6271E454" w:rsidR="00D81F4C" w:rsidRPr="00BB1DE9" w:rsidRDefault="00D81F4C" w:rsidP="007B44E9"/>
    <w:p w14:paraId="465143C1" w14:textId="33C927C2" w:rsidR="00D81F4C" w:rsidRPr="00BB1DE9" w:rsidRDefault="00D81F4C" w:rsidP="007B44E9"/>
    <w:p w14:paraId="4706FF0A" w14:textId="1AB57690" w:rsidR="00D81F4C" w:rsidRPr="00BB1DE9" w:rsidRDefault="00D81F4C" w:rsidP="007B44E9"/>
    <w:p w14:paraId="3E923B25" w14:textId="77777777" w:rsidR="00D81F4C" w:rsidRPr="00BB1DE9" w:rsidRDefault="00D81F4C" w:rsidP="007B44E9"/>
    <w:p w14:paraId="334B7A72" w14:textId="0667CC6B" w:rsidR="000C085A" w:rsidRPr="00BB1DE9" w:rsidRDefault="003F40C6" w:rsidP="003F40C6">
      <w:pPr>
        <w:pStyle w:val="Kop1"/>
      </w:pPr>
      <w:bookmarkStart w:id="22" w:name="_Toc73274439"/>
      <w:r w:rsidRPr="00BB1DE9">
        <w:lastRenderedPageBreak/>
        <w:t>Functioneel ontwerp</w:t>
      </w:r>
      <w:bookmarkEnd w:id="22"/>
    </w:p>
    <w:p w14:paraId="71A530B1" w14:textId="77777777" w:rsidR="003F40C6" w:rsidRPr="00BB1DE9" w:rsidRDefault="003F40C6" w:rsidP="003F40C6">
      <w:pPr>
        <w:pStyle w:val="Kop2"/>
        <w:rPr>
          <w:color w:val="000000" w:themeColor="text1"/>
        </w:rPr>
      </w:pPr>
      <w:bookmarkStart w:id="23" w:name="_Toc469485223"/>
      <w:bookmarkStart w:id="24" w:name="_Toc446072059"/>
      <w:bookmarkStart w:id="25" w:name="_Toc441224462"/>
      <w:bookmarkStart w:id="26" w:name="_Toc73274440"/>
      <w:r w:rsidRPr="00BB1DE9">
        <w:t>Inleiding</w:t>
      </w:r>
      <w:bookmarkEnd w:id="23"/>
      <w:bookmarkEnd w:id="24"/>
      <w:bookmarkEnd w:id="25"/>
      <w:bookmarkEnd w:id="26"/>
    </w:p>
    <w:p w14:paraId="6949E8DD" w14:textId="5A3DCA63" w:rsidR="003F40C6" w:rsidRPr="00BB1DE9" w:rsidRDefault="003F40C6" w:rsidP="003F40C6">
      <w:r w:rsidRPr="00BB1DE9">
        <w:t xml:space="preserve">In dit ontwerp </w:t>
      </w:r>
      <w:r w:rsidR="003B6186" w:rsidRPr="00BB1DE9">
        <w:t>vind</w:t>
      </w:r>
      <w:r w:rsidRPr="00BB1DE9">
        <w:t xml:space="preserve"> je een overzicht van de functionaliteiten waaraan de applicatie moet voldoen.</w:t>
      </w:r>
    </w:p>
    <w:p w14:paraId="0848A7B9" w14:textId="71DDD3A3" w:rsidR="003B6186" w:rsidRPr="008B411F" w:rsidRDefault="003F40C6" w:rsidP="003F40C6">
      <w:pPr>
        <w:pStyle w:val="Kop2"/>
        <w:rPr>
          <w:lang w:val="en-US"/>
        </w:rPr>
      </w:pPr>
      <w:bookmarkStart w:id="27" w:name="_Toc469485224"/>
      <w:bookmarkStart w:id="28" w:name="_Toc446072060"/>
      <w:bookmarkStart w:id="29" w:name="_Toc441224463"/>
      <w:bookmarkStart w:id="30" w:name="_Toc73274441"/>
      <w:r w:rsidRPr="008B411F">
        <w:rPr>
          <w:lang w:val="en-US"/>
        </w:rPr>
        <w:t>Functionaliteiten</w:t>
      </w:r>
      <w:bookmarkEnd w:id="27"/>
      <w:bookmarkEnd w:id="28"/>
      <w:bookmarkEnd w:id="29"/>
      <w:r w:rsidR="008B411F" w:rsidRPr="008B411F">
        <w:rPr>
          <w:lang w:val="en-US"/>
        </w:rPr>
        <w:t xml:space="preserve"> &amp; requirements</w:t>
      </w:r>
      <w:bookmarkEnd w:id="30"/>
    </w:p>
    <w:p w14:paraId="7F3127D4" w14:textId="3D515D7C" w:rsidR="003B6186" w:rsidRPr="008B411F" w:rsidRDefault="00824D21" w:rsidP="003B6186">
      <w:pPr>
        <w:rPr>
          <w:lang w:val="en-US"/>
        </w:rPr>
      </w:pPr>
      <w:proofErr w:type="spellStart"/>
      <w:r w:rsidRPr="008B411F">
        <w:rPr>
          <w:lang w:val="en-US"/>
        </w:rPr>
        <w:t>Functionele</w:t>
      </w:r>
      <w:proofErr w:type="spellEnd"/>
      <w:r w:rsidRPr="008B411F">
        <w:rPr>
          <w:lang w:val="en-US"/>
        </w:rPr>
        <w:t xml:space="preserve"> requirements </w:t>
      </w:r>
      <w:proofErr w:type="spellStart"/>
      <w:r w:rsidRPr="008B411F">
        <w:rPr>
          <w:lang w:val="en-US"/>
        </w:rPr>
        <w:t>h</w:t>
      </w:r>
      <w:r w:rsidR="003B6186" w:rsidRPr="008B411F">
        <w:rPr>
          <w:lang w:val="en-US"/>
        </w:rPr>
        <w:t>oge</w:t>
      </w:r>
      <w:proofErr w:type="spellEnd"/>
      <w:r w:rsidR="003B6186" w:rsidRPr="008B411F">
        <w:rPr>
          <w:lang w:val="en-US"/>
        </w:rPr>
        <w:t xml:space="preserve"> </w:t>
      </w:r>
      <w:proofErr w:type="spellStart"/>
      <w:r w:rsidR="003B6186" w:rsidRPr="008B411F">
        <w:rPr>
          <w:lang w:val="en-US"/>
        </w:rPr>
        <w:t>prioriteit</w:t>
      </w:r>
      <w:proofErr w:type="spellEnd"/>
      <w:r w:rsidR="003B6186" w:rsidRPr="008B411F">
        <w:rPr>
          <w:lang w:val="en-US"/>
        </w:rPr>
        <w:t>:</w:t>
      </w:r>
    </w:p>
    <w:p w14:paraId="3344FB5C" w14:textId="063621F5" w:rsidR="003B6186" w:rsidRPr="008B411F" w:rsidRDefault="008B411F" w:rsidP="00F2494E">
      <w:pPr>
        <w:pStyle w:val="Lijstalinea"/>
        <w:numPr>
          <w:ilvl w:val="0"/>
          <w:numId w:val="7"/>
        </w:numPr>
        <w:rPr>
          <w:rFonts w:cstheme="minorHAnsi"/>
          <w:sz w:val="24"/>
          <w:szCs w:val="24"/>
        </w:rPr>
      </w:pPr>
      <w:bookmarkStart w:id="31" w:name="_Toc469485225"/>
      <w:proofErr w:type="spellStart"/>
      <w:r>
        <w:rPr>
          <w:rFonts w:cstheme="minorHAnsi"/>
          <w:sz w:val="24"/>
          <w:szCs w:val="24"/>
          <w:u w:val="single"/>
          <w:shd w:val="clear" w:color="auto" w:fill="FFFFFF"/>
        </w:rPr>
        <w:t>Requirement</w:t>
      </w:r>
      <w:proofErr w:type="spellEnd"/>
      <w:r w:rsidR="00066BB1">
        <w:rPr>
          <w:rFonts w:cstheme="minorHAnsi"/>
          <w:sz w:val="24"/>
          <w:szCs w:val="24"/>
          <w:u w:val="single"/>
          <w:shd w:val="clear" w:color="auto" w:fill="FFFFFF"/>
        </w:rPr>
        <w:t xml:space="preserve"> 1</w:t>
      </w:r>
      <w:r>
        <w:rPr>
          <w:rFonts w:cstheme="minorHAnsi"/>
          <w:sz w:val="24"/>
          <w:szCs w:val="24"/>
        </w:rPr>
        <w:t xml:space="preserve">: </w:t>
      </w:r>
      <w:r w:rsidR="003B6186" w:rsidRPr="008B411F">
        <w:rPr>
          <w:rFonts w:cstheme="minorHAnsi"/>
          <w:sz w:val="24"/>
          <w:szCs w:val="24"/>
        </w:rPr>
        <w:t>Applicatie moet online benaderbaar zijn.</w:t>
      </w:r>
    </w:p>
    <w:p w14:paraId="1C627AD0" w14:textId="6D5D4D2E" w:rsidR="008B411F" w:rsidRPr="008B411F" w:rsidRDefault="008B411F"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sidRPr="008B411F">
        <w:rPr>
          <w:rFonts w:cstheme="minorHAnsi"/>
          <w:sz w:val="24"/>
          <w:szCs w:val="24"/>
        </w:rPr>
        <w:t xml:space="preserve">Je kunt alleen op de </w:t>
      </w:r>
      <w:proofErr w:type="spellStart"/>
      <w:r w:rsidRPr="008B411F">
        <w:rPr>
          <w:rFonts w:cstheme="minorHAnsi"/>
          <w:sz w:val="24"/>
          <w:szCs w:val="24"/>
        </w:rPr>
        <w:t>main</w:t>
      </w:r>
      <w:proofErr w:type="spellEnd"/>
      <w:r w:rsidRPr="008B411F">
        <w:rPr>
          <w:rFonts w:cstheme="minorHAnsi"/>
          <w:sz w:val="24"/>
          <w:szCs w:val="24"/>
        </w:rPr>
        <w:t xml:space="preserve"> page komen na inloggen</w:t>
      </w:r>
    </w:p>
    <w:p w14:paraId="2F66D72C" w14:textId="2F4370F1" w:rsidR="008B411F" w:rsidRPr="008B411F" w:rsidRDefault="008B411F" w:rsidP="00F2494E">
      <w:pPr>
        <w:pStyle w:val="Lijstalinea"/>
        <w:numPr>
          <w:ilvl w:val="1"/>
          <w:numId w:val="7"/>
        </w:numPr>
        <w:rPr>
          <w:rFonts w:cstheme="minorHAnsi"/>
          <w:sz w:val="24"/>
          <w:szCs w:val="24"/>
          <w:u w:val="single"/>
        </w:rPr>
      </w:pPr>
      <w:r w:rsidRPr="008B411F">
        <w:rPr>
          <w:rFonts w:cstheme="minorHAnsi"/>
          <w:sz w:val="24"/>
          <w:szCs w:val="24"/>
          <w:u w:val="single"/>
        </w:rPr>
        <w:t>Kwaliteitseisen</w:t>
      </w:r>
      <w:r>
        <w:rPr>
          <w:rFonts w:cstheme="minorHAnsi"/>
          <w:sz w:val="24"/>
          <w:szCs w:val="24"/>
        </w:rPr>
        <w:t xml:space="preserve">: Je moet verwezen worden naar de login pagina als je via de URL </w:t>
      </w:r>
    </w:p>
    <w:p w14:paraId="22DB0920" w14:textId="46445B85" w:rsidR="003B6186" w:rsidRDefault="008B411F" w:rsidP="00F2494E">
      <w:pPr>
        <w:pStyle w:val="Lijstalinea"/>
        <w:numPr>
          <w:ilvl w:val="0"/>
          <w:numId w:val="7"/>
        </w:numPr>
        <w:rPr>
          <w:sz w:val="24"/>
          <w:szCs w:val="24"/>
        </w:rPr>
      </w:pPr>
      <w:proofErr w:type="spellStart"/>
      <w:r>
        <w:rPr>
          <w:rFonts w:cstheme="minorHAnsi"/>
          <w:sz w:val="24"/>
          <w:szCs w:val="24"/>
          <w:u w:val="single"/>
          <w:shd w:val="clear" w:color="auto" w:fill="FFFFFF"/>
        </w:rPr>
        <w:t>Requirement</w:t>
      </w:r>
      <w:proofErr w:type="spellEnd"/>
      <w:r w:rsidR="00066BB1">
        <w:rPr>
          <w:rFonts w:cstheme="minorHAnsi"/>
          <w:sz w:val="24"/>
          <w:szCs w:val="24"/>
          <w:u w:val="single"/>
          <w:shd w:val="clear" w:color="auto" w:fill="FFFFFF"/>
        </w:rPr>
        <w:t xml:space="preserve"> 2</w:t>
      </w:r>
      <w:r>
        <w:rPr>
          <w:rFonts w:cstheme="minorHAnsi"/>
          <w:sz w:val="24"/>
          <w:szCs w:val="24"/>
        </w:rPr>
        <w:t xml:space="preserve">: </w:t>
      </w:r>
      <w:r w:rsidR="003B6186" w:rsidRPr="00BB1DE9">
        <w:rPr>
          <w:sz w:val="24"/>
          <w:szCs w:val="24"/>
        </w:rPr>
        <w:t>Gebruikers moeten kunnen inloggen via een account.</w:t>
      </w:r>
    </w:p>
    <w:p w14:paraId="4F0D691B" w14:textId="7A07DA80" w:rsidR="008B411F" w:rsidRDefault="008B411F"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sidR="00485579">
        <w:rPr>
          <w:rFonts w:cstheme="minorHAnsi"/>
          <w:sz w:val="24"/>
          <w:szCs w:val="24"/>
        </w:rPr>
        <w:t>Username moet minimaal 5 karakters lang zijn en maximaal 23</w:t>
      </w:r>
    </w:p>
    <w:p w14:paraId="1A564B20" w14:textId="2EA46785" w:rsidR="00485579" w:rsidRDefault="00485579"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w:t>
      </w:r>
      <w:r>
        <w:rPr>
          <w:rFonts w:cstheme="minorHAnsi"/>
          <w:sz w:val="24"/>
          <w:szCs w:val="24"/>
          <w:shd w:val="clear" w:color="auto" w:fill="FFFFFF"/>
        </w:rPr>
        <w:t xml:space="preserve"> </w:t>
      </w:r>
      <w:r>
        <w:rPr>
          <w:rFonts w:cstheme="minorHAnsi"/>
          <w:sz w:val="24"/>
          <w:szCs w:val="24"/>
        </w:rPr>
        <w:t>De gegevens worden op de pagina gevalideerd en vervolgens ook op de server voor als de gebruiker Javascript uit heeft staan.</w:t>
      </w:r>
    </w:p>
    <w:p w14:paraId="7424285D" w14:textId="5E1C9A3C" w:rsidR="003954A6" w:rsidRPr="003954A6" w:rsidRDefault="003954A6"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rPr>
        <w:t>Password moet minimaal 6 karakters lang zijn en maximaal 100</w:t>
      </w:r>
    </w:p>
    <w:p w14:paraId="490E923F" w14:textId="7B154A17" w:rsidR="008B411F" w:rsidRPr="008B411F" w:rsidRDefault="008B411F" w:rsidP="00F2494E">
      <w:pPr>
        <w:pStyle w:val="Lijstalinea"/>
        <w:numPr>
          <w:ilvl w:val="1"/>
          <w:numId w:val="7"/>
        </w:numPr>
        <w:rPr>
          <w:rFonts w:cstheme="minorHAnsi"/>
          <w:sz w:val="24"/>
          <w:szCs w:val="24"/>
          <w:u w:val="single"/>
        </w:rPr>
      </w:pPr>
      <w:r w:rsidRPr="008B411F">
        <w:rPr>
          <w:rFonts w:cstheme="minorHAnsi"/>
          <w:sz w:val="24"/>
          <w:szCs w:val="24"/>
          <w:u w:val="single"/>
        </w:rPr>
        <w:t>Kwaliteitseisen</w:t>
      </w:r>
      <w:r>
        <w:rPr>
          <w:rFonts w:cstheme="minorHAnsi"/>
          <w:sz w:val="24"/>
          <w:szCs w:val="24"/>
        </w:rPr>
        <w:t>:</w:t>
      </w:r>
      <w:r w:rsidR="00485579">
        <w:rPr>
          <w:rFonts w:cstheme="minorHAnsi"/>
          <w:sz w:val="24"/>
          <w:szCs w:val="24"/>
        </w:rPr>
        <w:t xml:space="preserve"> </w:t>
      </w:r>
      <w:r w:rsidR="003954A6">
        <w:rPr>
          <w:rFonts w:cstheme="minorHAnsi"/>
          <w:sz w:val="24"/>
          <w:szCs w:val="24"/>
        </w:rPr>
        <w:t>Bij een incorrecte inlog mag niet weg geven welke gegevens fout waren.</w:t>
      </w:r>
    </w:p>
    <w:p w14:paraId="270F266F" w14:textId="5DEA2FA8" w:rsidR="003B6186" w:rsidRDefault="008B411F" w:rsidP="00F2494E">
      <w:pPr>
        <w:pStyle w:val="Lijstalinea"/>
        <w:numPr>
          <w:ilvl w:val="0"/>
          <w:numId w:val="7"/>
        </w:numPr>
        <w:rPr>
          <w:sz w:val="24"/>
          <w:szCs w:val="24"/>
        </w:rPr>
      </w:pPr>
      <w:proofErr w:type="spellStart"/>
      <w:r>
        <w:rPr>
          <w:rFonts w:cstheme="minorHAnsi"/>
          <w:sz w:val="24"/>
          <w:szCs w:val="24"/>
          <w:u w:val="single"/>
          <w:shd w:val="clear" w:color="auto" w:fill="FFFFFF"/>
        </w:rPr>
        <w:t>Requirement</w:t>
      </w:r>
      <w:proofErr w:type="spellEnd"/>
      <w:r w:rsidR="00066BB1">
        <w:rPr>
          <w:rFonts w:cstheme="minorHAnsi"/>
          <w:sz w:val="24"/>
          <w:szCs w:val="24"/>
          <w:u w:val="single"/>
          <w:shd w:val="clear" w:color="auto" w:fill="FFFFFF"/>
        </w:rPr>
        <w:t xml:space="preserve"> 3</w:t>
      </w:r>
      <w:r>
        <w:rPr>
          <w:rFonts w:cstheme="minorHAnsi"/>
          <w:sz w:val="24"/>
          <w:szCs w:val="24"/>
        </w:rPr>
        <w:t xml:space="preserve">: </w:t>
      </w:r>
      <w:r w:rsidR="003B6186" w:rsidRPr="00BB1DE9">
        <w:rPr>
          <w:sz w:val="24"/>
          <w:szCs w:val="24"/>
        </w:rPr>
        <w:t>Gebruikers moeten een account kunnen aanmaken.</w:t>
      </w:r>
    </w:p>
    <w:p w14:paraId="0F3FED57" w14:textId="77777777" w:rsidR="003954A6" w:rsidRDefault="003954A6"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rPr>
        <w:t>Username moet minimaal 5 karakters lang zijn en maximaal 23</w:t>
      </w:r>
    </w:p>
    <w:p w14:paraId="2280EC43" w14:textId="77777777" w:rsidR="003954A6" w:rsidRDefault="003954A6"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w:t>
      </w:r>
      <w:r>
        <w:rPr>
          <w:rFonts w:cstheme="minorHAnsi"/>
          <w:sz w:val="24"/>
          <w:szCs w:val="24"/>
          <w:shd w:val="clear" w:color="auto" w:fill="FFFFFF"/>
        </w:rPr>
        <w:t xml:space="preserve"> </w:t>
      </w:r>
      <w:r>
        <w:rPr>
          <w:rFonts w:cstheme="minorHAnsi"/>
          <w:sz w:val="24"/>
          <w:szCs w:val="24"/>
        </w:rPr>
        <w:t>De gegevens worden op de pagina gevalideerd en vervolgens ook op de server voor als de gebruiker Javascript uit heeft staan.</w:t>
      </w:r>
    </w:p>
    <w:p w14:paraId="46F48F05" w14:textId="5C7FCF8F" w:rsidR="003954A6" w:rsidRDefault="003954A6"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rPr>
        <w:t>Password moet minimaal 6 karakters lang zijn en maximaal 100</w:t>
      </w:r>
    </w:p>
    <w:p w14:paraId="2E4A7D1D" w14:textId="1313685F" w:rsidR="003954A6" w:rsidRPr="003954A6" w:rsidRDefault="003954A6"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w:t>
      </w:r>
      <w:r>
        <w:rPr>
          <w:rFonts w:cstheme="minorHAnsi"/>
          <w:sz w:val="24"/>
          <w:szCs w:val="24"/>
          <w:shd w:val="clear" w:color="auto" w:fill="FFFFFF"/>
        </w:rPr>
        <w:t xml:space="preserve"> Username en Email mogen niet al in gebruik zijn.</w:t>
      </w:r>
    </w:p>
    <w:p w14:paraId="3DAF759D" w14:textId="16C051A2" w:rsidR="003954A6" w:rsidRPr="003954A6" w:rsidRDefault="003954A6" w:rsidP="00F2494E">
      <w:pPr>
        <w:pStyle w:val="Lijstalinea"/>
        <w:numPr>
          <w:ilvl w:val="1"/>
          <w:numId w:val="7"/>
        </w:numPr>
        <w:rPr>
          <w:rFonts w:cstheme="minorHAnsi"/>
          <w:sz w:val="24"/>
          <w:szCs w:val="24"/>
          <w:u w:val="single"/>
        </w:rPr>
      </w:pPr>
      <w:r w:rsidRPr="008B411F">
        <w:rPr>
          <w:rFonts w:cstheme="minorHAnsi"/>
          <w:sz w:val="24"/>
          <w:szCs w:val="24"/>
          <w:u w:val="single"/>
        </w:rPr>
        <w:t>Kwaliteitseisen</w:t>
      </w:r>
      <w:r>
        <w:rPr>
          <w:rFonts w:cstheme="minorHAnsi"/>
          <w:sz w:val="24"/>
          <w:szCs w:val="24"/>
        </w:rPr>
        <w:t>: Bij incorrecte gegevens laat de gebruiker correct zijn welke gegevens ongeldig zijn.</w:t>
      </w:r>
    </w:p>
    <w:p w14:paraId="75DCB80C" w14:textId="50126A92" w:rsidR="003B6186" w:rsidRDefault="008B411F" w:rsidP="00F2494E">
      <w:pPr>
        <w:pStyle w:val="Lijstalinea"/>
        <w:numPr>
          <w:ilvl w:val="0"/>
          <w:numId w:val="7"/>
        </w:numPr>
        <w:rPr>
          <w:sz w:val="24"/>
          <w:szCs w:val="24"/>
        </w:rPr>
      </w:pPr>
      <w:proofErr w:type="spellStart"/>
      <w:r>
        <w:rPr>
          <w:rFonts w:cstheme="minorHAnsi"/>
          <w:sz w:val="24"/>
          <w:szCs w:val="24"/>
          <w:u w:val="single"/>
          <w:shd w:val="clear" w:color="auto" w:fill="FFFFFF"/>
        </w:rPr>
        <w:t>Requirement</w:t>
      </w:r>
      <w:proofErr w:type="spellEnd"/>
      <w:r w:rsidR="00066BB1">
        <w:rPr>
          <w:rFonts w:cstheme="minorHAnsi"/>
          <w:sz w:val="24"/>
          <w:szCs w:val="24"/>
          <w:u w:val="single"/>
          <w:shd w:val="clear" w:color="auto" w:fill="FFFFFF"/>
        </w:rPr>
        <w:t xml:space="preserve"> 4</w:t>
      </w:r>
      <w:r>
        <w:rPr>
          <w:rFonts w:cstheme="minorHAnsi"/>
          <w:sz w:val="24"/>
          <w:szCs w:val="24"/>
        </w:rPr>
        <w:t xml:space="preserve">: </w:t>
      </w:r>
      <w:r w:rsidR="003B6186" w:rsidRPr="00BB1DE9">
        <w:rPr>
          <w:sz w:val="24"/>
          <w:szCs w:val="24"/>
        </w:rPr>
        <w:t xml:space="preserve">Gebruikers moeten hun wachtwoord kunnen resetten. </w:t>
      </w:r>
    </w:p>
    <w:p w14:paraId="107FDF2D" w14:textId="77777777" w:rsidR="003954A6" w:rsidRDefault="003954A6"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rPr>
        <w:t>Password moet minimaal 6 karakters lang zijn en maximaal 100</w:t>
      </w:r>
    </w:p>
    <w:p w14:paraId="14A17EA4" w14:textId="15459D85" w:rsidR="003954A6" w:rsidRPr="003954A6" w:rsidRDefault="003954A6"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w:t>
      </w:r>
      <w:r>
        <w:rPr>
          <w:rFonts w:cstheme="minorHAnsi"/>
          <w:sz w:val="24"/>
          <w:szCs w:val="24"/>
          <w:shd w:val="clear" w:color="auto" w:fill="FFFFFF"/>
        </w:rPr>
        <w:t xml:space="preserve"> Password moet 2 keer ingevoerd worden als confirmatie  </w:t>
      </w:r>
    </w:p>
    <w:p w14:paraId="6535BE07" w14:textId="750A02BF" w:rsidR="003954A6" w:rsidRPr="001C129B" w:rsidRDefault="003954A6" w:rsidP="00F2494E">
      <w:pPr>
        <w:pStyle w:val="Lijstalinea"/>
        <w:numPr>
          <w:ilvl w:val="1"/>
          <w:numId w:val="7"/>
        </w:numPr>
        <w:rPr>
          <w:rFonts w:cstheme="minorHAnsi"/>
          <w:sz w:val="24"/>
          <w:szCs w:val="24"/>
          <w:u w:val="single"/>
        </w:rPr>
      </w:pPr>
      <w:r w:rsidRPr="008B411F">
        <w:rPr>
          <w:rFonts w:cstheme="minorHAnsi"/>
          <w:sz w:val="24"/>
          <w:szCs w:val="24"/>
          <w:u w:val="single"/>
        </w:rPr>
        <w:t>Kwaliteitseisen</w:t>
      </w:r>
      <w:r>
        <w:rPr>
          <w:rFonts w:cstheme="minorHAnsi"/>
          <w:sz w:val="24"/>
          <w:szCs w:val="24"/>
        </w:rPr>
        <w:t>: Bij incorrecte gegevens laat de gebruiker correct zijn welke gegevens ongeldig zijn.</w:t>
      </w:r>
    </w:p>
    <w:p w14:paraId="6E5F99F2" w14:textId="2B980FFB" w:rsidR="001C129B" w:rsidRDefault="001C129B" w:rsidP="001C129B">
      <w:pPr>
        <w:pStyle w:val="Lijstalinea"/>
        <w:numPr>
          <w:ilvl w:val="0"/>
          <w:numId w:val="7"/>
        </w:numPr>
        <w:rPr>
          <w:sz w:val="24"/>
          <w:szCs w:val="24"/>
        </w:rPr>
      </w:pPr>
      <w:proofErr w:type="spellStart"/>
      <w:r>
        <w:rPr>
          <w:rFonts w:cstheme="minorHAnsi"/>
          <w:sz w:val="24"/>
          <w:szCs w:val="24"/>
          <w:u w:val="single"/>
          <w:shd w:val="clear" w:color="auto" w:fill="FFFFFF"/>
        </w:rPr>
        <w:t>Requirement</w:t>
      </w:r>
      <w:proofErr w:type="spellEnd"/>
      <w:r w:rsidR="00066BB1">
        <w:rPr>
          <w:rFonts w:cstheme="minorHAnsi"/>
          <w:sz w:val="24"/>
          <w:szCs w:val="24"/>
          <w:u w:val="single"/>
          <w:shd w:val="clear" w:color="auto" w:fill="FFFFFF"/>
        </w:rPr>
        <w:t xml:space="preserve"> 5</w:t>
      </w:r>
      <w:r>
        <w:rPr>
          <w:rFonts w:cstheme="minorHAnsi"/>
          <w:sz w:val="24"/>
          <w:szCs w:val="24"/>
        </w:rPr>
        <w:t xml:space="preserve">: </w:t>
      </w:r>
      <w:r w:rsidRPr="00BB1DE9">
        <w:rPr>
          <w:sz w:val="24"/>
          <w:szCs w:val="24"/>
        </w:rPr>
        <w:t xml:space="preserve">Gebruikers moeten hun </w:t>
      </w:r>
      <w:r>
        <w:rPr>
          <w:sz w:val="24"/>
          <w:szCs w:val="24"/>
        </w:rPr>
        <w:t>gebruikersnaam</w:t>
      </w:r>
      <w:r w:rsidRPr="00BB1DE9">
        <w:rPr>
          <w:sz w:val="24"/>
          <w:szCs w:val="24"/>
        </w:rPr>
        <w:t xml:space="preserve"> kunnen . </w:t>
      </w:r>
    </w:p>
    <w:p w14:paraId="64A1CDF3" w14:textId="0F8B9E32" w:rsidR="001C129B" w:rsidRPr="001C129B" w:rsidRDefault="001C129B" w:rsidP="001C129B">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rPr>
        <w:t>Username moet minimaal 5 karakters lang zijn en maximaal 23.</w:t>
      </w:r>
    </w:p>
    <w:p w14:paraId="2E66D8FE" w14:textId="09316356" w:rsidR="001C129B" w:rsidRPr="001C129B" w:rsidRDefault="001C129B" w:rsidP="001C129B">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w:t>
      </w:r>
      <w:r>
        <w:rPr>
          <w:rFonts w:cstheme="minorHAnsi"/>
          <w:sz w:val="24"/>
          <w:szCs w:val="24"/>
          <w:shd w:val="clear" w:color="auto" w:fill="FFFFFF"/>
        </w:rPr>
        <w:t xml:space="preserve"> Password moet ook gevraagd worden.</w:t>
      </w:r>
    </w:p>
    <w:p w14:paraId="46BC8E64" w14:textId="675B5737" w:rsidR="001C129B" w:rsidRPr="003954A6" w:rsidRDefault="001C129B" w:rsidP="001C129B">
      <w:pPr>
        <w:pStyle w:val="Lijstalinea"/>
        <w:numPr>
          <w:ilvl w:val="1"/>
          <w:numId w:val="7"/>
        </w:numPr>
        <w:rPr>
          <w:rFonts w:cstheme="minorHAnsi"/>
          <w:sz w:val="24"/>
          <w:szCs w:val="24"/>
        </w:rPr>
      </w:pPr>
      <w:r>
        <w:rPr>
          <w:rFonts w:cstheme="minorHAnsi"/>
          <w:sz w:val="24"/>
          <w:szCs w:val="24"/>
          <w:u w:val="single"/>
          <w:shd w:val="clear" w:color="auto" w:fill="FFFFFF"/>
        </w:rPr>
        <w:t>Beperkingen</w:t>
      </w:r>
      <w:r w:rsidRPr="001C129B">
        <w:rPr>
          <w:rFonts w:cstheme="minorHAnsi"/>
          <w:sz w:val="24"/>
          <w:szCs w:val="24"/>
        </w:rPr>
        <w:t>:</w:t>
      </w:r>
      <w:r>
        <w:rPr>
          <w:rFonts w:cstheme="minorHAnsi"/>
          <w:sz w:val="24"/>
          <w:szCs w:val="24"/>
        </w:rPr>
        <w:t xml:space="preserve"> Salt moet opnieuw aangemaakt worden en Password moet daar opnieuw mee toegevoegd worden.</w:t>
      </w:r>
    </w:p>
    <w:p w14:paraId="1C186176" w14:textId="430FD03F" w:rsidR="001C129B" w:rsidRPr="001C129B" w:rsidRDefault="001C129B" w:rsidP="001C129B">
      <w:pPr>
        <w:pStyle w:val="Lijstalinea"/>
        <w:numPr>
          <w:ilvl w:val="1"/>
          <w:numId w:val="7"/>
        </w:numPr>
        <w:rPr>
          <w:rFonts w:cstheme="minorHAnsi"/>
          <w:sz w:val="24"/>
          <w:szCs w:val="24"/>
          <w:u w:val="single"/>
        </w:rPr>
      </w:pPr>
      <w:r w:rsidRPr="008B411F">
        <w:rPr>
          <w:rFonts w:cstheme="minorHAnsi"/>
          <w:sz w:val="24"/>
          <w:szCs w:val="24"/>
          <w:u w:val="single"/>
        </w:rPr>
        <w:t>Kwaliteitseisen</w:t>
      </w:r>
      <w:r>
        <w:rPr>
          <w:rFonts w:cstheme="minorHAnsi"/>
          <w:sz w:val="24"/>
          <w:szCs w:val="24"/>
        </w:rPr>
        <w:t xml:space="preserve">: Gebruiker moet geïnformeerd worden wanneer het proces goed is verlopen </w:t>
      </w:r>
    </w:p>
    <w:p w14:paraId="23317F5E" w14:textId="25815C83" w:rsidR="003B6186" w:rsidRDefault="008B411F" w:rsidP="00F2494E">
      <w:pPr>
        <w:pStyle w:val="Lijstalinea"/>
        <w:numPr>
          <w:ilvl w:val="0"/>
          <w:numId w:val="7"/>
        </w:numPr>
        <w:rPr>
          <w:sz w:val="24"/>
          <w:szCs w:val="24"/>
        </w:rPr>
      </w:pPr>
      <w:proofErr w:type="spellStart"/>
      <w:r>
        <w:rPr>
          <w:rFonts w:cstheme="minorHAnsi"/>
          <w:sz w:val="24"/>
          <w:szCs w:val="24"/>
          <w:u w:val="single"/>
          <w:shd w:val="clear" w:color="auto" w:fill="FFFFFF"/>
        </w:rPr>
        <w:t>Requirement</w:t>
      </w:r>
      <w:proofErr w:type="spellEnd"/>
      <w:r w:rsidR="00066BB1">
        <w:rPr>
          <w:rFonts w:cstheme="minorHAnsi"/>
          <w:sz w:val="24"/>
          <w:szCs w:val="24"/>
          <w:u w:val="single"/>
          <w:shd w:val="clear" w:color="auto" w:fill="FFFFFF"/>
        </w:rPr>
        <w:t xml:space="preserve"> 6</w:t>
      </w:r>
      <w:r>
        <w:rPr>
          <w:rFonts w:cstheme="minorHAnsi"/>
          <w:sz w:val="24"/>
          <w:szCs w:val="24"/>
        </w:rPr>
        <w:t xml:space="preserve">: </w:t>
      </w:r>
      <w:r w:rsidR="003B6186" w:rsidRPr="00BB1DE9">
        <w:rPr>
          <w:sz w:val="24"/>
          <w:szCs w:val="24"/>
        </w:rPr>
        <w:t>Gebruikers moeten kunnen uitloggen.</w:t>
      </w:r>
    </w:p>
    <w:p w14:paraId="27D14409" w14:textId="3D8BA538" w:rsidR="003954A6" w:rsidRPr="003954A6" w:rsidRDefault="003954A6"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w:t>
      </w:r>
      <w:r>
        <w:rPr>
          <w:rFonts w:cstheme="minorHAnsi"/>
          <w:sz w:val="24"/>
          <w:szCs w:val="24"/>
          <w:shd w:val="clear" w:color="auto" w:fill="FFFFFF"/>
        </w:rPr>
        <w:t xml:space="preserve"> Sessie wordt leeg gemaakt.  </w:t>
      </w:r>
    </w:p>
    <w:p w14:paraId="1A92A104" w14:textId="362DCB19" w:rsidR="003954A6" w:rsidRPr="001C129B" w:rsidRDefault="003954A6" w:rsidP="00F2494E">
      <w:pPr>
        <w:pStyle w:val="Lijstalinea"/>
        <w:numPr>
          <w:ilvl w:val="1"/>
          <w:numId w:val="7"/>
        </w:numPr>
        <w:rPr>
          <w:sz w:val="24"/>
          <w:szCs w:val="24"/>
        </w:rPr>
      </w:pPr>
      <w:r w:rsidRPr="008B411F">
        <w:rPr>
          <w:rFonts w:cstheme="minorHAnsi"/>
          <w:sz w:val="24"/>
          <w:szCs w:val="24"/>
          <w:u w:val="single"/>
        </w:rPr>
        <w:t>Kwaliteitseisen</w:t>
      </w:r>
      <w:r>
        <w:rPr>
          <w:rFonts w:cstheme="minorHAnsi"/>
          <w:sz w:val="24"/>
          <w:szCs w:val="24"/>
        </w:rPr>
        <w:t>: Gebruiker wordt weer naar de login pagina verwezen</w:t>
      </w:r>
    </w:p>
    <w:p w14:paraId="15D54A10" w14:textId="77777777" w:rsidR="001C129B" w:rsidRPr="00BB1DE9" w:rsidRDefault="001C129B" w:rsidP="001C129B">
      <w:pPr>
        <w:pStyle w:val="Lijstalinea"/>
        <w:ind w:left="1080"/>
        <w:rPr>
          <w:sz w:val="24"/>
          <w:szCs w:val="24"/>
        </w:rPr>
      </w:pPr>
    </w:p>
    <w:p w14:paraId="5A79D101" w14:textId="5E618760" w:rsidR="003B6186" w:rsidRDefault="008B411F" w:rsidP="00F2494E">
      <w:pPr>
        <w:pStyle w:val="Lijstalinea"/>
        <w:numPr>
          <w:ilvl w:val="0"/>
          <w:numId w:val="7"/>
        </w:numPr>
        <w:rPr>
          <w:sz w:val="24"/>
          <w:szCs w:val="24"/>
        </w:rPr>
      </w:pPr>
      <w:proofErr w:type="spellStart"/>
      <w:r>
        <w:rPr>
          <w:rFonts w:cstheme="minorHAnsi"/>
          <w:sz w:val="24"/>
          <w:szCs w:val="24"/>
          <w:u w:val="single"/>
          <w:shd w:val="clear" w:color="auto" w:fill="FFFFFF"/>
        </w:rPr>
        <w:lastRenderedPageBreak/>
        <w:t>Requirement</w:t>
      </w:r>
      <w:proofErr w:type="spellEnd"/>
      <w:r w:rsidR="00066BB1">
        <w:rPr>
          <w:rFonts w:cstheme="minorHAnsi"/>
          <w:sz w:val="24"/>
          <w:szCs w:val="24"/>
          <w:u w:val="single"/>
          <w:shd w:val="clear" w:color="auto" w:fill="FFFFFF"/>
        </w:rPr>
        <w:t xml:space="preserve"> 7</w:t>
      </w:r>
      <w:r>
        <w:rPr>
          <w:rFonts w:cstheme="minorHAnsi"/>
          <w:sz w:val="24"/>
          <w:szCs w:val="24"/>
        </w:rPr>
        <w:t xml:space="preserve">: </w:t>
      </w:r>
      <w:r w:rsidR="003B6186" w:rsidRPr="00BB1DE9">
        <w:rPr>
          <w:sz w:val="24"/>
          <w:szCs w:val="24"/>
        </w:rPr>
        <w:t>Gebruikers moeten een level/database kunnen selecteren.</w:t>
      </w:r>
    </w:p>
    <w:p w14:paraId="086D1823" w14:textId="3E2135F6" w:rsidR="003954A6" w:rsidRPr="003954A6" w:rsidRDefault="003954A6"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 xml:space="preserve">Level moet gepubliceerd zijn. </w:t>
      </w:r>
      <w:r w:rsidRPr="003954A6">
        <w:rPr>
          <w:rFonts w:cstheme="minorHAnsi"/>
          <w:shd w:val="clear" w:color="auto" w:fill="FFFFFF"/>
        </w:rPr>
        <w:t xml:space="preserve">  </w:t>
      </w:r>
    </w:p>
    <w:p w14:paraId="414AB616" w14:textId="6DFB10E9" w:rsidR="003954A6" w:rsidRPr="00BB1DE9" w:rsidRDefault="003954A6" w:rsidP="00F2494E">
      <w:pPr>
        <w:pStyle w:val="Lijstalinea"/>
        <w:numPr>
          <w:ilvl w:val="1"/>
          <w:numId w:val="7"/>
        </w:numPr>
        <w:rPr>
          <w:sz w:val="24"/>
          <w:szCs w:val="24"/>
        </w:rPr>
      </w:pPr>
      <w:r w:rsidRPr="008B411F">
        <w:rPr>
          <w:rFonts w:cstheme="minorHAnsi"/>
          <w:sz w:val="24"/>
          <w:szCs w:val="24"/>
          <w:u w:val="single"/>
        </w:rPr>
        <w:t>Kwaliteitseisen</w:t>
      </w:r>
      <w:r>
        <w:rPr>
          <w:rFonts w:cstheme="minorHAnsi"/>
          <w:sz w:val="24"/>
          <w:szCs w:val="24"/>
        </w:rPr>
        <w:t xml:space="preserve">: Het moet makkelijk zijn om tussen het zoeken en het level te navigeren </w:t>
      </w:r>
    </w:p>
    <w:p w14:paraId="0DC29F76" w14:textId="548BF9A2" w:rsidR="003B6186" w:rsidRDefault="008B411F" w:rsidP="00F2494E">
      <w:pPr>
        <w:pStyle w:val="Lijstalinea"/>
        <w:numPr>
          <w:ilvl w:val="0"/>
          <w:numId w:val="7"/>
        </w:numPr>
        <w:rPr>
          <w:sz w:val="24"/>
          <w:szCs w:val="24"/>
        </w:rPr>
      </w:pPr>
      <w:proofErr w:type="spellStart"/>
      <w:r>
        <w:rPr>
          <w:rFonts w:cstheme="minorHAnsi"/>
          <w:sz w:val="24"/>
          <w:szCs w:val="24"/>
          <w:u w:val="single"/>
          <w:shd w:val="clear" w:color="auto" w:fill="FFFFFF"/>
        </w:rPr>
        <w:t>Requirement</w:t>
      </w:r>
      <w:proofErr w:type="spellEnd"/>
      <w:r w:rsidR="00066BB1">
        <w:rPr>
          <w:rFonts w:cstheme="minorHAnsi"/>
          <w:sz w:val="24"/>
          <w:szCs w:val="24"/>
          <w:u w:val="single"/>
          <w:shd w:val="clear" w:color="auto" w:fill="FFFFFF"/>
        </w:rPr>
        <w:t xml:space="preserve"> 8</w:t>
      </w:r>
      <w:r>
        <w:rPr>
          <w:rFonts w:cstheme="minorHAnsi"/>
          <w:sz w:val="24"/>
          <w:szCs w:val="24"/>
        </w:rPr>
        <w:t xml:space="preserve">: </w:t>
      </w:r>
      <w:r w:rsidR="003B6186" w:rsidRPr="00BB1DE9">
        <w:rPr>
          <w:sz w:val="24"/>
          <w:szCs w:val="24"/>
        </w:rPr>
        <w:t>Gebruikers moet het geselecteerde level kunnen spelen</w:t>
      </w:r>
      <w:r w:rsidR="00B338B2" w:rsidRPr="00BB1DE9">
        <w:rPr>
          <w:sz w:val="24"/>
          <w:szCs w:val="24"/>
        </w:rPr>
        <w:t>.</w:t>
      </w:r>
    </w:p>
    <w:p w14:paraId="29541AF9" w14:textId="77777777" w:rsidR="001D12CB" w:rsidRPr="003954A6" w:rsidRDefault="001D12CB"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 xml:space="preserve">Level moet gepubliceerd zijn. </w:t>
      </w:r>
      <w:r w:rsidRPr="003954A6">
        <w:rPr>
          <w:rFonts w:cstheme="minorHAnsi"/>
          <w:shd w:val="clear" w:color="auto" w:fill="FFFFFF"/>
        </w:rPr>
        <w:t xml:space="preserve">  </w:t>
      </w:r>
    </w:p>
    <w:p w14:paraId="1A9B8898" w14:textId="46A798D2" w:rsidR="001D12CB" w:rsidRPr="00BB1DE9" w:rsidRDefault="001D12CB" w:rsidP="00F2494E">
      <w:pPr>
        <w:pStyle w:val="Lijstalinea"/>
        <w:numPr>
          <w:ilvl w:val="1"/>
          <w:numId w:val="7"/>
        </w:numPr>
        <w:rPr>
          <w:sz w:val="24"/>
          <w:szCs w:val="24"/>
        </w:rPr>
      </w:pPr>
      <w:r w:rsidRPr="008B411F">
        <w:rPr>
          <w:rFonts w:cstheme="minorHAnsi"/>
          <w:sz w:val="24"/>
          <w:szCs w:val="24"/>
          <w:u w:val="single"/>
        </w:rPr>
        <w:t>Kwaliteitseisen</w:t>
      </w:r>
      <w:r>
        <w:rPr>
          <w:rFonts w:cstheme="minorHAnsi"/>
          <w:sz w:val="24"/>
          <w:szCs w:val="24"/>
        </w:rPr>
        <w:t>: Level moet speelbaar zijn zonder bugs die de ervaring zouden kunnen verbreken of invloed zouden hebben op de rest van de website</w:t>
      </w:r>
    </w:p>
    <w:p w14:paraId="4B12BFC7" w14:textId="77777777" w:rsidR="001D12CB" w:rsidRPr="00BB1DE9" w:rsidRDefault="001D12CB" w:rsidP="001D12CB">
      <w:pPr>
        <w:pStyle w:val="Lijstalinea"/>
        <w:ind w:left="360"/>
        <w:rPr>
          <w:sz w:val="24"/>
          <w:szCs w:val="24"/>
        </w:rPr>
      </w:pPr>
    </w:p>
    <w:p w14:paraId="44CA675E" w14:textId="7AAF3281" w:rsidR="00B338B2" w:rsidRDefault="008B411F" w:rsidP="00F2494E">
      <w:pPr>
        <w:pStyle w:val="Lijstalinea"/>
        <w:numPr>
          <w:ilvl w:val="0"/>
          <w:numId w:val="7"/>
        </w:numPr>
        <w:rPr>
          <w:sz w:val="24"/>
          <w:szCs w:val="24"/>
        </w:rPr>
      </w:pPr>
      <w:proofErr w:type="spellStart"/>
      <w:r>
        <w:rPr>
          <w:rFonts w:cstheme="minorHAnsi"/>
          <w:sz w:val="24"/>
          <w:szCs w:val="24"/>
          <w:u w:val="single"/>
          <w:shd w:val="clear" w:color="auto" w:fill="FFFFFF"/>
        </w:rPr>
        <w:t>Requirement</w:t>
      </w:r>
      <w:proofErr w:type="spellEnd"/>
      <w:r w:rsidR="00066BB1">
        <w:rPr>
          <w:rFonts w:cstheme="minorHAnsi"/>
          <w:sz w:val="24"/>
          <w:szCs w:val="24"/>
          <w:u w:val="single"/>
          <w:shd w:val="clear" w:color="auto" w:fill="FFFFFF"/>
        </w:rPr>
        <w:t xml:space="preserve"> 9</w:t>
      </w:r>
      <w:r>
        <w:rPr>
          <w:rFonts w:cstheme="minorHAnsi"/>
          <w:sz w:val="24"/>
          <w:szCs w:val="24"/>
        </w:rPr>
        <w:t xml:space="preserve">: </w:t>
      </w:r>
      <w:r w:rsidR="003B6186" w:rsidRPr="00BB1DE9">
        <w:rPr>
          <w:sz w:val="24"/>
          <w:szCs w:val="24"/>
        </w:rPr>
        <w:t xml:space="preserve">Gebruikers moeten </w:t>
      </w:r>
      <w:r w:rsidR="00B338B2" w:rsidRPr="00BB1DE9">
        <w:rPr>
          <w:sz w:val="24"/>
          <w:szCs w:val="24"/>
        </w:rPr>
        <w:t>het geselecteerde level kunnen stopzetten.</w:t>
      </w:r>
    </w:p>
    <w:p w14:paraId="38D2076A" w14:textId="007935D4" w:rsidR="00021E25" w:rsidRPr="00021E25" w:rsidRDefault="00021E25"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 xml:space="preserve">Level moet gepubliceerd zijn. </w:t>
      </w:r>
      <w:r w:rsidRPr="003954A6">
        <w:rPr>
          <w:rFonts w:cstheme="minorHAnsi"/>
          <w:shd w:val="clear" w:color="auto" w:fill="FFFFFF"/>
        </w:rPr>
        <w:t xml:space="preserve">  </w:t>
      </w:r>
    </w:p>
    <w:p w14:paraId="4512B692" w14:textId="26A436A4" w:rsidR="00021E25" w:rsidRPr="00021E25" w:rsidRDefault="00021E25"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 xml:space="preserve">Level bijhouden hoeveel speler dit hebben gespeeld. </w:t>
      </w:r>
      <w:r w:rsidRPr="003954A6">
        <w:rPr>
          <w:rFonts w:cstheme="minorHAnsi"/>
          <w:shd w:val="clear" w:color="auto" w:fill="FFFFFF"/>
        </w:rPr>
        <w:t xml:space="preserve">  </w:t>
      </w:r>
    </w:p>
    <w:p w14:paraId="6D10CE94" w14:textId="4261F2DD" w:rsidR="00021E25" w:rsidRPr="00021E25" w:rsidRDefault="00021E25" w:rsidP="00F2494E">
      <w:pPr>
        <w:pStyle w:val="Lijstalinea"/>
        <w:numPr>
          <w:ilvl w:val="1"/>
          <w:numId w:val="7"/>
        </w:numPr>
        <w:rPr>
          <w:sz w:val="24"/>
          <w:szCs w:val="24"/>
        </w:rPr>
      </w:pPr>
      <w:r w:rsidRPr="008B411F">
        <w:rPr>
          <w:rFonts w:cstheme="minorHAnsi"/>
          <w:sz w:val="24"/>
          <w:szCs w:val="24"/>
          <w:u w:val="single"/>
        </w:rPr>
        <w:t>Kwaliteitseisen</w:t>
      </w:r>
      <w:r>
        <w:rPr>
          <w:rFonts w:cstheme="minorHAnsi"/>
          <w:sz w:val="24"/>
          <w:szCs w:val="24"/>
        </w:rPr>
        <w:t>: Als het level wordt afgesloten moet het de gebruiker weer doo</w:t>
      </w:r>
      <w:r w:rsidR="001778C9">
        <w:rPr>
          <w:rFonts w:cstheme="minorHAnsi"/>
          <w:sz w:val="24"/>
          <w:szCs w:val="24"/>
        </w:rPr>
        <w:t>rverwezen worden naar de details van het geselecteerde level</w:t>
      </w:r>
    </w:p>
    <w:p w14:paraId="2BCD1EC8" w14:textId="5A49AB85" w:rsidR="00B338B2" w:rsidRDefault="008B411F" w:rsidP="00F2494E">
      <w:pPr>
        <w:pStyle w:val="Lijstalinea"/>
        <w:numPr>
          <w:ilvl w:val="0"/>
          <w:numId w:val="7"/>
        </w:numPr>
        <w:rPr>
          <w:sz w:val="24"/>
          <w:szCs w:val="24"/>
        </w:rPr>
      </w:pPr>
      <w:proofErr w:type="spellStart"/>
      <w:r>
        <w:rPr>
          <w:rFonts w:cstheme="minorHAnsi"/>
          <w:sz w:val="24"/>
          <w:szCs w:val="24"/>
          <w:u w:val="single"/>
          <w:shd w:val="clear" w:color="auto" w:fill="FFFFFF"/>
        </w:rPr>
        <w:t>Requirement</w:t>
      </w:r>
      <w:proofErr w:type="spellEnd"/>
      <w:r w:rsidR="00066BB1">
        <w:rPr>
          <w:rFonts w:cstheme="minorHAnsi"/>
          <w:sz w:val="24"/>
          <w:szCs w:val="24"/>
          <w:u w:val="single"/>
          <w:shd w:val="clear" w:color="auto" w:fill="FFFFFF"/>
        </w:rPr>
        <w:t xml:space="preserve"> 10</w:t>
      </w:r>
      <w:r>
        <w:rPr>
          <w:rFonts w:cstheme="minorHAnsi"/>
          <w:sz w:val="24"/>
          <w:szCs w:val="24"/>
        </w:rPr>
        <w:t xml:space="preserve">: </w:t>
      </w:r>
      <w:r w:rsidR="00B338B2" w:rsidRPr="00BB1DE9">
        <w:rPr>
          <w:sz w:val="24"/>
          <w:szCs w:val="24"/>
        </w:rPr>
        <w:t>Gebruikers moeten een eigen level/database kunnen maken.</w:t>
      </w:r>
    </w:p>
    <w:p w14:paraId="4EC88FFD" w14:textId="376277B0" w:rsidR="00021E25" w:rsidRPr="00021E25" w:rsidRDefault="00021E25"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 xml:space="preserve">Gebruiker een concept kunnen opslaan dat nog niet gepubliceerd is. </w:t>
      </w:r>
      <w:r w:rsidRPr="003954A6">
        <w:rPr>
          <w:rFonts w:cstheme="minorHAnsi"/>
          <w:shd w:val="clear" w:color="auto" w:fill="FFFFFF"/>
        </w:rPr>
        <w:t xml:space="preserve">  </w:t>
      </w:r>
    </w:p>
    <w:p w14:paraId="7F48BAFB" w14:textId="70638E0C" w:rsidR="00021E25" w:rsidRPr="00021E25" w:rsidRDefault="00021E25"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 xml:space="preserve">Gebruiker moet levels in een collectie </w:t>
      </w:r>
      <w:r w:rsidR="000A29D8">
        <w:rPr>
          <w:rFonts w:cstheme="minorHAnsi"/>
          <w:sz w:val="24"/>
          <w:szCs w:val="24"/>
          <w:shd w:val="clear" w:color="auto" w:fill="FFFFFF"/>
        </w:rPr>
        <w:t>kunnen bewaren maar ook los daarvan.</w:t>
      </w:r>
    </w:p>
    <w:p w14:paraId="1E416B92" w14:textId="4BA2DCC7" w:rsidR="00021E25" w:rsidRPr="00021E25" w:rsidRDefault="00021E25" w:rsidP="00F2494E">
      <w:pPr>
        <w:pStyle w:val="Lijstalinea"/>
        <w:numPr>
          <w:ilvl w:val="1"/>
          <w:numId w:val="7"/>
        </w:numPr>
        <w:rPr>
          <w:sz w:val="24"/>
          <w:szCs w:val="24"/>
        </w:rPr>
      </w:pPr>
      <w:r w:rsidRPr="008B411F">
        <w:rPr>
          <w:rFonts w:cstheme="minorHAnsi"/>
          <w:sz w:val="24"/>
          <w:szCs w:val="24"/>
          <w:u w:val="single"/>
        </w:rPr>
        <w:t>Kwaliteitseisen</w:t>
      </w:r>
      <w:r>
        <w:rPr>
          <w:rFonts w:cstheme="minorHAnsi"/>
          <w:sz w:val="24"/>
          <w:szCs w:val="24"/>
        </w:rPr>
        <w:t xml:space="preserve">: </w:t>
      </w:r>
      <w:r w:rsidR="000A29D8">
        <w:rPr>
          <w:rFonts w:cstheme="minorHAnsi"/>
          <w:sz w:val="24"/>
          <w:szCs w:val="24"/>
        </w:rPr>
        <w:t xml:space="preserve">Levels maken moet een overzichtelijk en makkelijk proces zijn. </w:t>
      </w:r>
    </w:p>
    <w:p w14:paraId="68ED3E96" w14:textId="4162B173" w:rsidR="00B338B2" w:rsidRDefault="008B411F" w:rsidP="00F2494E">
      <w:pPr>
        <w:pStyle w:val="Lijstalinea"/>
        <w:numPr>
          <w:ilvl w:val="0"/>
          <w:numId w:val="7"/>
        </w:numPr>
        <w:rPr>
          <w:sz w:val="24"/>
          <w:szCs w:val="24"/>
        </w:rPr>
      </w:pPr>
      <w:proofErr w:type="spellStart"/>
      <w:r>
        <w:rPr>
          <w:rFonts w:cstheme="minorHAnsi"/>
          <w:sz w:val="24"/>
          <w:szCs w:val="24"/>
          <w:u w:val="single"/>
          <w:shd w:val="clear" w:color="auto" w:fill="FFFFFF"/>
        </w:rPr>
        <w:t>Requirement</w:t>
      </w:r>
      <w:proofErr w:type="spellEnd"/>
      <w:r w:rsidR="00066BB1">
        <w:rPr>
          <w:rFonts w:cstheme="minorHAnsi"/>
          <w:sz w:val="24"/>
          <w:szCs w:val="24"/>
          <w:u w:val="single"/>
          <w:shd w:val="clear" w:color="auto" w:fill="FFFFFF"/>
        </w:rPr>
        <w:t xml:space="preserve"> 11</w:t>
      </w:r>
      <w:r>
        <w:rPr>
          <w:rFonts w:cstheme="minorHAnsi"/>
          <w:sz w:val="24"/>
          <w:szCs w:val="24"/>
        </w:rPr>
        <w:t xml:space="preserve">: </w:t>
      </w:r>
      <w:r w:rsidR="00B338B2" w:rsidRPr="00BB1DE9">
        <w:rPr>
          <w:sz w:val="24"/>
          <w:szCs w:val="24"/>
        </w:rPr>
        <w:t>Gebruikers moeten hun eigen level kunnen delen.</w:t>
      </w:r>
    </w:p>
    <w:p w14:paraId="4CD71992" w14:textId="78C6E97D" w:rsidR="000A29D8" w:rsidRPr="000A29D8" w:rsidRDefault="000A29D8"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 xml:space="preserve">Levels hebben een staties en deelbare code waarmee je levels en collecties mee kan delen. </w:t>
      </w:r>
    </w:p>
    <w:p w14:paraId="01F86603" w14:textId="258A9430" w:rsidR="000A29D8" w:rsidRPr="000A29D8" w:rsidRDefault="000A29D8" w:rsidP="00F2494E">
      <w:pPr>
        <w:pStyle w:val="Lijstalinea"/>
        <w:numPr>
          <w:ilvl w:val="1"/>
          <w:numId w:val="7"/>
        </w:numPr>
        <w:rPr>
          <w:sz w:val="24"/>
          <w:szCs w:val="24"/>
        </w:rPr>
      </w:pPr>
      <w:r w:rsidRPr="008B411F">
        <w:rPr>
          <w:rFonts w:cstheme="minorHAnsi"/>
          <w:sz w:val="24"/>
          <w:szCs w:val="24"/>
          <w:u w:val="single"/>
        </w:rPr>
        <w:t>Kwaliteitseisen</w:t>
      </w:r>
      <w:r>
        <w:rPr>
          <w:rFonts w:cstheme="minorHAnsi"/>
          <w:sz w:val="24"/>
          <w:szCs w:val="24"/>
        </w:rPr>
        <w:t xml:space="preserve">: Er moet een makkelijk te vinden deel knop zijn waar deze code in te vinden is. </w:t>
      </w:r>
    </w:p>
    <w:p w14:paraId="11D7B96D" w14:textId="1E3AC2AB" w:rsidR="000A29D8" w:rsidRDefault="008B411F" w:rsidP="00F2494E">
      <w:pPr>
        <w:pStyle w:val="Lijstalinea"/>
        <w:numPr>
          <w:ilvl w:val="0"/>
          <w:numId w:val="7"/>
        </w:numPr>
        <w:rPr>
          <w:sz w:val="24"/>
          <w:szCs w:val="24"/>
        </w:rPr>
      </w:pPr>
      <w:proofErr w:type="spellStart"/>
      <w:r>
        <w:rPr>
          <w:rFonts w:cstheme="minorHAnsi"/>
          <w:sz w:val="24"/>
          <w:szCs w:val="24"/>
          <w:u w:val="single"/>
          <w:shd w:val="clear" w:color="auto" w:fill="FFFFFF"/>
        </w:rPr>
        <w:t>Requirement</w:t>
      </w:r>
      <w:proofErr w:type="spellEnd"/>
      <w:r w:rsidR="00066BB1">
        <w:rPr>
          <w:rFonts w:cstheme="minorHAnsi"/>
          <w:sz w:val="24"/>
          <w:szCs w:val="24"/>
          <w:u w:val="single"/>
          <w:shd w:val="clear" w:color="auto" w:fill="FFFFFF"/>
        </w:rPr>
        <w:t xml:space="preserve"> 12</w:t>
      </w:r>
      <w:r>
        <w:rPr>
          <w:rFonts w:cstheme="minorHAnsi"/>
          <w:sz w:val="24"/>
          <w:szCs w:val="24"/>
        </w:rPr>
        <w:t xml:space="preserve">: </w:t>
      </w:r>
      <w:r w:rsidR="006B25BA" w:rsidRPr="00BB1DE9">
        <w:rPr>
          <w:sz w:val="24"/>
          <w:szCs w:val="24"/>
        </w:rPr>
        <w:t>Applicatie moet een sessie kunnen aanmaken voor een gebruiker</w:t>
      </w:r>
    </w:p>
    <w:p w14:paraId="1D1C753B" w14:textId="3F99EC82" w:rsidR="000A29D8" w:rsidRPr="000A29D8" w:rsidRDefault="000A29D8"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Sessie moeten geen gevoelige informatie bewaren die niet ook niet te vinden zou zijn als je ingelogd was.</w:t>
      </w:r>
    </w:p>
    <w:p w14:paraId="0F130442" w14:textId="312800EA" w:rsidR="000A29D8" w:rsidRPr="000A29D8" w:rsidRDefault="000A29D8"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Sessie moet geleegd worden bij het uitloggen of sluiten van de browser.</w:t>
      </w:r>
    </w:p>
    <w:p w14:paraId="0991EBF1" w14:textId="3A9408DF" w:rsidR="00B338B2" w:rsidRPr="00BB1DE9" w:rsidRDefault="00824D21" w:rsidP="00B338B2">
      <w:r w:rsidRPr="00BB1DE9">
        <w:t xml:space="preserve">Functionele </w:t>
      </w:r>
      <w:proofErr w:type="spellStart"/>
      <w:r w:rsidRPr="00BB1DE9">
        <w:t>requirements</w:t>
      </w:r>
      <w:proofErr w:type="spellEnd"/>
      <w:r w:rsidRPr="00BB1DE9">
        <w:t xml:space="preserve"> la</w:t>
      </w:r>
      <w:r w:rsidR="00B338B2" w:rsidRPr="00BB1DE9">
        <w:t>ge prioriteit:</w:t>
      </w:r>
    </w:p>
    <w:p w14:paraId="2B0FF3CF" w14:textId="1FEF1957" w:rsidR="00B338B2" w:rsidRPr="00BB1DE9" w:rsidRDefault="00B338B2" w:rsidP="00F2494E">
      <w:pPr>
        <w:pStyle w:val="Lijstalinea"/>
        <w:numPr>
          <w:ilvl w:val="0"/>
          <w:numId w:val="7"/>
        </w:numPr>
        <w:rPr>
          <w:sz w:val="24"/>
          <w:szCs w:val="24"/>
        </w:rPr>
      </w:pPr>
      <w:r w:rsidRPr="00BB1DE9">
        <w:rPr>
          <w:sz w:val="24"/>
          <w:szCs w:val="24"/>
        </w:rPr>
        <w:t>Gebruikers kunnen een workshop open waar gebruiker gemaakte levels staan.</w:t>
      </w:r>
    </w:p>
    <w:p w14:paraId="3D3D4CCA" w14:textId="471A7662" w:rsidR="00B338B2" w:rsidRPr="00BB1DE9" w:rsidRDefault="00B338B2" w:rsidP="00F2494E">
      <w:pPr>
        <w:pStyle w:val="Lijstalinea"/>
        <w:numPr>
          <w:ilvl w:val="0"/>
          <w:numId w:val="7"/>
        </w:numPr>
        <w:rPr>
          <w:sz w:val="24"/>
          <w:szCs w:val="24"/>
        </w:rPr>
      </w:pPr>
      <w:r w:rsidRPr="00BB1DE9">
        <w:rPr>
          <w:sz w:val="24"/>
          <w:szCs w:val="24"/>
        </w:rPr>
        <w:t>Gebruikers moeten een level/database kunnen spelen uit de workshop.</w:t>
      </w:r>
    </w:p>
    <w:p w14:paraId="5D3C5ED3" w14:textId="755352FA" w:rsidR="00AB44A8" w:rsidRPr="00BB1DE9" w:rsidRDefault="00AB44A8" w:rsidP="00AB44A8">
      <w:r w:rsidRPr="00BB1DE9">
        <w:t xml:space="preserve">Non-functionele </w:t>
      </w:r>
      <w:proofErr w:type="spellStart"/>
      <w:r w:rsidRPr="00BB1DE9">
        <w:t>requirements</w:t>
      </w:r>
      <w:proofErr w:type="spellEnd"/>
      <w:r w:rsidRPr="00BB1DE9">
        <w:t>:</w:t>
      </w:r>
    </w:p>
    <w:p w14:paraId="5448065F" w14:textId="0065716A" w:rsidR="00D87EE1" w:rsidRDefault="00D87EE1" w:rsidP="00F2494E">
      <w:pPr>
        <w:pStyle w:val="Lijstalinea"/>
        <w:numPr>
          <w:ilvl w:val="0"/>
          <w:numId w:val="7"/>
        </w:numPr>
        <w:rPr>
          <w:sz w:val="24"/>
          <w:szCs w:val="24"/>
        </w:rPr>
      </w:pPr>
      <w:r w:rsidRPr="00BB1DE9">
        <w:rPr>
          <w:sz w:val="24"/>
          <w:szCs w:val="24"/>
        </w:rPr>
        <w:t xml:space="preserve">Website design moet zich houden aan de aangegeven vormgeving </w:t>
      </w:r>
    </w:p>
    <w:p w14:paraId="197B6031" w14:textId="28B0C1A3" w:rsidR="00111FD2" w:rsidRPr="00111FD2" w:rsidRDefault="00111FD2" w:rsidP="00F2494E">
      <w:pPr>
        <w:pStyle w:val="Lijstalinea"/>
        <w:numPr>
          <w:ilvl w:val="1"/>
          <w:numId w:val="7"/>
        </w:numPr>
        <w:rPr>
          <w:sz w:val="24"/>
          <w:szCs w:val="24"/>
        </w:rPr>
      </w:pPr>
      <w:r w:rsidRPr="008B411F">
        <w:rPr>
          <w:rFonts w:cstheme="minorHAnsi"/>
          <w:sz w:val="24"/>
          <w:szCs w:val="24"/>
          <w:u w:val="single"/>
        </w:rPr>
        <w:t>Kwaliteitseisen</w:t>
      </w:r>
      <w:r>
        <w:rPr>
          <w:rFonts w:cstheme="minorHAnsi"/>
          <w:sz w:val="24"/>
          <w:szCs w:val="24"/>
        </w:rPr>
        <w:t xml:space="preserve">: Website moet voldoen aan 1 stijl dat je overal kan terug vinden. </w:t>
      </w:r>
    </w:p>
    <w:p w14:paraId="20014257" w14:textId="22D84C5A" w:rsidR="00111FD2" w:rsidRPr="00111FD2" w:rsidRDefault="00111FD2" w:rsidP="00F2494E">
      <w:pPr>
        <w:pStyle w:val="Lijstalinea"/>
        <w:numPr>
          <w:ilvl w:val="1"/>
          <w:numId w:val="7"/>
        </w:numPr>
        <w:rPr>
          <w:sz w:val="24"/>
          <w:szCs w:val="24"/>
        </w:rPr>
      </w:pPr>
      <w:r w:rsidRPr="008B411F">
        <w:rPr>
          <w:rFonts w:cstheme="minorHAnsi"/>
          <w:sz w:val="24"/>
          <w:szCs w:val="24"/>
          <w:u w:val="single"/>
        </w:rPr>
        <w:t>Kwaliteitseisen</w:t>
      </w:r>
      <w:r>
        <w:rPr>
          <w:rFonts w:cstheme="minorHAnsi"/>
          <w:sz w:val="24"/>
          <w:szCs w:val="24"/>
        </w:rPr>
        <w:t>: Website moet op de levels na te bedienen zijn vanuit een mobiele viewport.</w:t>
      </w:r>
    </w:p>
    <w:p w14:paraId="7E88CA50" w14:textId="575BC958" w:rsidR="00D87EE1" w:rsidRDefault="00D87EE1" w:rsidP="00F2494E">
      <w:pPr>
        <w:pStyle w:val="Lijstalinea"/>
        <w:numPr>
          <w:ilvl w:val="0"/>
          <w:numId w:val="7"/>
        </w:numPr>
        <w:rPr>
          <w:sz w:val="24"/>
          <w:szCs w:val="24"/>
        </w:rPr>
      </w:pPr>
      <w:r w:rsidRPr="00BB1DE9">
        <w:rPr>
          <w:sz w:val="24"/>
          <w:szCs w:val="24"/>
        </w:rPr>
        <w:t xml:space="preserve">Gevoelige gebruiker gegevens worden op een veilige manier opgeslagen </w:t>
      </w:r>
    </w:p>
    <w:p w14:paraId="2367019F" w14:textId="2CE2642C" w:rsidR="00111FD2" w:rsidRPr="000A29D8" w:rsidRDefault="00111FD2"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Wachtwoorden moet opgeslagen worden met een HASH256.</w:t>
      </w:r>
    </w:p>
    <w:p w14:paraId="77481553" w14:textId="70C22646" w:rsidR="00111FD2" w:rsidRPr="00111FD2" w:rsidRDefault="00111FD2"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sidR="00F41E06">
        <w:rPr>
          <w:rFonts w:cstheme="minorHAnsi"/>
          <w:sz w:val="24"/>
          <w:szCs w:val="24"/>
          <w:shd w:val="clear" w:color="auto" w:fill="FFFFFF"/>
        </w:rPr>
        <w:t>Wachtwoorden gebruiken een random Salt die op meerdere posities geplaatst kan worden.</w:t>
      </w:r>
    </w:p>
    <w:p w14:paraId="18A34020" w14:textId="726EBDDD" w:rsidR="00D87EE1" w:rsidRPr="001C129B" w:rsidRDefault="00D87EE1" w:rsidP="00AB44A8">
      <w:pPr>
        <w:pStyle w:val="Lijstalinea"/>
        <w:numPr>
          <w:ilvl w:val="0"/>
          <w:numId w:val="7"/>
        </w:numPr>
        <w:rPr>
          <w:sz w:val="24"/>
          <w:szCs w:val="24"/>
        </w:rPr>
      </w:pPr>
      <w:r w:rsidRPr="00BB1DE9">
        <w:rPr>
          <w:sz w:val="24"/>
          <w:szCs w:val="24"/>
        </w:rPr>
        <w:t xml:space="preserve">Alles zal in het Engels zijn </w:t>
      </w:r>
    </w:p>
    <w:p w14:paraId="4D77A80F" w14:textId="77777777" w:rsidR="003F40C6" w:rsidRPr="00BB1DE9" w:rsidRDefault="003F40C6" w:rsidP="003F40C6">
      <w:pPr>
        <w:pStyle w:val="Kop2"/>
        <w:rPr>
          <w:rFonts w:asciiTheme="minorHAnsi" w:hAnsiTheme="minorHAnsi"/>
        </w:rPr>
      </w:pPr>
      <w:bookmarkStart w:id="32" w:name="_Toc73274442"/>
      <w:r w:rsidRPr="00BB1DE9">
        <w:lastRenderedPageBreak/>
        <w:t>Basis lay-out</w:t>
      </w:r>
      <w:bookmarkEnd w:id="31"/>
      <w:bookmarkEnd w:id="32"/>
    </w:p>
    <w:p w14:paraId="5CEE5A9D" w14:textId="77777777" w:rsidR="002A0B00" w:rsidRPr="00BB1DE9" w:rsidRDefault="00A77CA9" w:rsidP="002A0B00">
      <w:pPr>
        <w:keepNext/>
      </w:pPr>
      <w:r w:rsidRPr="00BB1DE9">
        <w:rPr>
          <w:noProof/>
        </w:rPr>
        <w:drawing>
          <wp:inline distT="0" distB="0" distL="0" distR="0" wp14:anchorId="6EC2CE43" wp14:editId="371DAF81">
            <wp:extent cx="6273165" cy="352996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3165" cy="3529965"/>
                    </a:xfrm>
                    <a:prstGeom prst="rect">
                      <a:avLst/>
                    </a:prstGeom>
                    <a:noFill/>
                    <a:ln>
                      <a:noFill/>
                    </a:ln>
                  </pic:spPr>
                </pic:pic>
              </a:graphicData>
            </a:graphic>
          </wp:inline>
        </w:drawing>
      </w:r>
    </w:p>
    <w:p w14:paraId="6DCD046C" w14:textId="77777777" w:rsidR="003C7FC5" w:rsidRPr="00BB1DE9" w:rsidRDefault="002A0B00" w:rsidP="003C7FC5">
      <w:pPr>
        <w:pStyle w:val="Bijschrift"/>
        <w:keepNext/>
      </w:pPr>
      <w:r w:rsidRPr="00BB1DE9">
        <w:t>Foto 4: De login pagina om verder komen op de website</w:t>
      </w:r>
      <w:r w:rsidR="003C7FC5" w:rsidRPr="00BB1DE9">
        <w:rPr>
          <w:noProof/>
        </w:rPr>
        <w:drawing>
          <wp:inline distT="0" distB="0" distL="0" distR="0" wp14:anchorId="64D78876" wp14:editId="3B9B0D54">
            <wp:extent cx="6273165" cy="352996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3165" cy="3529965"/>
                    </a:xfrm>
                    <a:prstGeom prst="rect">
                      <a:avLst/>
                    </a:prstGeom>
                    <a:noFill/>
                    <a:ln>
                      <a:noFill/>
                    </a:ln>
                  </pic:spPr>
                </pic:pic>
              </a:graphicData>
            </a:graphic>
          </wp:inline>
        </w:drawing>
      </w:r>
    </w:p>
    <w:p w14:paraId="3F172502" w14:textId="552BF51B" w:rsidR="002A0B00" w:rsidRPr="00BB1DE9" w:rsidRDefault="003C7FC5" w:rsidP="003C7FC5">
      <w:pPr>
        <w:pStyle w:val="Bijschrift"/>
      </w:pPr>
      <w:r w:rsidRPr="00BB1DE9">
        <w:t>Foto 5: De pagina waar je nieuw account kan aanmaken</w:t>
      </w:r>
    </w:p>
    <w:p w14:paraId="48131A20" w14:textId="77777777" w:rsidR="00470798" w:rsidRPr="00BB1DE9" w:rsidRDefault="002A0B00" w:rsidP="00470798">
      <w:pPr>
        <w:keepNext/>
      </w:pPr>
      <w:r w:rsidRPr="00BB1DE9">
        <w:rPr>
          <w:noProof/>
        </w:rPr>
        <w:lastRenderedPageBreak/>
        <w:drawing>
          <wp:inline distT="0" distB="0" distL="0" distR="0" wp14:anchorId="1E1F5C14" wp14:editId="341C36F2">
            <wp:extent cx="6273165" cy="352996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3165" cy="3529965"/>
                    </a:xfrm>
                    <a:prstGeom prst="rect">
                      <a:avLst/>
                    </a:prstGeom>
                    <a:noFill/>
                    <a:ln>
                      <a:noFill/>
                    </a:ln>
                  </pic:spPr>
                </pic:pic>
              </a:graphicData>
            </a:graphic>
          </wp:inline>
        </w:drawing>
      </w:r>
    </w:p>
    <w:p w14:paraId="1FDE1A2A" w14:textId="23C538FB" w:rsidR="00470798" w:rsidRPr="00BB1DE9" w:rsidRDefault="00470798" w:rsidP="00470798">
      <w:pPr>
        <w:pStyle w:val="Bijschrift"/>
      </w:pPr>
      <w:r w:rsidRPr="00BB1DE9">
        <w:t>Foto 6:</w:t>
      </w:r>
      <w:r w:rsidR="00DA76A8" w:rsidRPr="00BB1DE9">
        <w:t xml:space="preserve"> </w:t>
      </w:r>
      <w:r w:rsidRPr="00BB1DE9">
        <w:t>De pagina waar je een wachtwoord kan resetten</w:t>
      </w:r>
    </w:p>
    <w:p w14:paraId="4E7B4B18" w14:textId="77777777" w:rsidR="007C26F9" w:rsidRPr="00BB1DE9" w:rsidRDefault="007C26F9" w:rsidP="007C26F9">
      <w:pPr>
        <w:keepNext/>
      </w:pPr>
      <w:bookmarkStart w:id="33" w:name="_Toc469485226"/>
      <w:r w:rsidRPr="00BB1DE9">
        <w:rPr>
          <w:noProof/>
        </w:rPr>
        <w:drawing>
          <wp:inline distT="0" distB="0" distL="0" distR="0" wp14:anchorId="0CA9937B" wp14:editId="2D75E06D">
            <wp:extent cx="6280785" cy="3533140"/>
            <wp:effectExtent l="0" t="0" r="571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pic:nvPicPr>
                  <pic:blipFill>
                    <a:blip r:embed="rId22"/>
                    <a:stretch>
                      <a:fillRect/>
                    </a:stretch>
                  </pic:blipFill>
                  <pic:spPr>
                    <a:xfrm>
                      <a:off x="0" y="0"/>
                      <a:ext cx="6280785" cy="3533140"/>
                    </a:xfrm>
                    <a:prstGeom prst="rect">
                      <a:avLst/>
                    </a:prstGeom>
                  </pic:spPr>
                </pic:pic>
              </a:graphicData>
            </a:graphic>
          </wp:inline>
        </w:drawing>
      </w:r>
    </w:p>
    <w:p w14:paraId="1D9679DB" w14:textId="1394F948" w:rsidR="00200B24" w:rsidRPr="00BB1DE9" w:rsidRDefault="007C26F9" w:rsidP="007C26F9">
      <w:pPr>
        <w:pStyle w:val="Bijschrift"/>
      </w:pPr>
      <w:r w:rsidRPr="00BB1DE9">
        <w:t xml:space="preserve">Foto 7: Account overzicht pagina met </w:t>
      </w:r>
      <w:proofErr w:type="spellStart"/>
      <w:r w:rsidRPr="00BB1DE9">
        <w:t>logout</w:t>
      </w:r>
      <w:proofErr w:type="spellEnd"/>
    </w:p>
    <w:p w14:paraId="1B476F67" w14:textId="0BCB58E4" w:rsidR="002F3983" w:rsidRPr="00BB1DE9" w:rsidRDefault="002F3983" w:rsidP="002F3983">
      <w:pPr>
        <w:keepNext/>
      </w:pPr>
      <w:r w:rsidRPr="00BB1DE9">
        <w:rPr>
          <w:noProof/>
        </w:rPr>
        <w:lastRenderedPageBreak/>
        <w:drawing>
          <wp:inline distT="0" distB="0" distL="0" distR="0" wp14:anchorId="4D7DC636" wp14:editId="7E0619B9">
            <wp:extent cx="6280785" cy="3533140"/>
            <wp:effectExtent l="0" t="0" r="5715" b="0"/>
            <wp:docPr id="12" name="Afbeelding 12" descr="Afbeelding met tekst, schermafbeelding,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schermafbeelding, elektronica&#10;&#10;Automatisch gegenereerde beschrijving"/>
                    <pic:cNvPicPr/>
                  </pic:nvPicPr>
                  <pic:blipFill>
                    <a:blip r:embed="rId23"/>
                    <a:stretch>
                      <a:fillRect/>
                    </a:stretch>
                  </pic:blipFill>
                  <pic:spPr>
                    <a:xfrm>
                      <a:off x="0" y="0"/>
                      <a:ext cx="6280785" cy="3533140"/>
                    </a:xfrm>
                    <a:prstGeom prst="rect">
                      <a:avLst/>
                    </a:prstGeom>
                  </pic:spPr>
                </pic:pic>
              </a:graphicData>
            </a:graphic>
          </wp:inline>
        </w:drawing>
      </w:r>
    </w:p>
    <w:p w14:paraId="34E9B990" w14:textId="19ACD3CA" w:rsidR="00200B24" w:rsidRPr="00BB1DE9" w:rsidRDefault="002F3983" w:rsidP="002F3983">
      <w:pPr>
        <w:pStyle w:val="Bijschrift"/>
      </w:pPr>
      <w:r w:rsidRPr="00BB1DE9">
        <w:t>Foto 8: Verander wachtwoord of gebruikersnaam</w:t>
      </w:r>
    </w:p>
    <w:p w14:paraId="411C3809" w14:textId="3F32EE1C" w:rsidR="00F2601B" w:rsidRPr="00BB1DE9" w:rsidRDefault="00F2601B" w:rsidP="003F40C6">
      <w:pPr>
        <w:pStyle w:val="Kop2"/>
      </w:pPr>
      <w:bookmarkStart w:id="34" w:name="_Toc73274443"/>
      <w:r w:rsidRPr="00BB1DE9">
        <w:rPr>
          <w:noProof/>
        </w:rPr>
        <w:lastRenderedPageBreak/>
        <mc:AlternateContent>
          <mc:Choice Requires="wps">
            <w:drawing>
              <wp:anchor distT="0" distB="0" distL="114300" distR="114300" simplePos="0" relativeHeight="251671552" behindDoc="0" locked="0" layoutInCell="1" allowOverlap="1" wp14:anchorId="12AEC16A" wp14:editId="6ED2FBC6">
                <wp:simplePos x="0" y="0"/>
                <wp:positionH relativeFrom="column">
                  <wp:posOffset>-1905</wp:posOffset>
                </wp:positionH>
                <wp:positionV relativeFrom="paragraph">
                  <wp:posOffset>5224145</wp:posOffset>
                </wp:positionV>
                <wp:extent cx="5985510" cy="635"/>
                <wp:effectExtent l="0" t="0" r="0" b="0"/>
                <wp:wrapTopAndBottom/>
                <wp:docPr id="15" name="Tekstvak 15"/>
                <wp:cNvGraphicFramePr/>
                <a:graphic xmlns:a="http://schemas.openxmlformats.org/drawingml/2006/main">
                  <a:graphicData uri="http://schemas.microsoft.com/office/word/2010/wordprocessingShape">
                    <wps:wsp>
                      <wps:cNvSpPr txBox="1"/>
                      <wps:spPr>
                        <a:xfrm>
                          <a:off x="0" y="0"/>
                          <a:ext cx="5985510" cy="635"/>
                        </a:xfrm>
                        <a:prstGeom prst="rect">
                          <a:avLst/>
                        </a:prstGeom>
                        <a:solidFill>
                          <a:prstClr val="white"/>
                        </a:solidFill>
                        <a:ln>
                          <a:noFill/>
                        </a:ln>
                      </wps:spPr>
                      <wps:txbx>
                        <w:txbxContent>
                          <w:p w14:paraId="7FFCE920" w14:textId="428B80D5" w:rsidR="004D239A" w:rsidRPr="00266EA7" w:rsidRDefault="004D239A" w:rsidP="00F2601B">
                            <w:pPr>
                              <w:pStyle w:val="Bijschrift"/>
                              <w:rPr>
                                <w:rFonts w:ascii="Arial" w:hAnsi="Arial"/>
                                <w:caps/>
                                <w:noProof/>
                                <w:color w:val="0072C6" w:themeColor="accent1"/>
                                <w:spacing w:val="14"/>
                                <w:sz w:val="32"/>
                              </w:rPr>
                            </w:pPr>
                            <w:r>
                              <w:t>Foto 9: De structuur van de pagina's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EC16A" id="Tekstvak 15" o:spid="_x0000_s1027" type="#_x0000_t202" style="position:absolute;margin-left:-.15pt;margin-top:411.35pt;width:471.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" stroked="f">
                <v:textbox style="mso-fit-shape-to-text:t" inset="0,0,0,0">
                  <w:txbxContent>
                    <w:p w14:paraId="7FFCE920" w14:textId="428B80D5" w:rsidR="004D239A" w:rsidRPr="00266EA7" w:rsidRDefault="004D239A" w:rsidP="00F2601B">
                      <w:pPr>
                        <w:pStyle w:val="Bijschrift"/>
                        <w:rPr>
                          <w:rFonts w:ascii="Arial" w:hAnsi="Arial"/>
                          <w:caps/>
                          <w:noProof/>
                          <w:color w:val="0072C6" w:themeColor="accent1"/>
                          <w:spacing w:val="14"/>
                          <w:sz w:val="32"/>
                        </w:rPr>
                      </w:pPr>
                      <w:r>
                        <w:t>Foto 9: De structuur van de pagina's</w:t>
                      </w:r>
                    </w:p>
                  </w:txbxContent>
                </v:textbox>
                <w10:wrap type="topAndBottom"/>
              </v:shape>
            </w:pict>
          </mc:Fallback>
        </mc:AlternateContent>
      </w:r>
      <w:r w:rsidRPr="00BB1DE9">
        <w:rPr>
          <w:noProof/>
        </w:rPr>
        <w:drawing>
          <wp:anchor distT="0" distB="0" distL="114300" distR="114300" simplePos="0" relativeHeight="251669504" behindDoc="0" locked="0" layoutInCell="1" allowOverlap="1" wp14:anchorId="3C52C049" wp14:editId="3EAD82E1">
            <wp:simplePos x="0" y="0"/>
            <wp:positionH relativeFrom="column">
              <wp:posOffset>-2510</wp:posOffset>
            </wp:positionH>
            <wp:positionV relativeFrom="paragraph">
              <wp:posOffset>356235</wp:posOffset>
            </wp:positionV>
            <wp:extent cx="5986131" cy="4811283"/>
            <wp:effectExtent l="0" t="0" r="0" b="8890"/>
            <wp:wrapTopAndBottom/>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pic:nvPicPr>
                  <pic:blipFill>
                    <a:blip r:embed="rId24"/>
                    <a:stretch>
                      <a:fillRect/>
                    </a:stretch>
                  </pic:blipFill>
                  <pic:spPr>
                    <a:xfrm>
                      <a:off x="0" y="0"/>
                      <a:ext cx="5986131" cy="4811283"/>
                    </a:xfrm>
                    <a:prstGeom prst="rect">
                      <a:avLst/>
                    </a:prstGeom>
                  </pic:spPr>
                </pic:pic>
              </a:graphicData>
            </a:graphic>
          </wp:anchor>
        </w:drawing>
      </w:r>
      <w:r w:rsidR="003F40C6" w:rsidRPr="00BB1DE9">
        <w:t>Navigatiestructuur</w:t>
      </w:r>
      <w:bookmarkEnd w:id="33"/>
      <w:bookmarkEnd w:id="34"/>
    </w:p>
    <w:p w14:paraId="549F5BE1" w14:textId="73753C5F" w:rsidR="003F40C6" w:rsidRPr="00BB1DE9" w:rsidRDefault="003F40C6"/>
    <w:p w14:paraId="24F9F1A5" w14:textId="6DBAB007" w:rsidR="00B019BF" w:rsidRPr="00BB1DE9" w:rsidRDefault="00B019BF"/>
    <w:p w14:paraId="64DDA33B" w14:textId="7EC93694" w:rsidR="00B019BF" w:rsidRPr="00BB1DE9" w:rsidRDefault="00B019BF"/>
    <w:p w14:paraId="47122F54" w14:textId="07756324" w:rsidR="00B019BF" w:rsidRPr="00BB1DE9" w:rsidRDefault="00B019BF"/>
    <w:p w14:paraId="574DA527" w14:textId="25AA678E" w:rsidR="00B019BF" w:rsidRPr="00BB1DE9" w:rsidRDefault="00B019BF"/>
    <w:p w14:paraId="51D5E8FA" w14:textId="77777777" w:rsidR="00B019BF" w:rsidRPr="00BB1DE9" w:rsidRDefault="00B019BF"/>
    <w:p w14:paraId="0094B9FB" w14:textId="77777777" w:rsidR="003F40C6" w:rsidRPr="00BB1DE9" w:rsidRDefault="003F40C6" w:rsidP="003F40C6">
      <w:pPr>
        <w:pStyle w:val="Kop1"/>
      </w:pPr>
      <w:bookmarkStart w:id="35" w:name="_Toc73274444"/>
      <w:r w:rsidRPr="00BB1DE9">
        <w:lastRenderedPageBreak/>
        <w:t>Technisch ontwerp</w:t>
      </w:r>
      <w:bookmarkEnd w:id="35"/>
    </w:p>
    <w:p w14:paraId="64AF9398" w14:textId="77777777" w:rsidR="003F40C6" w:rsidRPr="00BB1DE9" w:rsidRDefault="003F40C6" w:rsidP="003F40C6">
      <w:pPr>
        <w:pStyle w:val="Kop2"/>
        <w:rPr>
          <w:b/>
          <w:color w:val="000000" w:themeColor="text1"/>
        </w:rPr>
      </w:pPr>
      <w:bookmarkStart w:id="36" w:name="_Toc469485401"/>
      <w:bookmarkStart w:id="37" w:name="_Toc73274445"/>
      <w:r w:rsidRPr="00BB1DE9">
        <w:t>Technische specificaties</w:t>
      </w:r>
      <w:bookmarkEnd w:id="36"/>
      <w:bookmarkEnd w:id="37"/>
    </w:p>
    <w:p w14:paraId="3EBE1E03" w14:textId="77777777" w:rsidR="00390CB3" w:rsidRPr="00BB1DE9" w:rsidRDefault="003F40C6" w:rsidP="003F40C6">
      <w:r w:rsidRPr="00BB1DE9">
        <w:t xml:space="preserve">Werk het functioneel ontwerp uit naar technische specificaties. Gebruik, indien gewenst, schematechnieken (bijv. </w:t>
      </w:r>
      <w:proofErr w:type="spellStart"/>
      <w:r w:rsidRPr="00BB1DE9">
        <w:t>Use</w:t>
      </w:r>
      <w:proofErr w:type="spellEnd"/>
      <w:r w:rsidRPr="00BB1DE9">
        <w:t xml:space="preserve"> Case, Activity Diagram, Class Diagram).</w:t>
      </w:r>
      <w:r w:rsidR="00390CB3" w:rsidRPr="00BB1DE9">
        <w:t xml:space="preserve"> Denk er ook over na hoe de beveiliging van de applicatie geregeld moet worden. (Security </w:t>
      </w:r>
      <w:proofErr w:type="spellStart"/>
      <w:r w:rsidR="00390CB3" w:rsidRPr="00BB1DE9">
        <w:t>by</w:t>
      </w:r>
      <w:proofErr w:type="spellEnd"/>
      <w:r w:rsidR="00390CB3" w:rsidRPr="00BB1DE9">
        <w:t xml:space="preserve"> design). </w:t>
      </w:r>
    </w:p>
    <w:p w14:paraId="0CF93094" w14:textId="38BB92C4" w:rsidR="003F40C6" w:rsidRDefault="003F40C6">
      <w:r w:rsidRPr="00BB1DE9">
        <w:t>Je dient ervoor te zorgen dat de oplossing/uitwerking haalbaar en realistisch is.</w:t>
      </w:r>
      <w:bookmarkStart w:id="38" w:name="_Toc469485402"/>
    </w:p>
    <w:p w14:paraId="21D62115" w14:textId="55E65C41" w:rsidR="006972AB" w:rsidRDefault="006972AB" w:rsidP="006972AB">
      <w:pPr>
        <w:pStyle w:val="Kop2"/>
      </w:pPr>
      <w:bookmarkStart w:id="39" w:name="_Toc73274446"/>
      <w:r>
        <w:t>Use cases</w:t>
      </w:r>
      <w:bookmarkEnd w:id="39"/>
    </w:p>
    <w:tbl>
      <w:tblPr>
        <w:tblStyle w:val="Rastertabel5donker-Accent3"/>
        <w:tblW w:w="0" w:type="auto"/>
        <w:tblInd w:w="0" w:type="dxa"/>
        <w:tblLook w:val="04A0" w:firstRow="1" w:lastRow="0" w:firstColumn="1" w:lastColumn="0" w:noHBand="0" w:noVBand="1"/>
      </w:tblPr>
      <w:tblGrid>
        <w:gridCol w:w="2689"/>
        <w:gridCol w:w="6373"/>
      </w:tblGrid>
      <w:tr w:rsidR="00E65347" w14:paraId="651F6366" w14:textId="77777777" w:rsidTr="00AC2E81">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689" w:type="dxa"/>
            <w:tcBorders>
              <w:bottom w:val="single" w:sz="4" w:space="0" w:color="FFFFFF" w:themeColor="background1"/>
            </w:tcBorders>
            <w:shd w:val="clear" w:color="auto" w:fill="82C9FF" w:themeFill="accent1" w:themeFillTint="66"/>
            <w:hideMark/>
          </w:tcPr>
          <w:p w14:paraId="34219FD0" w14:textId="66D3A97A" w:rsidR="00E65347" w:rsidRDefault="00E65347" w:rsidP="00E65347">
            <w:pPr>
              <w:spacing w:after="0"/>
              <w:rPr>
                <w:color w:val="FFFFFF" w:themeColor="background1"/>
              </w:rPr>
            </w:pPr>
            <w:r>
              <w:t>Naam</w:t>
            </w:r>
          </w:p>
        </w:tc>
        <w:tc>
          <w:tcPr>
            <w:tcW w:w="6373" w:type="dxa"/>
            <w:tcBorders>
              <w:bottom w:val="single" w:sz="4" w:space="0" w:color="FFFFFF" w:themeColor="background1"/>
            </w:tcBorders>
            <w:shd w:val="clear" w:color="auto" w:fill="82C9FF" w:themeFill="accent1" w:themeFillTint="66"/>
            <w:hideMark/>
          </w:tcPr>
          <w:p w14:paraId="08FCCBB4" w14:textId="2BF3DFC3" w:rsidR="00E65347" w:rsidRDefault="00E65347" w:rsidP="00E65347">
            <w:pPr>
              <w:spacing w:after="0"/>
              <w:cnfStyle w:val="100000000000" w:firstRow="1" w:lastRow="0" w:firstColumn="0" w:lastColumn="0" w:oddVBand="0" w:evenVBand="0" w:oddHBand="0" w:evenHBand="0" w:firstRowFirstColumn="0" w:firstRowLastColumn="0" w:lastRowFirstColumn="0" w:lastRowLastColumn="0"/>
            </w:pPr>
            <w:r>
              <w:t>UC - 01 Actor wilt inloggen</w:t>
            </w:r>
          </w:p>
        </w:tc>
      </w:tr>
      <w:tr w:rsidR="00E65347" w14:paraId="375A6007" w14:textId="77777777" w:rsidTr="002A601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003523F0" w14:textId="5D7DE43B" w:rsidR="00E65347" w:rsidRDefault="00E65347" w:rsidP="00E65347">
            <w:pPr>
              <w:spacing w:after="0"/>
            </w:pPr>
            <w:r>
              <w:t>Samenvatting</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11B06689" w14:textId="7BF8C255" w:rsidR="00E65347" w:rsidRPr="002A6018" w:rsidRDefault="00E65347" w:rsidP="00E65347">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Actor wilt inloggen op zijn account</w:t>
            </w:r>
          </w:p>
        </w:tc>
      </w:tr>
      <w:tr w:rsidR="00E65347" w14:paraId="4AF4A7F9" w14:textId="77777777" w:rsidTr="002A6018">
        <w:trPr>
          <w:trHeight w:val="4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122AE9D" w14:textId="4D9C8FB3" w:rsidR="00E65347" w:rsidRDefault="00E65347" w:rsidP="00E65347">
            <w:pPr>
              <w:spacing w:after="0"/>
            </w:pPr>
            <w:r>
              <w:t>Actor</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4A918052" w14:textId="352EBD0D" w:rsidR="00E65347" w:rsidRPr="002A6018" w:rsidRDefault="00E65347" w:rsidP="00E65347">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Gebruiker</w:t>
            </w:r>
            <w:r>
              <w:rPr>
                <w:color w:val="auto"/>
              </w:rPr>
              <w:t>, Systeem</w:t>
            </w:r>
          </w:p>
        </w:tc>
      </w:tr>
      <w:tr w:rsidR="00E65347" w14:paraId="15C76182" w14:textId="77777777" w:rsidTr="002A6018">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6DCE1A9" w14:textId="78E92274" w:rsidR="00E65347" w:rsidRDefault="00E65347" w:rsidP="00E65347">
            <w:pPr>
              <w:spacing w:after="0"/>
            </w:pPr>
            <w:r>
              <w:t>Aannamen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02C9E0F2" w14:textId="77E3F4EA" w:rsidR="00E65347" w:rsidRPr="002A6018" w:rsidRDefault="00E65347" w:rsidP="00E65347">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Actor heeft geldige inlog gegevens, Actor heeft een internet verbinding, Actor is op de home pagina</w:t>
            </w:r>
          </w:p>
        </w:tc>
      </w:tr>
      <w:tr w:rsidR="00E65347" w14:paraId="35164C04" w14:textId="77777777" w:rsidTr="002A6018">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39DFF6B7" w14:textId="77777777" w:rsidR="00E65347" w:rsidRDefault="00E65347" w:rsidP="00E65347">
            <w:pPr>
              <w:spacing w:after="0"/>
              <w:rPr>
                <w:b w:val="0"/>
                <w:bCs w:val="0"/>
              </w:rPr>
            </w:pPr>
            <w:r>
              <w:t>Scenario</w:t>
            </w:r>
          </w:p>
          <w:p w14:paraId="60089196" w14:textId="77777777" w:rsidR="00E65347" w:rsidRDefault="00E65347" w:rsidP="00E65347">
            <w:pPr>
              <w:rPr>
                <w:b w:val="0"/>
                <w:bCs w:val="0"/>
              </w:rPr>
            </w:pPr>
          </w:p>
          <w:p w14:paraId="1CF4778C" w14:textId="7A84EB4B" w:rsidR="00E65347" w:rsidRPr="006D1E58" w:rsidRDefault="00E65347" w:rsidP="00E65347"/>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2058B298" w14:textId="7F37AA0B" w:rsidR="00E65347" w:rsidRDefault="00E65347" w:rsidP="00E65347">
            <w:pPr>
              <w:pStyle w:val="Lijstalinea"/>
              <w:numPr>
                <w:ilvl w:val="0"/>
                <w:numId w:val="11"/>
              </w:numPr>
              <w:spacing w:after="0"/>
              <w:cnfStyle w:val="000000000000" w:firstRow="0" w:lastRow="0" w:firstColumn="0" w:lastColumn="0" w:oddVBand="0" w:evenVBand="0" w:oddHBand="0" w:evenHBand="0" w:firstRowFirstColumn="0" w:firstRowLastColumn="0" w:lastRowFirstColumn="0" w:lastRowLastColumn="0"/>
            </w:pPr>
            <w:r>
              <w:t>Actor klikt op de inloggen knop op de home pagina</w:t>
            </w:r>
          </w:p>
          <w:p w14:paraId="15835DB6" w14:textId="7FEA4703" w:rsidR="00E65347" w:rsidRDefault="00E65347" w:rsidP="00E65347">
            <w:pPr>
              <w:pStyle w:val="Lijstalinea"/>
              <w:numPr>
                <w:ilvl w:val="0"/>
                <w:numId w:val="11"/>
              </w:numPr>
              <w:spacing w:after="0"/>
              <w:cnfStyle w:val="000000000000" w:firstRow="0" w:lastRow="0" w:firstColumn="0" w:lastColumn="0" w:oddVBand="0" w:evenVBand="0" w:oddHBand="0" w:evenHBand="0" w:firstRowFirstColumn="0" w:firstRowLastColumn="0" w:lastRowFirstColumn="0" w:lastRowLastColumn="0"/>
            </w:pPr>
            <w:r>
              <w:t>Systeem geeft de inlog pagina weer</w:t>
            </w:r>
          </w:p>
          <w:p w14:paraId="05C82E84" w14:textId="59B34722" w:rsidR="00E65347" w:rsidRDefault="00E65347" w:rsidP="00E65347">
            <w:pPr>
              <w:pStyle w:val="Lijstalinea"/>
              <w:numPr>
                <w:ilvl w:val="0"/>
                <w:numId w:val="11"/>
              </w:numPr>
              <w:spacing w:after="0"/>
              <w:cnfStyle w:val="000000000000" w:firstRow="0" w:lastRow="0" w:firstColumn="0" w:lastColumn="0" w:oddVBand="0" w:evenVBand="0" w:oddHBand="0" w:evenHBand="0" w:firstRowFirstColumn="0" w:firstRowLastColumn="0" w:lastRowFirstColumn="0" w:lastRowLastColumn="0"/>
            </w:pPr>
            <w:r>
              <w:t>Actor voert zijn gegevens in.</w:t>
            </w:r>
          </w:p>
          <w:p w14:paraId="4DBCC5BB" w14:textId="326D13A1" w:rsidR="00E65347" w:rsidRDefault="00E65347" w:rsidP="00E65347">
            <w:pPr>
              <w:pStyle w:val="Lijstalinea"/>
              <w:numPr>
                <w:ilvl w:val="0"/>
                <w:numId w:val="11"/>
              </w:numPr>
              <w:spacing w:after="0"/>
              <w:cnfStyle w:val="000000000000" w:firstRow="0" w:lastRow="0" w:firstColumn="0" w:lastColumn="0" w:oddVBand="0" w:evenVBand="0" w:oddHBand="0" w:evenHBand="0" w:firstRowFirstColumn="0" w:firstRowLastColumn="0" w:lastRowFirstColumn="0" w:lastRowLastColumn="0"/>
            </w:pPr>
            <w:r>
              <w:t>Systeem controleert gegevens op geldigheid</w:t>
            </w:r>
            <w:r w:rsidR="00AB6200">
              <w:t xml:space="preserve"> </w:t>
            </w:r>
            <w:r w:rsidR="000B28BE">
              <w:t>[</w:t>
            </w:r>
            <w:r w:rsidR="000B28BE" w:rsidRPr="000B28BE">
              <w:rPr>
                <w:color w:val="FF0000"/>
              </w:rPr>
              <w:t>1</w:t>
            </w:r>
            <w:r w:rsidR="000B28BE">
              <w:t>]</w:t>
            </w:r>
          </w:p>
          <w:p w14:paraId="022FD7CF" w14:textId="6B1CC2FA" w:rsidR="00E65347" w:rsidRPr="00E65347" w:rsidRDefault="00E65347" w:rsidP="00E65347">
            <w:pPr>
              <w:pStyle w:val="Lijstalinea"/>
              <w:numPr>
                <w:ilvl w:val="0"/>
                <w:numId w:val="11"/>
              </w:numPr>
              <w:spacing w:after="0"/>
              <w:cnfStyle w:val="000000000000" w:firstRow="0" w:lastRow="0" w:firstColumn="0" w:lastColumn="0" w:oddVBand="0" w:evenVBand="0" w:oddHBand="0" w:evenHBand="0" w:firstRowFirstColumn="0" w:firstRowLastColumn="0" w:lastRowFirstColumn="0" w:lastRowLastColumn="0"/>
            </w:pPr>
            <w:r w:rsidRPr="00E65347">
              <w:t xml:space="preserve">Actor klikt op inloggen </w:t>
            </w:r>
          </w:p>
          <w:p w14:paraId="58754CC7" w14:textId="3810F57F" w:rsidR="00E10B92" w:rsidRDefault="00E10B92" w:rsidP="00E10B92">
            <w:pPr>
              <w:pStyle w:val="Lijstalinea"/>
              <w:numPr>
                <w:ilvl w:val="0"/>
                <w:numId w:val="11"/>
              </w:numPr>
              <w:spacing w:after="0"/>
              <w:cnfStyle w:val="000000000000" w:firstRow="0" w:lastRow="0" w:firstColumn="0" w:lastColumn="0" w:oddVBand="0" w:evenVBand="0" w:oddHBand="0" w:evenHBand="0" w:firstRowFirstColumn="0" w:firstRowLastColumn="0" w:lastRowFirstColumn="0" w:lastRowLastColumn="0"/>
            </w:pPr>
            <w:r>
              <w:t>Systeem controleert gegevens op geldigheid</w:t>
            </w:r>
          </w:p>
          <w:p w14:paraId="2663643B" w14:textId="210409D5" w:rsidR="00E65347" w:rsidRDefault="00E10B92" w:rsidP="00E65347">
            <w:pPr>
              <w:pStyle w:val="Lijstalinea"/>
              <w:numPr>
                <w:ilvl w:val="0"/>
                <w:numId w:val="11"/>
              </w:numPr>
              <w:spacing w:after="0"/>
              <w:cnfStyle w:val="000000000000" w:firstRow="0" w:lastRow="0" w:firstColumn="0" w:lastColumn="0" w:oddVBand="0" w:evenVBand="0" w:oddHBand="0" w:evenHBand="0" w:firstRowFirstColumn="0" w:firstRowLastColumn="0" w:lastRowFirstColumn="0" w:lastRowLastColumn="0"/>
            </w:pPr>
            <w:r>
              <w:t xml:space="preserve">Systeem vergelijkt data in de database </w:t>
            </w:r>
            <w:r w:rsidR="000B28BE">
              <w:t>[</w:t>
            </w:r>
            <w:r w:rsidR="000B28BE" w:rsidRPr="000B28BE">
              <w:rPr>
                <w:color w:val="FF0000"/>
              </w:rPr>
              <w:t>2</w:t>
            </w:r>
            <w:r w:rsidR="000B28BE">
              <w:t>,</w:t>
            </w:r>
            <w:r w:rsidR="000B28BE" w:rsidRPr="000B28BE">
              <w:rPr>
                <w:color w:val="FF0000"/>
              </w:rPr>
              <w:t>3</w:t>
            </w:r>
            <w:r w:rsidR="000B28BE">
              <w:t>]</w:t>
            </w:r>
          </w:p>
          <w:p w14:paraId="33864A71" w14:textId="77777777" w:rsidR="00E10B92" w:rsidRDefault="000B28BE" w:rsidP="00E65347">
            <w:pPr>
              <w:pStyle w:val="Lijstalinea"/>
              <w:numPr>
                <w:ilvl w:val="0"/>
                <w:numId w:val="11"/>
              </w:numPr>
              <w:spacing w:after="0"/>
              <w:cnfStyle w:val="000000000000" w:firstRow="0" w:lastRow="0" w:firstColumn="0" w:lastColumn="0" w:oddVBand="0" w:evenVBand="0" w:oddHBand="0" w:evenHBand="0" w:firstRowFirstColumn="0" w:firstRowLastColumn="0" w:lastRowFirstColumn="0" w:lastRowLastColumn="0"/>
            </w:pPr>
            <w:r>
              <w:t>Systeem maakt een sessie aan en logt de Actor in</w:t>
            </w:r>
          </w:p>
          <w:p w14:paraId="577EC346" w14:textId="1C541FA3" w:rsidR="000B28BE" w:rsidRPr="002A6018" w:rsidRDefault="000B28BE" w:rsidP="00E65347">
            <w:pPr>
              <w:pStyle w:val="Lijstalinea"/>
              <w:numPr>
                <w:ilvl w:val="0"/>
                <w:numId w:val="11"/>
              </w:numPr>
              <w:spacing w:after="0"/>
              <w:cnfStyle w:val="000000000000" w:firstRow="0" w:lastRow="0" w:firstColumn="0" w:lastColumn="0" w:oddVBand="0" w:evenVBand="0" w:oddHBand="0" w:evenHBand="0" w:firstRowFirstColumn="0" w:firstRowLastColumn="0" w:lastRowFirstColumn="0" w:lastRowLastColumn="0"/>
            </w:pPr>
            <w:r>
              <w:t xml:space="preserve">Systeem verwijst de gebruiker naar de home pagina voor ingelogde gebruikers. </w:t>
            </w:r>
          </w:p>
        </w:tc>
      </w:tr>
      <w:tr w:rsidR="00E65347" w14:paraId="4115738F" w14:textId="77777777" w:rsidTr="002A6018">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336F0B66" w14:textId="16840DA4" w:rsidR="00E65347" w:rsidRDefault="00E65347" w:rsidP="00E65347">
            <w:pPr>
              <w:spacing w:after="0"/>
            </w:pPr>
            <w:r>
              <w:t>Uitzonderingen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61EBC268" w14:textId="7FBF5DCF" w:rsidR="00E65347" w:rsidRDefault="00E65347" w:rsidP="00E65347">
            <w:pPr>
              <w:pStyle w:val="Lijstalinea"/>
              <w:numPr>
                <w:ilvl w:val="0"/>
                <w:numId w:val="12"/>
              </w:numPr>
              <w:spacing w:after="0"/>
              <w:cnfStyle w:val="000000100000" w:firstRow="0" w:lastRow="0" w:firstColumn="0" w:lastColumn="0" w:oddVBand="0" w:evenVBand="0" w:oddHBand="1" w:evenHBand="0" w:firstRowFirstColumn="0" w:firstRowLastColumn="0" w:lastRowFirstColumn="0" w:lastRowLastColumn="0"/>
            </w:pPr>
            <w:r>
              <w:t xml:space="preserve">De </w:t>
            </w:r>
            <w:r w:rsidR="000B28BE">
              <w:t>Actor heeft Javascript aanstaan in de browser anders werkt deze stap niet.</w:t>
            </w:r>
          </w:p>
          <w:p w14:paraId="2638566A" w14:textId="6B7EC3AF" w:rsidR="000B28BE" w:rsidRDefault="000B28BE" w:rsidP="000B28BE">
            <w:pPr>
              <w:pStyle w:val="Lijstalinea"/>
              <w:numPr>
                <w:ilvl w:val="0"/>
                <w:numId w:val="12"/>
              </w:numPr>
              <w:spacing w:after="0"/>
              <w:cnfStyle w:val="000000100000" w:firstRow="0" w:lastRow="0" w:firstColumn="0" w:lastColumn="0" w:oddVBand="0" w:evenVBand="0" w:oddHBand="1" w:evenHBand="0" w:firstRowFirstColumn="0" w:firstRowLastColumn="0" w:lastRowFirstColumn="0" w:lastRowLastColumn="0"/>
            </w:pPr>
            <w:r>
              <w:t>De database kan niet bereikbaar zijn en zal de inlog pagina een bericht geven om contact op te zoeken met de beheerders .</w:t>
            </w:r>
          </w:p>
          <w:p w14:paraId="23D86E8A" w14:textId="53201F28" w:rsidR="000B28BE" w:rsidRPr="000B28BE" w:rsidRDefault="00B40FD2" w:rsidP="000B28BE">
            <w:pPr>
              <w:pStyle w:val="Lijstalinea"/>
              <w:numPr>
                <w:ilvl w:val="0"/>
                <w:numId w:val="12"/>
              </w:numPr>
              <w:spacing w:after="0"/>
              <w:cnfStyle w:val="000000100000" w:firstRow="0" w:lastRow="0" w:firstColumn="0" w:lastColumn="0" w:oddVBand="0" w:evenVBand="0" w:oddHBand="1" w:evenHBand="0" w:firstRowFirstColumn="0" w:firstRowLastColumn="0" w:lastRowFirstColumn="0" w:lastRowLastColumn="0"/>
            </w:pPr>
            <w:r>
              <w:t>De database kan niet worden bereikt zijn en zal een bericht geven om contact op te zoeken met de beheerders.</w:t>
            </w:r>
          </w:p>
        </w:tc>
      </w:tr>
      <w:tr w:rsidR="00E65347" w14:paraId="0DF7F080" w14:textId="77777777" w:rsidTr="000B28BE">
        <w:trPr>
          <w:trHeight w:val="765"/>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82C9FF" w:themeFill="accent1" w:themeFillTint="66"/>
            <w:hideMark/>
          </w:tcPr>
          <w:p w14:paraId="62E0256F" w14:textId="3DEC7741" w:rsidR="00E65347" w:rsidRDefault="00E65347" w:rsidP="00E65347">
            <w:pPr>
              <w:spacing w:after="0"/>
            </w:pPr>
            <w:r>
              <w:t>Post conditie</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4C08F04F" w14:textId="489A99CE" w:rsidR="00E65347" w:rsidRPr="002A6018" w:rsidRDefault="00E65347" w:rsidP="00E65347">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De Actor bevindt zich nu op de home pagina</w:t>
            </w:r>
            <w:r>
              <w:rPr>
                <w:color w:val="auto"/>
              </w:rPr>
              <w:t xml:space="preserve"> die alleen te bereiken is als je ingelogd bent. Een sessie is ook aangemaakt</w:t>
            </w:r>
          </w:p>
        </w:tc>
      </w:tr>
    </w:tbl>
    <w:p w14:paraId="016E1C55" w14:textId="6E0B408F" w:rsidR="006D1E58" w:rsidRDefault="006D1E58" w:rsidP="002A6018">
      <w:pPr>
        <w:rPr>
          <w:lang w:val="en-NL"/>
        </w:rPr>
      </w:pPr>
    </w:p>
    <w:p w14:paraId="40B8AE27" w14:textId="07FDDFEB" w:rsidR="00E65347" w:rsidRDefault="00E65347" w:rsidP="002A6018">
      <w:pPr>
        <w:rPr>
          <w:lang w:val="en-NL"/>
        </w:rPr>
      </w:pPr>
    </w:p>
    <w:p w14:paraId="7CFEF94A" w14:textId="618EE41A" w:rsidR="00E65347" w:rsidRDefault="00E65347" w:rsidP="002A6018">
      <w:pPr>
        <w:rPr>
          <w:lang w:val="en-NL"/>
        </w:rPr>
      </w:pPr>
    </w:p>
    <w:p w14:paraId="41D1B72D" w14:textId="77777777" w:rsidR="00EC3F87" w:rsidRDefault="00EC3F87" w:rsidP="002A6018">
      <w:pPr>
        <w:rPr>
          <w:lang w:val="en-NL"/>
        </w:rPr>
      </w:pPr>
    </w:p>
    <w:tbl>
      <w:tblPr>
        <w:tblStyle w:val="Rastertabel5donker-Accent3"/>
        <w:tblW w:w="0" w:type="auto"/>
        <w:tblInd w:w="0" w:type="dxa"/>
        <w:tblLook w:val="04A0" w:firstRow="1" w:lastRow="0" w:firstColumn="1" w:lastColumn="0" w:noHBand="0" w:noVBand="1"/>
      </w:tblPr>
      <w:tblGrid>
        <w:gridCol w:w="2689"/>
        <w:gridCol w:w="6373"/>
      </w:tblGrid>
      <w:tr w:rsidR="00EC3F87" w14:paraId="29B4E016" w14:textId="77777777" w:rsidTr="00AC2E81">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89" w:type="dxa"/>
            <w:tcBorders>
              <w:bottom w:val="single" w:sz="4" w:space="0" w:color="FFFFFF" w:themeColor="background1"/>
            </w:tcBorders>
            <w:shd w:val="clear" w:color="auto" w:fill="82C9FF" w:themeFill="accent1" w:themeFillTint="66"/>
            <w:hideMark/>
          </w:tcPr>
          <w:p w14:paraId="6C0000B3" w14:textId="0B7B6B9C" w:rsidR="00EC3F87" w:rsidRDefault="00EC3F87" w:rsidP="00EC3F87">
            <w:pPr>
              <w:spacing w:after="0"/>
              <w:rPr>
                <w:color w:val="FFFFFF" w:themeColor="background1"/>
              </w:rPr>
            </w:pPr>
            <w:r>
              <w:lastRenderedPageBreak/>
              <w:t>Naam</w:t>
            </w:r>
          </w:p>
        </w:tc>
        <w:tc>
          <w:tcPr>
            <w:tcW w:w="6373" w:type="dxa"/>
            <w:tcBorders>
              <w:bottom w:val="single" w:sz="4" w:space="0" w:color="FFFFFF" w:themeColor="background1"/>
            </w:tcBorders>
            <w:shd w:val="clear" w:color="auto" w:fill="82C9FF" w:themeFill="accent1" w:themeFillTint="66"/>
            <w:hideMark/>
          </w:tcPr>
          <w:p w14:paraId="5727B76E" w14:textId="67005C51" w:rsidR="00EC3F87" w:rsidRDefault="00EC3F87" w:rsidP="00EC3F87">
            <w:pPr>
              <w:spacing w:after="0"/>
              <w:cnfStyle w:val="100000000000" w:firstRow="1" w:lastRow="0" w:firstColumn="0" w:lastColumn="0" w:oddVBand="0" w:evenVBand="0" w:oddHBand="0" w:evenHBand="0" w:firstRowFirstColumn="0" w:firstRowLastColumn="0" w:lastRowFirstColumn="0" w:lastRowLastColumn="0"/>
            </w:pPr>
            <w:r w:rsidRPr="009B7586">
              <w:t>UC - 0</w:t>
            </w:r>
            <w:r w:rsidR="007E7AB0">
              <w:t>2</w:t>
            </w:r>
            <w:r w:rsidRPr="009B7586">
              <w:t xml:space="preserve"> Actor wilt een account aan</w:t>
            </w:r>
            <w:r>
              <w:t>maken</w:t>
            </w:r>
          </w:p>
        </w:tc>
      </w:tr>
      <w:tr w:rsidR="00EC3F87" w14:paraId="3F9C60F8" w14:textId="77777777" w:rsidTr="00E65347">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B057FC4" w14:textId="2607887D" w:rsidR="00EC3F87" w:rsidRDefault="00EC3F87" w:rsidP="00EC3F87">
            <w:pPr>
              <w:spacing w:after="0"/>
            </w:pPr>
            <w:r>
              <w:t>Samenvatting</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3D033887" w14:textId="0439A8E4" w:rsidR="00EC3F87" w:rsidRPr="002A6018" w:rsidRDefault="00EC3F87" w:rsidP="00EC3F87">
            <w:pPr>
              <w:spacing w:after="0"/>
              <w:cnfStyle w:val="000000100000" w:firstRow="0" w:lastRow="0" w:firstColumn="0" w:lastColumn="0" w:oddVBand="0" w:evenVBand="0" w:oddHBand="1" w:evenHBand="0" w:firstRowFirstColumn="0" w:firstRowLastColumn="0" w:lastRowFirstColumn="0" w:lastRowLastColumn="0"/>
              <w:rPr>
                <w:color w:val="auto"/>
              </w:rPr>
            </w:pPr>
            <w:r w:rsidRPr="009B7586">
              <w:rPr>
                <w:color w:val="auto"/>
              </w:rPr>
              <w:t>Actor wilt een account aan</w:t>
            </w:r>
            <w:r>
              <w:rPr>
                <w:color w:val="auto"/>
              </w:rPr>
              <w:t>maken</w:t>
            </w:r>
          </w:p>
        </w:tc>
      </w:tr>
      <w:tr w:rsidR="00EC3F87" w14:paraId="132C1BED" w14:textId="77777777" w:rsidTr="00E65347">
        <w:trPr>
          <w:trHeight w:val="4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D40E055" w14:textId="285207AD" w:rsidR="00EC3F87" w:rsidRDefault="00EC3F87" w:rsidP="00EC3F87">
            <w:pPr>
              <w:spacing w:after="0"/>
            </w:pPr>
            <w:r>
              <w:t>Actor</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6CEB1FB4" w14:textId="52DCB3F9" w:rsidR="00EC3F87" w:rsidRPr="002A6018" w:rsidRDefault="00EC3F87" w:rsidP="00EC3F87">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Gebruiker</w:t>
            </w:r>
            <w:r w:rsidR="00F02789">
              <w:rPr>
                <w:color w:val="auto"/>
              </w:rPr>
              <w:t>, Systeem</w:t>
            </w:r>
          </w:p>
        </w:tc>
      </w:tr>
      <w:tr w:rsidR="00EC3F87" w14:paraId="26F6FC0E" w14:textId="77777777" w:rsidTr="00E65347">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E381D5B" w14:textId="230F7F36" w:rsidR="00EC3F87" w:rsidRDefault="00EC3F87" w:rsidP="00EC3F87">
            <w:pPr>
              <w:spacing w:after="0"/>
            </w:pPr>
            <w:r>
              <w:t>Aannamen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69CADFC2" w14:textId="2660EDC0" w:rsidR="00EC3F87" w:rsidRPr="002A6018" w:rsidRDefault="00F02789" w:rsidP="00EC3F87">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Actor heeft een internet verbinding, Actor is op de home pagina</w:t>
            </w:r>
          </w:p>
        </w:tc>
      </w:tr>
      <w:tr w:rsidR="00EC3F87" w14:paraId="40957A59" w14:textId="77777777" w:rsidTr="00AC2E81">
        <w:trPr>
          <w:trHeight w:val="65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D53FDD8" w14:textId="77777777" w:rsidR="00EC3F87" w:rsidRDefault="00EC3F87" w:rsidP="00EC3F87">
            <w:pPr>
              <w:spacing w:after="0"/>
              <w:rPr>
                <w:b w:val="0"/>
                <w:bCs w:val="0"/>
              </w:rPr>
            </w:pPr>
            <w:r>
              <w:t>Scenario</w:t>
            </w:r>
          </w:p>
          <w:p w14:paraId="4A3E30AB" w14:textId="77777777" w:rsidR="00EC3F87" w:rsidRDefault="00EC3F87" w:rsidP="00EC3F87">
            <w:pPr>
              <w:rPr>
                <w:b w:val="0"/>
                <w:bCs w:val="0"/>
              </w:rPr>
            </w:pPr>
          </w:p>
          <w:p w14:paraId="406772BA" w14:textId="77777777" w:rsidR="00EC3F87" w:rsidRPr="006D1E58" w:rsidRDefault="00EC3F87" w:rsidP="00EC3F87"/>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650DE559" w14:textId="77777777" w:rsidR="00F02789" w:rsidRDefault="00F02789" w:rsidP="00F02789">
            <w:pPr>
              <w:pStyle w:val="Lijstalinea"/>
              <w:numPr>
                <w:ilvl w:val="0"/>
                <w:numId w:val="13"/>
              </w:numPr>
              <w:spacing w:after="0"/>
              <w:cnfStyle w:val="000000000000" w:firstRow="0" w:lastRow="0" w:firstColumn="0" w:lastColumn="0" w:oddVBand="0" w:evenVBand="0" w:oddHBand="0" w:evenHBand="0" w:firstRowFirstColumn="0" w:firstRowLastColumn="0" w:lastRowFirstColumn="0" w:lastRowLastColumn="0"/>
            </w:pPr>
            <w:r>
              <w:t>Actor klikt op de inloggen knop op de home pagina</w:t>
            </w:r>
          </w:p>
          <w:p w14:paraId="6124776C" w14:textId="42A72DF3" w:rsidR="00F02789" w:rsidRDefault="00F02789" w:rsidP="00F02789">
            <w:pPr>
              <w:pStyle w:val="Lijstalinea"/>
              <w:numPr>
                <w:ilvl w:val="0"/>
                <w:numId w:val="13"/>
              </w:numPr>
              <w:spacing w:after="0"/>
              <w:cnfStyle w:val="000000000000" w:firstRow="0" w:lastRow="0" w:firstColumn="0" w:lastColumn="0" w:oddVBand="0" w:evenVBand="0" w:oddHBand="0" w:evenHBand="0" w:firstRowFirstColumn="0" w:firstRowLastColumn="0" w:lastRowFirstColumn="0" w:lastRowLastColumn="0"/>
            </w:pPr>
            <w:r>
              <w:t>Systeem geeft de inlog pagina weer</w:t>
            </w:r>
          </w:p>
          <w:p w14:paraId="1E3A3437" w14:textId="2235499F" w:rsidR="00F02789" w:rsidRDefault="00F02789" w:rsidP="00F02789">
            <w:pPr>
              <w:pStyle w:val="Lijstalinea"/>
              <w:numPr>
                <w:ilvl w:val="0"/>
                <w:numId w:val="13"/>
              </w:numPr>
              <w:spacing w:after="0"/>
              <w:cnfStyle w:val="000000000000" w:firstRow="0" w:lastRow="0" w:firstColumn="0" w:lastColumn="0" w:oddVBand="0" w:evenVBand="0" w:oddHBand="0" w:evenHBand="0" w:firstRowFirstColumn="0" w:firstRowLastColumn="0" w:lastRowFirstColumn="0" w:lastRowLastColumn="0"/>
            </w:pPr>
            <w:r>
              <w:t>Actor klikt op de account aanmaken knop</w:t>
            </w:r>
          </w:p>
          <w:p w14:paraId="4C85F9F0" w14:textId="403AB5C4" w:rsidR="00F02789" w:rsidRDefault="00F02789" w:rsidP="00F02789">
            <w:pPr>
              <w:pStyle w:val="Lijstalinea"/>
              <w:numPr>
                <w:ilvl w:val="0"/>
                <w:numId w:val="13"/>
              </w:numPr>
              <w:spacing w:after="0"/>
              <w:cnfStyle w:val="000000000000" w:firstRow="0" w:lastRow="0" w:firstColumn="0" w:lastColumn="0" w:oddVBand="0" w:evenVBand="0" w:oddHBand="0" w:evenHBand="0" w:firstRowFirstColumn="0" w:firstRowLastColumn="0" w:lastRowFirstColumn="0" w:lastRowLastColumn="0"/>
            </w:pPr>
            <w:r>
              <w:t>Systeem geeft de account aanmaken pagina weer</w:t>
            </w:r>
          </w:p>
          <w:p w14:paraId="0E88CA30" w14:textId="77777777" w:rsidR="00F02789" w:rsidRDefault="00F02789" w:rsidP="00F02789">
            <w:pPr>
              <w:pStyle w:val="Lijstalinea"/>
              <w:numPr>
                <w:ilvl w:val="0"/>
                <w:numId w:val="13"/>
              </w:numPr>
              <w:spacing w:after="0"/>
              <w:cnfStyle w:val="000000000000" w:firstRow="0" w:lastRow="0" w:firstColumn="0" w:lastColumn="0" w:oddVBand="0" w:evenVBand="0" w:oddHBand="0" w:evenHBand="0" w:firstRowFirstColumn="0" w:firstRowLastColumn="0" w:lastRowFirstColumn="0" w:lastRowLastColumn="0"/>
            </w:pPr>
            <w:r>
              <w:t>Actor voert zijn gegevens in.</w:t>
            </w:r>
          </w:p>
          <w:p w14:paraId="30C156F3" w14:textId="1EC2CE32" w:rsidR="00F02789" w:rsidRDefault="00F02789" w:rsidP="00F02789">
            <w:pPr>
              <w:pStyle w:val="Lijstalinea"/>
              <w:numPr>
                <w:ilvl w:val="0"/>
                <w:numId w:val="13"/>
              </w:numPr>
              <w:spacing w:after="0"/>
              <w:cnfStyle w:val="000000000000" w:firstRow="0" w:lastRow="0" w:firstColumn="0" w:lastColumn="0" w:oddVBand="0" w:evenVBand="0" w:oddHBand="0" w:evenHBand="0" w:firstRowFirstColumn="0" w:firstRowLastColumn="0" w:lastRowFirstColumn="0" w:lastRowLastColumn="0"/>
            </w:pPr>
            <w:r>
              <w:t>Systeem controleert gegevens op geldigheid</w:t>
            </w:r>
            <w:r w:rsidR="00AB6200">
              <w:t xml:space="preserve"> </w:t>
            </w:r>
            <w:r>
              <w:t>[</w:t>
            </w:r>
            <w:r w:rsidRPr="000B28BE">
              <w:rPr>
                <w:color w:val="FF0000"/>
              </w:rPr>
              <w:t>1</w:t>
            </w:r>
            <w:r>
              <w:t>]</w:t>
            </w:r>
            <w:r w:rsidR="004A3399">
              <w:t>[</w:t>
            </w:r>
            <w:r w:rsidR="004A3399" w:rsidRPr="004A3399">
              <w:rPr>
                <w:color w:val="FF0000"/>
              </w:rPr>
              <w:t>2</w:t>
            </w:r>
            <w:r w:rsidR="004A3399">
              <w:t>]</w:t>
            </w:r>
          </w:p>
          <w:p w14:paraId="04317502" w14:textId="3352D530" w:rsidR="00F02789" w:rsidRPr="00E65347" w:rsidRDefault="00F02789" w:rsidP="00F02789">
            <w:pPr>
              <w:pStyle w:val="Lijstalinea"/>
              <w:numPr>
                <w:ilvl w:val="0"/>
                <w:numId w:val="13"/>
              </w:numPr>
              <w:spacing w:after="0"/>
              <w:cnfStyle w:val="000000000000" w:firstRow="0" w:lastRow="0" w:firstColumn="0" w:lastColumn="0" w:oddVBand="0" w:evenVBand="0" w:oddHBand="0" w:evenHBand="0" w:firstRowFirstColumn="0" w:firstRowLastColumn="0" w:lastRowFirstColumn="0" w:lastRowLastColumn="0"/>
            </w:pPr>
            <w:r w:rsidRPr="00E65347">
              <w:t xml:space="preserve">Actor klikt op </w:t>
            </w:r>
            <w:r>
              <w:t>account aanmaken</w:t>
            </w:r>
            <w:r w:rsidRPr="00E65347">
              <w:t xml:space="preserve"> </w:t>
            </w:r>
          </w:p>
          <w:p w14:paraId="78628133" w14:textId="500DB2AE" w:rsidR="00F02789" w:rsidRDefault="00F02789" w:rsidP="00F02789">
            <w:pPr>
              <w:pStyle w:val="Lijstalinea"/>
              <w:numPr>
                <w:ilvl w:val="0"/>
                <w:numId w:val="13"/>
              </w:numPr>
              <w:spacing w:after="0"/>
              <w:cnfStyle w:val="000000000000" w:firstRow="0" w:lastRow="0" w:firstColumn="0" w:lastColumn="0" w:oddVBand="0" w:evenVBand="0" w:oddHBand="0" w:evenHBand="0" w:firstRowFirstColumn="0" w:firstRowLastColumn="0" w:lastRowFirstColumn="0" w:lastRowLastColumn="0"/>
            </w:pPr>
            <w:r>
              <w:t>Systeem controleert gegevens op geldigheid</w:t>
            </w:r>
            <w:r w:rsidR="00AB6200">
              <w:t xml:space="preserve"> </w:t>
            </w:r>
            <w:r w:rsidR="004A3399">
              <w:t>[</w:t>
            </w:r>
            <w:r w:rsidR="004A3399" w:rsidRPr="004A3399">
              <w:rPr>
                <w:color w:val="FF0000"/>
              </w:rPr>
              <w:t>2</w:t>
            </w:r>
            <w:r w:rsidR="004A3399">
              <w:t>]</w:t>
            </w:r>
          </w:p>
          <w:p w14:paraId="7603798F" w14:textId="318F3D0E" w:rsidR="00F02789" w:rsidRDefault="00F02789" w:rsidP="00F02789">
            <w:pPr>
              <w:pStyle w:val="Lijstalinea"/>
              <w:numPr>
                <w:ilvl w:val="0"/>
                <w:numId w:val="13"/>
              </w:numPr>
              <w:spacing w:after="0"/>
              <w:cnfStyle w:val="000000000000" w:firstRow="0" w:lastRow="0" w:firstColumn="0" w:lastColumn="0" w:oddVBand="0" w:evenVBand="0" w:oddHBand="0" w:evenHBand="0" w:firstRowFirstColumn="0" w:firstRowLastColumn="0" w:lastRowFirstColumn="0" w:lastRowLastColumn="0"/>
            </w:pPr>
            <w:r>
              <w:t>Systeem controleert data voor Username en Email in de database [</w:t>
            </w:r>
            <w:r w:rsidRPr="000B28BE">
              <w:rPr>
                <w:color w:val="FF0000"/>
              </w:rPr>
              <w:t>3</w:t>
            </w:r>
            <w:r w:rsidR="00AB6200">
              <w:rPr>
                <w:color w:val="FF0000"/>
              </w:rPr>
              <w:t>,4</w:t>
            </w:r>
            <w:r>
              <w:t>]</w:t>
            </w:r>
          </w:p>
          <w:p w14:paraId="7E5B62D9" w14:textId="0C24A240" w:rsidR="00F02789" w:rsidRDefault="00F02789" w:rsidP="00F02789">
            <w:pPr>
              <w:pStyle w:val="Lijstalinea"/>
              <w:numPr>
                <w:ilvl w:val="0"/>
                <w:numId w:val="13"/>
              </w:numPr>
              <w:spacing w:after="0"/>
              <w:cnfStyle w:val="000000000000" w:firstRow="0" w:lastRow="0" w:firstColumn="0" w:lastColumn="0" w:oddVBand="0" w:evenVBand="0" w:oddHBand="0" w:evenHBand="0" w:firstRowFirstColumn="0" w:firstRowLastColumn="0" w:lastRowFirstColumn="0" w:lastRowLastColumn="0"/>
            </w:pPr>
            <w:r>
              <w:t>Systeem maakt een account aan voor de gebruiker in de database</w:t>
            </w:r>
            <w:r w:rsidR="00AB6200">
              <w:t xml:space="preserve"> [</w:t>
            </w:r>
            <w:r w:rsidR="00AB6200" w:rsidRPr="00AB6200">
              <w:rPr>
                <w:color w:val="FF0000"/>
              </w:rPr>
              <w:t>4</w:t>
            </w:r>
            <w:r w:rsidR="00AB6200">
              <w:t>]</w:t>
            </w:r>
          </w:p>
          <w:p w14:paraId="3C8B219E" w14:textId="114110A2" w:rsidR="00EC3F87" w:rsidRPr="00F02789" w:rsidRDefault="00F02789" w:rsidP="00F02789">
            <w:pPr>
              <w:pStyle w:val="Lijstalinea"/>
              <w:numPr>
                <w:ilvl w:val="0"/>
                <w:numId w:val="13"/>
              </w:numPr>
              <w:spacing w:after="0"/>
              <w:cnfStyle w:val="000000000000" w:firstRow="0" w:lastRow="0" w:firstColumn="0" w:lastColumn="0" w:oddVBand="0" w:evenVBand="0" w:oddHBand="0" w:evenHBand="0" w:firstRowFirstColumn="0" w:firstRowLastColumn="0" w:lastRowFirstColumn="0" w:lastRowLastColumn="0"/>
            </w:pPr>
            <w:r>
              <w:t>Systeem verwijst de gebruiker naar de login pagina voor ingelogde gebruikers.</w:t>
            </w:r>
          </w:p>
        </w:tc>
      </w:tr>
      <w:tr w:rsidR="00EC3F87" w14:paraId="0F561E08" w14:textId="77777777" w:rsidTr="00E6534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41837AE7" w14:textId="389D58A0" w:rsidR="00EC3F87" w:rsidRDefault="00EC3F87" w:rsidP="00EC3F87">
            <w:pPr>
              <w:spacing w:after="0"/>
            </w:pPr>
            <w:r>
              <w:t>Uitzonderingen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1E19A141" w14:textId="7208B049" w:rsidR="004A3399" w:rsidRPr="004A3399" w:rsidRDefault="004A3399" w:rsidP="004A3399">
            <w:pPr>
              <w:pStyle w:val="Lijstalinea"/>
              <w:numPr>
                <w:ilvl w:val="0"/>
                <w:numId w:val="14"/>
              </w:numPr>
              <w:spacing w:after="0"/>
              <w:cnfStyle w:val="000000100000" w:firstRow="0" w:lastRow="0" w:firstColumn="0" w:lastColumn="0" w:oddVBand="0" w:evenVBand="0" w:oddHBand="1" w:evenHBand="0" w:firstRowFirstColumn="0" w:firstRowLastColumn="0" w:lastRowFirstColumn="0" w:lastRowLastColumn="0"/>
            </w:pPr>
            <w:r>
              <w:t>De Actor heeft Javascript aanstaan in de browser anders werkt deze stap niet.</w:t>
            </w:r>
          </w:p>
          <w:p w14:paraId="331363AA" w14:textId="710669E6" w:rsidR="00EC3F87" w:rsidRDefault="00EC3F87" w:rsidP="004A3399">
            <w:pPr>
              <w:pStyle w:val="Lijstalinea"/>
              <w:numPr>
                <w:ilvl w:val="0"/>
                <w:numId w:val="14"/>
              </w:numPr>
              <w:spacing w:after="0"/>
              <w:cnfStyle w:val="000000100000" w:firstRow="0" w:lastRow="0" w:firstColumn="0" w:lastColumn="0" w:oddVBand="0" w:evenVBand="0" w:oddHBand="1" w:evenHBand="0" w:firstRowFirstColumn="0" w:firstRowLastColumn="0" w:lastRowFirstColumn="0" w:lastRowLastColumn="0"/>
            </w:pPr>
            <w:r>
              <w:t>Actor voldoet niet aan de eisen voor de Username, Password of Email. En krijgt een error dar deze gegevens niet voldoen aan de gestelde eisen.</w:t>
            </w:r>
          </w:p>
          <w:p w14:paraId="09E33DB6" w14:textId="77777777" w:rsidR="00EC3F87" w:rsidRDefault="00EC3F87" w:rsidP="004A3399">
            <w:pPr>
              <w:pStyle w:val="Lijstalinea"/>
              <w:numPr>
                <w:ilvl w:val="0"/>
                <w:numId w:val="14"/>
              </w:numPr>
              <w:spacing w:after="0"/>
              <w:cnfStyle w:val="000000100000" w:firstRow="0" w:lastRow="0" w:firstColumn="0" w:lastColumn="0" w:oddVBand="0" w:evenVBand="0" w:oddHBand="1" w:evenHBand="0" w:firstRowFirstColumn="0" w:firstRowLastColumn="0" w:lastRowFirstColumn="0" w:lastRowLastColumn="0"/>
            </w:pPr>
            <w:r>
              <w:t>Actor zijn ingevoerde gebruikersnaam of email is in gebruik. En krijgt een error dat deze gegevens al in gebruik zijn.</w:t>
            </w:r>
          </w:p>
          <w:p w14:paraId="6C0ED033" w14:textId="28B5CCA7" w:rsidR="00EC3F87" w:rsidRPr="00AC2E81" w:rsidRDefault="00E678FF" w:rsidP="004A3399">
            <w:pPr>
              <w:pStyle w:val="Lijstalinea"/>
              <w:numPr>
                <w:ilvl w:val="0"/>
                <w:numId w:val="14"/>
              </w:numPr>
              <w:spacing w:after="0"/>
              <w:cnfStyle w:val="000000100000" w:firstRow="0" w:lastRow="0" w:firstColumn="0" w:lastColumn="0" w:oddVBand="0" w:evenVBand="0" w:oddHBand="1" w:evenHBand="0" w:firstRowFirstColumn="0" w:firstRowLastColumn="0" w:lastRowFirstColumn="0" w:lastRowLastColumn="0"/>
            </w:pPr>
            <w:r>
              <w:t>De database kan niet worden bereikt zijn en zal een bericht geven om contact op te zoeken met de beheerders.</w:t>
            </w:r>
            <w:r w:rsidR="00EC3F87">
              <w:t xml:space="preserve"> </w:t>
            </w:r>
          </w:p>
        </w:tc>
      </w:tr>
      <w:tr w:rsidR="00EC3F87" w14:paraId="4EDC6DF7" w14:textId="77777777" w:rsidTr="00E67DF9">
        <w:trPr>
          <w:trHeight w:val="73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82C9FF" w:themeFill="accent1" w:themeFillTint="66"/>
            <w:hideMark/>
          </w:tcPr>
          <w:p w14:paraId="75CAC2CA" w14:textId="0ABA55CB" w:rsidR="00EC3F87" w:rsidRDefault="00EC3F87" w:rsidP="00EC3F87">
            <w:pPr>
              <w:spacing w:after="0"/>
            </w:pPr>
            <w:r>
              <w:t>Post conditie</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7E9FADD3" w14:textId="4622B681" w:rsidR="00EC3F87" w:rsidRPr="002A6018" w:rsidRDefault="00EC3F87" w:rsidP="00EC3F87">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De Actor heeft nu een profiel waar hij mee kan inloggen en zal doorverwezen worden naar de login pagina.</w:t>
            </w:r>
          </w:p>
        </w:tc>
      </w:tr>
    </w:tbl>
    <w:p w14:paraId="339165ED" w14:textId="70E2C33D" w:rsidR="002A6018" w:rsidRDefault="002A6018" w:rsidP="009B7586">
      <w:pPr>
        <w:rPr>
          <w:lang w:val="en-NL"/>
        </w:rPr>
      </w:pPr>
    </w:p>
    <w:p w14:paraId="4668F628" w14:textId="43B8297C" w:rsidR="00AB6200" w:rsidRDefault="00AB6200" w:rsidP="009B7586">
      <w:pPr>
        <w:rPr>
          <w:lang w:val="en-NL"/>
        </w:rPr>
      </w:pPr>
    </w:p>
    <w:p w14:paraId="0B1C426E" w14:textId="562D3B45" w:rsidR="00AB6200" w:rsidRDefault="00AB6200" w:rsidP="009B7586">
      <w:pPr>
        <w:rPr>
          <w:lang w:val="en-NL"/>
        </w:rPr>
      </w:pPr>
    </w:p>
    <w:p w14:paraId="2047A095" w14:textId="76E837C9" w:rsidR="00AB6200" w:rsidRDefault="00AB6200" w:rsidP="009B7586">
      <w:pPr>
        <w:rPr>
          <w:lang w:val="en-NL"/>
        </w:rPr>
      </w:pPr>
    </w:p>
    <w:p w14:paraId="45B11B0C" w14:textId="36676D1B" w:rsidR="00AB6200" w:rsidRDefault="00AB6200" w:rsidP="009B7586">
      <w:pPr>
        <w:rPr>
          <w:lang w:val="en-NL"/>
        </w:rPr>
      </w:pPr>
    </w:p>
    <w:p w14:paraId="38D1852B" w14:textId="58EE8CB9" w:rsidR="00AB6200" w:rsidRDefault="00AB6200" w:rsidP="009B7586">
      <w:pPr>
        <w:rPr>
          <w:lang w:val="en-NL"/>
        </w:rPr>
      </w:pPr>
    </w:p>
    <w:p w14:paraId="529987B2" w14:textId="66F7A67B" w:rsidR="00AB6200" w:rsidRDefault="00AB6200" w:rsidP="009B7586">
      <w:pPr>
        <w:rPr>
          <w:lang w:val="en-NL"/>
        </w:rPr>
      </w:pPr>
    </w:p>
    <w:tbl>
      <w:tblPr>
        <w:tblStyle w:val="Rastertabel5donker-Accent3"/>
        <w:tblW w:w="0" w:type="auto"/>
        <w:tblInd w:w="0" w:type="dxa"/>
        <w:tblLook w:val="04A0" w:firstRow="1" w:lastRow="0" w:firstColumn="1" w:lastColumn="0" w:noHBand="0" w:noVBand="1"/>
      </w:tblPr>
      <w:tblGrid>
        <w:gridCol w:w="2689"/>
        <w:gridCol w:w="6373"/>
      </w:tblGrid>
      <w:tr w:rsidR="00AB6200" w14:paraId="14888F56" w14:textId="77777777" w:rsidTr="004D239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89" w:type="dxa"/>
            <w:tcBorders>
              <w:bottom w:val="single" w:sz="4" w:space="0" w:color="FFFFFF" w:themeColor="background1"/>
            </w:tcBorders>
            <w:shd w:val="clear" w:color="auto" w:fill="82C9FF" w:themeFill="accent1" w:themeFillTint="66"/>
            <w:hideMark/>
          </w:tcPr>
          <w:p w14:paraId="25E4D98C" w14:textId="77777777" w:rsidR="00AB6200" w:rsidRDefault="00AB6200" w:rsidP="004D239A">
            <w:pPr>
              <w:spacing w:after="0"/>
              <w:rPr>
                <w:color w:val="FFFFFF" w:themeColor="background1"/>
              </w:rPr>
            </w:pPr>
            <w:r>
              <w:lastRenderedPageBreak/>
              <w:t>Naam</w:t>
            </w:r>
          </w:p>
        </w:tc>
        <w:tc>
          <w:tcPr>
            <w:tcW w:w="6373" w:type="dxa"/>
            <w:tcBorders>
              <w:bottom w:val="single" w:sz="4" w:space="0" w:color="FFFFFF" w:themeColor="background1"/>
            </w:tcBorders>
            <w:shd w:val="clear" w:color="auto" w:fill="82C9FF" w:themeFill="accent1" w:themeFillTint="66"/>
            <w:hideMark/>
          </w:tcPr>
          <w:p w14:paraId="577A93E5" w14:textId="5C4392BE" w:rsidR="00AB6200" w:rsidRDefault="00AB6200" w:rsidP="004D239A">
            <w:pPr>
              <w:spacing w:after="0"/>
              <w:cnfStyle w:val="100000000000" w:firstRow="1" w:lastRow="0" w:firstColumn="0" w:lastColumn="0" w:oddVBand="0" w:evenVBand="0" w:oddHBand="0" w:evenHBand="0" w:firstRowFirstColumn="0" w:firstRowLastColumn="0" w:lastRowFirstColumn="0" w:lastRowLastColumn="0"/>
            </w:pPr>
            <w:r w:rsidRPr="009B7586">
              <w:t>UC - 0</w:t>
            </w:r>
            <w:r>
              <w:t>3</w:t>
            </w:r>
            <w:r w:rsidRPr="009B7586">
              <w:t xml:space="preserve"> Actor wilt </w:t>
            </w:r>
            <w:r>
              <w:t>zijn wachtwoord veranderen</w:t>
            </w:r>
          </w:p>
        </w:tc>
      </w:tr>
      <w:tr w:rsidR="00AB6200" w14:paraId="34CB0E75" w14:textId="77777777" w:rsidTr="004D239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55EF933C" w14:textId="77777777" w:rsidR="00AB6200" w:rsidRDefault="00AB6200" w:rsidP="004D239A">
            <w:pPr>
              <w:spacing w:after="0"/>
            </w:pPr>
            <w:r>
              <w:t>Samenvatting</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62F03917" w14:textId="19D31814" w:rsidR="00AB6200" w:rsidRPr="002A6018" w:rsidRDefault="00AB6200" w:rsidP="004D239A">
            <w:pPr>
              <w:spacing w:after="0"/>
              <w:cnfStyle w:val="000000100000" w:firstRow="0" w:lastRow="0" w:firstColumn="0" w:lastColumn="0" w:oddVBand="0" w:evenVBand="0" w:oddHBand="1" w:evenHBand="0" w:firstRowFirstColumn="0" w:firstRowLastColumn="0" w:lastRowFirstColumn="0" w:lastRowLastColumn="0"/>
              <w:rPr>
                <w:color w:val="auto"/>
              </w:rPr>
            </w:pPr>
            <w:r w:rsidRPr="009B7586">
              <w:rPr>
                <w:color w:val="auto"/>
              </w:rPr>
              <w:t xml:space="preserve">Actor wilt </w:t>
            </w:r>
            <w:r>
              <w:rPr>
                <w:color w:val="auto"/>
              </w:rPr>
              <w:t>zijn account wachtwoord veranderen</w:t>
            </w:r>
          </w:p>
        </w:tc>
      </w:tr>
      <w:tr w:rsidR="00AB6200" w14:paraId="130CC59F" w14:textId="77777777" w:rsidTr="004D239A">
        <w:trPr>
          <w:trHeight w:val="4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CF675F1" w14:textId="77777777" w:rsidR="00AB6200" w:rsidRDefault="00AB6200" w:rsidP="004D239A">
            <w:pPr>
              <w:spacing w:after="0"/>
            </w:pPr>
            <w:r>
              <w:t>Actor</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46179DC7" w14:textId="77777777" w:rsidR="00AB6200" w:rsidRPr="002A6018" w:rsidRDefault="00AB6200" w:rsidP="004D239A">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Gebruiker</w:t>
            </w:r>
            <w:r>
              <w:rPr>
                <w:color w:val="auto"/>
              </w:rPr>
              <w:t>, Systeem</w:t>
            </w:r>
          </w:p>
        </w:tc>
      </w:tr>
      <w:tr w:rsidR="00AB6200" w14:paraId="5B8A41F2" w14:textId="77777777" w:rsidTr="00AB6200">
        <w:trPr>
          <w:cnfStyle w:val="000000100000" w:firstRow="0" w:lastRow="0" w:firstColumn="0" w:lastColumn="0" w:oddVBand="0" w:evenVBand="0" w:oddHBand="1" w:evenHBand="0" w:firstRowFirstColumn="0" w:firstRowLastColumn="0" w:lastRowFirstColumn="0" w:lastRowLastColumn="0"/>
          <w:trHeight w:val="1000"/>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C060E92" w14:textId="77777777" w:rsidR="00AB6200" w:rsidRDefault="00AB6200" w:rsidP="004D239A">
            <w:pPr>
              <w:spacing w:after="0"/>
            </w:pPr>
            <w:r>
              <w:t>Aannamen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3F69DE84" w14:textId="73FCF14E" w:rsidR="00AB6200" w:rsidRPr="002A6018" w:rsidRDefault="00AB6200" w:rsidP="004D239A">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Actor heeft een internet verbinding, Actor is op de home pagina die alleen te bereiken is als je ingelogd bent, Actor is ingelogd </w:t>
            </w:r>
          </w:p>
        </w:tc>
      </w:tr>
      <w:tr w:rsidR="00AB6200" w14:paraId="5E8ADD9E" w14:textId="77777777" w:rsidTr="004D239A">
        <w:trPr>
          <w:trHeight w:val="65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210D281" w14:textId="77777777" w:rsidR="00AB6200" w:rsidRDefault="00AB6200" w:rsidP="004D239A">
            <w:pPr>
              <w:spacing w:after="0"/>
              <w:rPr>
                <w:b w:val="0"/>
                <w:bCs w:val="0"/>
              </w:rPr>
            </w:pPr>
            <w:r>
              <w:t>Scenario</w:t>
            </w:r>
          </w:p>
          <w:p w14:paraId="3A6886CA" w14:textId="77777777" w:rsidR="00AB6200" w:rsidRDefault="00AB6200" w:rsidP="004D239A">
            <w:pPr>
              <w:rPr>
                <w:b w:val="0"/>
                <w:bCs w:val="0"/>
              </w:rPr>
            </w:pPr>
          </w:p>
          <w:p w14:paraId="5707CAC0" w14:textId="77777777" w:rsidR="00AB6200" w:rsidRPr="006D1E58" w:rsidRDefault="00AB6200" w:rsidP="004D239A"/>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16C03AB3" w14:textId="77777777" w:rsidR="00AB6200" w:rsidRDefault="00AE5DE3" w:rsidP="00AE5DE3">
            <w:pPr>
              <w:pStyle w:val="Lijstalinea"/>
              <w:numPr>
                <w:ilvl w:val="0"/>
                <w:numId w:val="16"/>
              </w:numPr>
              <w:spacing w:after="0"/>
              <w:cnfStyle w:val="000000000000" w:firstRow="0" w:lastRow="0" w:firstColumn="0" w:lastColumn="0" w:oddVBand="0" w:evenVBand="0" w:oddHBand="0" w:evenHBand="0" w:firstRowFirstColumn="0" w:firstRowLastColumn="0" w:lastRowFirstColumn="0" w:lastRowLastColumn="0"/>
            </w:pPr>
            <w:r>
              <w:t>Actor klikt op account informatie</w:t>
            </w:r>
          </w:p>
          <w:p w14:paraId="542C9434" w14:textId="77777777" w:rsidR="00AE5DE3" w:rsidRDefault="00AE5DE3" w:rsidP="00AE5DE3">
            <w:pPr>
              <w:pStyle w:val="Lijstalinea"/>
              <w:numPr>
                <w:ilvl w:val="0"/>
                <w:numId w:val="16"/>
              </w:numPr>
              <w:spacing w:after="0"/>
              <w:cnfStyle w:val="000000000000" w:firstRow="0" w:lastRow="0" w:firstColumn="0" w:lastColumn="0" w:oddVBand="0" w:evenVBand="0" w:oddHBand="0" w:evenHBand="0" w:firstRowFirstColumn="0" w:firstRowLastColumn="0" w:lastRowFirstColumn="0" w:lastRowLastColumn="0"/>
            </w:pPr>
            <w:r>
              <w:t>Systeem laat de account informatie zien</w:t>
            </w:r>
          </w:p>
          <w:p w14:paraId="23647C4F" w14:textId="77777777" w:rsidR="00AE5DE3" w:rsidRDefault="00AE5DE3" w:rsidP="00AE5DE3">
            <w:pPr>
              <w:pStyle w:val="Lijstalinea"/>
              <w:numPr>
                <w:ilvl w:val="0"/>
                <w:numId w:val="16"/>
              </w:numPr>
              <w:spacing w:after="0"/>
              <w:cnfStyle w:val="000000000000" w:firstRow="0" w:lastRow="0" w:firstColumn="0" w:lastColumn="0" w:oddVBand="0" w:evenVBand="0" w:oddHBand="0" w:evenHBand="0" w:firstRowFirstColumn="0" w:firstRowLastColumn="0" w:lastRowFirstColumn="0" w:lastRowLastColumn="0"/>
            </w:pPr>
            <w:r>
              <w:t>Systeem haalt account informatie op uit de database [</w:t>
            </w:r>
            <w:r w:rsidRPr="00AE5DE3">
              <w:rPr>
                <w:color w:val="FF0000"/>
              </w:rPr>
              <w:t>4</w:t>
            </w:r>
            <w:r>
              <w:t>]</w:t>
            </w:r>
          </w:p>
          <w:p w14:paraId="7B490D7C" w14:textId="77777777" w:rsidR="00AE5DE3" w:rsidRDefault="00AE5DE3" w:rsidP="00AE5DE3">
            <w:pPr>
              <w:pStyle w:val="Lijstalinea"/>
              <w:numPr>
                <w:ilvl w:val="0"/>
                <w:numId w:val="16"/>
              </w:numPr>
              <w:spacing w:after="0"/>
              <w:cnfStyle w:val="000000000000" w:firstRow="0" w:lastRow="0" w:firstColumn="0" w:lastColumn="0" w:oddVBand="0" w:evenVBand="0" w:oddHBand="0" w:evenHBand="0" w:firstRowFirstColumn="0" w:firstRowLastColumn="0" w:lastRowFirstColumn="0" w:lastRowLastColumn="0"/>
            </w:pPr>
            <w:r>
              <w:t>Actor klikt op wachtwoord veranderen</w:t>
            </w:r>
          </w:p>
          <w:p w14:paraId="3FD9C8C7" w14:textId="57C1C15F" w:rsidR="00AE5DE3" w:rsidRDefault="00AE5DE3" w:rsidP="00AE5DE3">
            <w:pPr>
              <w:pStyle w:val="Lijstalinea"/>
              <w:numPr>
                <w:ilvl w:val="0"/>
                <w:numId w:val="16"/>
              </w:numPr>
              <w:spacing w:after="0"/>
              <w:cnfStyle w:val="000000000000" w:firstRow="0" w:lastRow="0" w:firstColumn="0" w:lastColumn="0" w:oddVBand="0" w:evenVBand="0" w:oddHBand="0" w:evenHBand="0" w:firstRowFirstColumn="0" w:firstRowLastColumn="0" w:lastRowFirstColumn="0" w:lastRowLastColumn="0"/>
            </w:pPr>
            <w:r>
              <w:t xml:space="preserve">Systeem laat de wachtwoord veranderen pagina zien </w:t>
            </w:r>
          </w:p>
          <w:p w14:paraId="602B2696" w14:textId="77777777" w:rsidR="00AE5DE3" w:rsidRDefault="00AE5DE3" w:rsidP="00AE5DE3">
            <w:pPr>
              <w:pStyle w:val="Lijstalinea"/>
              <w:numPr>
                <w:ilvl w:val="0"/>
                <w:numId w:val="16"/>
              </w:numPr>
              <w:spacing w:after="0"/>
              <w:cnfStyle w:val="000000000000" w:firstRow="0" w:lastRow="0" w:firstColumn="0" w:lastColumn="0" w:oddVBand="0" w:evenVBand="0" w:oddHBand="0" w:evenHBand="0" w:firstRowFirstColumn="0" w:firstRowLastColumn="0" w:lastRowFirstColumn="0" w:lastRowLastColumn="0"/>
            </w:pPr>
            <w:r>
              <w:t>Actor voert zijn huidige wachtwoord in plus zijn nieuwe wachtwoord</w:t>
            </w:r>
          </w:p>
          <w:p w14:paraId="26CA7E36" w14:textId="77777777" w:rsidR="00AE5DE3" w:rsidRDefault="00AE5DE3" w:rsidP="00AE5DE3">
            <w:pPr>
              <w:pStyle w:val="Lijstalinea"/>
              <w:numPr>
                <w:ilvl w:val="0"/>
                <w:numId w:val="16"/>
              </w:numPr>
              <w:spacing w:after="0"/>
              <w:cnfStyle w:val="000000000000" w:firstRow="0" w:lastRow="0" w:firstColumn="0" w:lastColumn="0" w:oddVBand="0" w:evenVBand="0" w:oddHBand="0" w:evenHBand="0" w:firstRowFirstColumn="0" w:firstRowLastColumn="0" w:lastRowFirstColumn="0" w:lastRowLastColumn="0"/>
            </w:pPr>
            <w:r>
              <w:t>Systeem controleert gegevens op geldigheid [</w:t>
            </w:r>
            <w:r w:rsidRPr="000B28BE">
              <w:rPr>
                <w:color w:val="FF0000"/>
              </w:rPr>
              <w:t>1</w:t>
            </w:r>
            <w:r>
              <w:t>][</w:t>
            </w:r>
            <w:r w:rsidRPr="004A3399">
              <w:rPr>
                <w:color w:val="FF0000"/>
              </w:rPr>
              <w:t>2</w:t>
            </w:r>
            <w:r>
              <w:t>]</w:t>
            </w:r>
          </w:p>
          <w:p w14:paraId="3FEDE5C4" w14:textId="77777777" w:rsidR="00AE5DE3" w:rsidRDefault="00AE5DE3" w:rsidP="00AE5DE3">
            <w:pPr>
              <w:pStyle w:val="Lijstalinea"/>
              <w:numPr>
                <w:ilvl w:val="0"/>
                <w:numId w:val="16"/>
              </w:numPr>
              <w:spacing w:after="0"/>
              <w:cnfStyle w:val="000000000000" w:firstRow="0" w:lastRow="0" w:firstColumn="0" w:lastColumn="0" w:oddVBand="0" w:evenVBand="0" w:oddHBand="0" w:evenHBand="0" w:firstRowFirstColumn="0" w:firstRowLastColumn="0" w:lastRowFirstColumn="0" w:lastRowLastColumn="0"/>
            </w:pPr>
            <w:r>
              <w:t xml:space="preserve">Actor klikt op verander wachtwoord </w:t>
            </w:r>
          </w:p>
          <w:p w14:paraId="6A22B748" w14:textId="77777777" w:rsidR="00AE5DE3" w:rsidRDefault="00AE5DE3" w:rsidP="00AE5DE3">
            <w:pPr>
              <w:pStyle w:val="Lijstalinea"/>
              <w:numPr>
                <w:ilvl w:val="0"/>
                <w:numId w:val="16"/>
              </w:numPr>
              <w:spacing w:after="0"/>
              <w:cnfStyle w:val="000000000000" w:firstRow="0" w:lastRow="0" w:firstColumn="0" w:lastColumn="0" w:oddVBand="0" w:evenVBand="0" w:oddHBand="0" w:evenHBand="0" w:firstRowFirstColumn="0" w:firstRowLastColumn="0" w:lastRowFirstColumn="0" w:lastRowLastColumn="0"/>
            </w:pPr>
            <w:r>
              <w:t>Systeem controleert gegevens op geldigheid [</w:t>
            </w:r>
            <w:r w:rsidRPr="004A3399">
              <w:rPr>
                <w:color w:val="FF0000"/>
              </w:rPr>
              <w:t>2</w:t>
            </w:r>
            <w:r>
              <w:t>]</w:t>
            </w:r>
          </w:p>
          <w:p w14:paraId="182819A8" w14:textId="24CC5AB5" w:rsidR="00AE5DE3" w:rsidRDefault="00AE5DE3" w:rsidP="00AE5DE3">
            <w:pPr>
              <w:pStyle w:val="Lijstalinea"/>
              <w:numPr>
                <w:ilvl w:val="0"/>
                <w:numId w:val="16"/>
              </w:numPr>
              <w:spacing w:after="0"/>
              <w:cnfStyle w:val="000000000000" w:firstRow="0" w:lastRow="0" w:firstColumn="0" w:lastColumn="0" w:oddVBand="0" w:evenVBand="0" w:oddHBand="0" w:evenHBand="0" w:firstRowFirstColumn="0" w:firstRowLastColumn="0" w:lastRowFirstColumn="0" w:lastRowLastColumn="0"/>
            </w:pPr>
            <w:r>
              <w:t xml:space="preserve">Systeem genereert een nieuwe Salt </w:t>
            </w:r>
          </w:p>
          <w:p w14:paraId="16AC2666" w14:textId="5A060168" w:rsidR="00AE5DE3" w:rsidRDefault="00AE5DE3" w:rsidP="00AE5DE3">
            <w:pPr>
              <w:pStyle w:val="Lijstalinea"/>
              <w:numPr>
                <w:ilvl w:val="0"/>
                <w:numId w:val="16"/>
              </w:numPr>
              <w:spacing w:after="0"/>
              <w:cnfStyle w:val="000000000000" w:firstRow="0" w:lastRow="0" w:firstColumn="0" w:lastColumn="0" w:oddVBand="0" w:evenVBand="0" w:oddHBand="0" w:evenHBand="0" w:firstRowFirstColumn="0" w:firstRowLastColumn="0" w:lastRowFirstColumn="0" w:lastRowLastColumn="0"/>
            </w:pPr>
            <w:r>
              <w:t>Systeem past wachtwoord aan in de database [</w:t>
            </w:r>
            <w:r w:rsidRPr="00AE5DE3">
              <w:rPr>
                <w:color w:val="FF0000"/>
              </w:rPr>
              <w:t>4</w:t>
            </w:r>
            <w:r>
              <w:t>]</w:t>
            </w:r>
          </w:p>
          <w:p w14:paraId="536B82EF" w14:textId="3CD41404" w:rsidR="00AE5DE3" w:rsidRPr="00AE5DE3" w:rsidRDefault="00AE5DE3" w:rsidP="00AE5DE3">
            <w:pPr>
              <w:pStyle w:val="Lijstalinea"/>
              <w:numPr>
                <w:ilvl w:val="0"/>
                <w:numId w:val="16"/>
              </w:numPr>
              <w:spacing w:after="0"/>
              <w:cnfStyle w:val="000000000000" w:firstRow="0" w:lastRow="0" w:firstColumn="0" w:lastColumn="0" w:oddVBand="0" w:evenVBand="0" w:oddHBand="0" w:evenHBand="0" w:firstRowFirstColumn="0" w:firstRowLastColumn="0" w:lastRowFirstColumn="0" w:lastRowLastColumn="0"/>
            </w:pPr>
            <w:r>
              <w:t>Systeem informeert de Actor dat zijn wachtwoord is aangepast [</w:t>
            </w:r>
            <w:r w:rsidRPr="00AE5DE3">
              <w:rPr>
                <w:color w:val="FF0000"/>
              </w:rPr>
              <w:t>5</w:t>
            </w:r>
            <w:r>
              <w:t>]</w:t>
            </w:r>
          </w:p>
        </w:tc>
      </w:tr>
      <w:tr w:rsidR="00AB6200" w14:paraId="53E3CE33" w14:textId="77777777" w:rsidTr="004D239A">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064EB97" w14:textId="77777777" w:rsidR="00AB6200" w:rsidRDefault="00AB6200" w:rsidP="004D239A">
            <w:pPr>
              <w:spacing w:after="0"/>
            </w:pPr>
            <w:r>
              <w:t>Uitzonderingen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0AAEB6A2" w14:textId="033DED57" w:rsidR="00AB6200" w:rsidRPr="00AE5DE3" w:rsidRDefault="00AB6200" w:rsidP="00E678FF">
            <w:pPr>
              <w:pStyle w:val="Lijstalinea"/>
              <w:numPr>
                <w:ilvl w:val="0"/>
                <w:numId w:val="17"/>
              </w:numPr>
              <w:spacing w:after="0"/>
              <w:cnfStyle w:val="000000100000" w:firstRow="0" w:lastRow="0" w:firstColumn="0" w:lastColumn="0" w:oddVBand="0" w:evenVBand="0" w:oddHBand="1" w:evenHBand="0" w:firstRowFirstColumn="0" w:firstRowLastColumn="0" w:lastRowFirstColumn="0" w:lastRowLastColumn="0"/>
            </w:pPr>
            <w:r w:rsidRPr="00AE5DE3">
              <w:t>De Actor heeft Javascript aanstaan in de browser anders werkt deze stap niet.</w:t>
            </w:r>
          </w:p>
          <w:p w14:paraId="6BA10FDC" w14:textId="7AABA275" w:rsidR="00AB6200" w:rsidRPr="00AE5DE3" w:rsidRDefault="00AB6200" w:rsidP="00E678FF">
            <w:pPr>
              <w:pStyle w:val="Lijstalinea"/>
              <w:numPr>
                <w:ilvl w:val="0"/>
                <w:numId w:val="17"/>
              </w:numPr>
              <w:spacing w:after="0"/>
              <w:cnfStyle w:val="000000100000" w:firstRow="0" w:lastRow="0" w:firstColumn="0" w:lastColumn="0" w:oddVBand="0" w:evenVBand="0" w:oddHBand="1" w:evenHBand="0" w:firstRowFirstColumn="0" w:firstRowLastColumn="0" w:lastRowFirstColumn="0" w:lastRowLastColumn="0"/>
            </w:pPr>
            <w:r w:rsidRPr="00AE5DE3">
              <w:t>Actor voldoet niet aan de eisen voor de Username, Password of Email. En krijgt een error dar deze gegevens niet voldoen aan de gestelde eisen.</w:t>
            </w:r>
          </w:p>
          <w:p w14:paraId="1CEA4ECE" w14:textId="77777777" w:rsidR="00AB6200" w:rsidRDefault="00AB6200" w:rsidP="00E678FF">
            <w:pPr>
              <w:pStyle w:val="Lijstalinea"/>
              <w:numPr>
                <w:ilvl w:val="0"/>
                <w:numId w:val="17"/>
              </w:numPr>
              <w:spacing w:after="0"/>
              <w:cnfStyle w:val="000000100000" w:firstRow="0" w:lastRow="0" w:firstColumn="0" w:lastColumn="0" w:oddVBand="0" w:evenVBand="0" w:oddHBand="1" w:evenHBand="0" w:firstRowFirstColumn="0" w:firstRowLastColumn="0" w:lastRowFirstColumn="0" w:lastRowLastColumn="0"/>
            </w:pPr>
            <w:r>
              <w:t>Actor zijn ingevoerde gebruikersnaam of email is in gebruik. En krijgt een error dat deze gegevens al in gebruik zijn.</w:t>
            </w:r>
          </w:p>
          <w:p w14:paraId="2E4F0CB1" w14:textId="56FA3968" w:rsidR="00AB6200" w:rsidRPr="00E678FF" w:rsidRDefault="00E678FF" w:rsidP="00E678FF">
            <w:pPr>
              <w:pStyle w:val="Lijstalinea"/>
              <w:numPr>
                <w:ilvl w:val="0"/>
                <w:numId w:val="17"/>
              </w:numPr>
              <w:spacing w:after="0"/>
              <w:cnfStyle w:val="000000100000" w:firstRow="0" w:lastRow="0" w:firstColumn="0" w:lastColumn="0" w:oddVBand="0" w:evenVBand="0" w:oddHBand="1" w:evenHBand="0" w:firstRowFirstColumn="0" w:firstRowLastColumn="0" w:lastRowFirstColumn="0" w:lastRowLastColumn="0"/>
            </w:pPr>
            <w:r>
              <w:t>De database kan niet worden bereikt zijn en zal een bericht geven om contact op te zoeken met de beheerders.</w:t>
            </w:r>
            <w:r w:rsidR="00AB6200" w:rsidRPr="00E678FF">
              <w:t xml:space="preserve"> </w:t>
            </w:r>
          </w:p>
          <w:p w14:paraId="63DDED41" w14:textId="298D6BB2" w:rsidR="00AE5DE3" w:rsidRPr="00AC2E81" w:rsidRDefault="00AE5DE3" w:rsidP="00E678FF">
            <w:pPr>
              <w:pStyle w:val="Lijstalinea"/>
              <w:numPr>
                <w:ilvl w:val="0"/>
                <w:numId w:val="17"/>
              </w:numPr>
              <w:spacing w:after="0"/>
              <w:cnfStyle w:val="000000100000" w:firstRow="0" w:lastRow="0" w:firstColumn="0" w:lastColumn="0" w:oddVBand="0" w:evenVBand="0" w:oddHBand="1" w:evenHBand="0" w:firstRowFirstColumn="0" w:firstRowLastColumn="0" w:lastRowFirstColumn="0" w:lastRowLastColumn="0"/>
            </w:pPr>
            <w:r>
              <w:t xml:space="preserve">Er is iets fout gegaan tijdens het updaten van het wachtwoord en het systeem informeert de Actor </w:t>
            </w:r>
          </w:p>
        </w:tc>
      </w:tr>
      <w:tr w:rsidR="00AB6200" w14:paraId="586EAE5D" w14:textId="77777777" w:rsidTr="004D239A">
        <w:trPr>
          <w:trHeight w:val="73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82C9FF" w:themeFill="accent1" w:themeFillTint="66"/>
            <w:hideMark/>
          </w:tcPr>
          <w:p w14:paraId="656A5078" w14:textId="77777777" w:rsidR="00AB6200" w:rsidRDefault="00AB6200" w:rsidP="004D239A">
            <w:pPr>
              <w:spacing w:after="0"/>
            </w:pPr>
            <w:r>
              <w:t>Post conditie</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3A9DF28C" w14:textId="390D1F60" w:rsidR="00AB6200" w:rsidRPr="002A6018" w:rsidRDefault="00AB6200" w:rsidP="004D239A">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De Actor heeft nu </w:t>
            </w:r>
            <w:r w:rsidR="001C129B">
              <w:rPr>
                <w:color w:val="auto"/>
              </w:rPr>
              <w:t>zijn wachtwoord veranderd.</w:t>
            </w:r>
          </w:p>
        </w:tc>
      </w:tr>
    </w:tbl>
    <w:p w14:paraId="45BAAF53" w14:textId="111B03E0" w:rsidR="00AB6200" w:rsidRDefault="00AB6200" w:rsidP="009B7586"/>
    <w:p w14:paraId="5470587A" w14:textId="74FF31AF" w:rsidR="00C548B1" w:rsidRDefault="00C548B1" w:rsidP="009B7586"/>
    <w:p w14:paraId="7D21FFF4" w14:textId="1C653DBC" w:rsidR="00C548B1" w:rsidRDefault="00C548B1" w:rsidP="009B7586"/>
    <w:p w14:paraId="72FE2624" w14:textId="1B0A32E9" w:rsidR="00C548B1" w:rsidRDefault="00C548B1" w:rsidP="009B7586"/>
    <w:p w14:paraId="714FC39F" w14:textId="1C10A6B2" w:rsidR="00C548B1" w:rsidRDefault="00C548B1" w:rsidP="009B7586"/>
    <w:p w14:paraId="45D7BEEC" w14:textId="00C44FC9" w:rsidR="00C548B1" w:rsidRDefault="00C548B1" w:rsidP="009B7586"/>
    <w:tbl>
      <w:tblPr>
        <w:tblStyle w:val="Rastertabel5donker-Accent3"/>
        <w:tblW w:w="0" w:type="auto"/>
        <w:tblInd w:w="0" w:type="dxa"/>
        <w:tblLook w:val="04A0" w:firstRow="1" w:lastRow="0" w:firstColumn="1" w:lastColumn="0" w:noHBand="0" w:noVBand="1"/>
      </w:tblPr>
      <w:tblGrid>
        <w:gridCol w:w="2689"/>
        <w:gridCol w:w="6373"/>
      </w:tblGrid>
      <w:tr w:rsidR="00C548B1" w14:paraId="4596358E" w14:textId="77777777" w:rsidTr="004D239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89" w:type="dxa"/>
            <w:tcBorders>
              <w:bottom w:val="single" w:sz="4" w:space="0" w:color="FFFFFF" w:themeColor="background1"/>
            </w:tcBorders>
            <w:shd w:val="clear" w:color="auto" w:fill="82C9FF" w:themeFill="accent1" w:themeFillTint="66"/>
            <w:hideMark/>
          </w:tcPr>
          <w:p w14:paraId="4DE1EFB9" w14:textId="77777777" w:rsidR="00C548B1" w:rsidRDefault="00C548B1" w:rsidP="004D239A">
            <w:pPr>
              <w:spacing w:after="0"/>
              <w:rPr>
                <w:color w:val="FFFFFF" w:themeColor="background1"/>
              </w:rPr>
            </w:pPr>
            <w:r>
              <w:lastRenderedPageBreak/>
              <w:t>Naam</w:t>
            </w:r>
          </w:p>
        </w:tc>
        <w:tc>
          <w:tcPr>
            <w:tcW w:w="6373" w:type="dxa"/>
            <w:tcBorders>
              <w:bottom w:val="single" w:sz="4" w:space="0" w:color="FFFFFF" w:themeColor="background1"/>
            </w:tcBorders>
            <w:shd w:val="clear" w:color="auto" w:fill="82C9FF" w:themeFill="accent1" w:themeFillTint="66"/>
            <w:hideMark/>
          </w:tcPr>
          <w:p w14:paraId="6FB6743D" w14:textId="57D07C05" w:rsidR="00C548B1" w:rsidRDefault="00C548B1" w:rsidP="004D239A">
            <w:pPr>
              <w:spacing w:after="0"/>
              <w:cnfStyle w:val="100000000000" w:firstRow="1" w:lastRow="0" w:firstColumn="0" w:lastColumn="0" w:oddVBand="0" w:evenVBand="0" w:oddHBand="0" w:evenHBand="0" w:firstRowFirstColumn="0" w:firstRowLastColumn="0" w:lastRowFirstColumn="0" w:lastRowLastColumn="0"/>
            </w:pPr>
            <w:r w:rsidRPr="009B7586">
              <w:t>UC - 0</w:t>
            </w:r>
            <w:r>
              <w:t>4</w:t>
            </w:r>
            <w:r w:rsidRPr="009B7586">
              <w:t xml:space="preserve"> Actor wilt </w:t>
            </w:r>
            <w:r>
              <w:t>zijn gebruikersnaam veranderen</w:t>
            </w:r>
          </w:p>
        </w:tc>
      </w:tr>
      <w:tr w:rsidR="00C548B1" w14:paraId="5F79AA85" w14:textId="77777777" w:rsidTr="004D239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E9169EB" w14:textId="77777777" w:rsidR="00C548B1" w:rsidRDefault="00C548B1" w:rsidP="004D239A">
            <w:pPr>
              <w:spacing w:after="0"/>
            </w:pPr>
            <w:r>
              <w:t>Samenvatting</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1B993457" w14:textId="327D48B5" w:rsidR="00C548B1" w:rsidRPr="002A6018" w:rsidRDefault="00C548B1" w:rsidP="004D239A">
            <w:pPr>
              <w:spacing w:after="0"/>
              <w:cnfStyle w:val="000000100000" w:firstRow="0" w:lastRow="0" w:firstColumn="0" w:lastColumn="0" w:oddVBand="0" w:evenVBand="0" w:oddHBand="1" w:evenHBand="0" w:firstRowFirstColumn="0" w:firstRowLastColumn="0" w:lastRowFirstColumn="0" w:lastRowLastColumn="0"/>
              <w:rPr>
                <w:color w:val="auto"/>
              </w:rPr>
            </w:pPr>
            <w:r w:rsidRPr="009B7586">
              <w:rPr>
                <w:color w:val="auto"/>
              </w:rPr>
              <w:t xml:space="preserve">Actor wilt </w:t>
            </w:r>
            <w:r>
              <w:rPr>
                <w:color w:val="auto"/>
              </w:rPr>
              <w:t xml:space="preserve">zijn account </w:t>
            </w:r>
            <w:r w:rsidRPr="00C548B1">
              <w:rPr>
                <w:color w:val="auto"/>
              </w:rPr>
              <w:t xml:space="preserve">gebruikersnaam </w:t>
            </w:r>
            <w:r>
              <w:rPr>
                <w:color w:val="auto"/>
              </w:rPr>
              <w:t>veranderen</w:t>
            </w:r>
          </w:p>
        </w:tc>
      </w:tr>
      <w:tr w:rsidR="00C548B1" w14:paraId="19444290" w14:textId="77777777" w:rsidTr="004D239A">
        <w:trPr>
          <w:trHeight w:val="4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598FA401" w14:textId="77777777" w:rsidR="00C548B1" w:rsidRDefault="00C548B1" w:rsidP="004D239A">
            <w:pPr>
              <w:spacing w:after="0"/>
            </w:pPr>
            <w:r>
              <w:t>Actor</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7693A595" w14:textId="77777777" w:rsidR="00C548B1" w:rsidRPr="002A6018" w:rsidRDefault="00C548B1" w:rsidP="004D239A">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Gebruiker</w:t>
            </w:r>
            <w:r>
              <w:rPr>
                <w:color w:val="auto"/>
              </w:rPr>
              <w:t>, Systeem</w:t>
            </w:r>
          </w:p>
        </w:tc>
      </w:tr>
      <w:tr w:rsidR="00C548B1" w14:paraId="2E413A8A" w14:textId="77777777" w:rsidTr="004D239A">
        <w:trPr>
          <w:cnfStyle w:val="000000100000" w:firstRow="0" w:lastRow="0" w:firstColumn="0" w:lastColumn="0" w:oddVBand="0" w:evenVBand="0" w:oddHBand="1" w:evenHBand="0" w:firstRowFirstColumn="0" w:firstRowLastColumn="0" w:lastRowFirstColumn="0" w:lastRowLastColumn="0"/>
          <w:trHeight w:val="1000"/>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ABA447C" w14:textId="77777777" w:rsidR="00C548B1" w:rsidRDefault="00C548B1" w:rsidP="004D239A">
            <w:pPr>
              <w:spacing w:after="0"/>
            </w:pPr>
            <w:r>
              <w:t>Aannamen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06E22F67" w14:textId="77777777" w:rsidR="00C548B1" w:rsidRPr="002A6018" w:rsidRDefault="00C548B1" w:rsidP="004D239A">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Actor heeft een internet verbinding, Actor is op de home pagina die alleen te bereiken is als je ingelogd bent, Actor is ingelogd </w:t>
            </w:r>
          </w:p>
        </w:tc>
      </w:tr>
      <w:tr w:rsidR="00C548B1" w14:paraId="720919F0" w14:textId="77777777" w:rsidTr="004D239A">
        <w:trPr>
          <w:trHeight w:val="65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76F9BD9" w14:textId="77777777" w:rsidR="00C548B1" w:rsidRDefault="00C548B1" w:rsidP="004D239A">
            <w:pPr>
              <w:spacing w:after="0"/>
              <w:rPr>
                <w:b w:val="0"/>
                <w:bCs w:val="0"/>
              </w:rPr>
            </w:pPr>
            <w:r>
              <w:t>Scenario</w:t>
            </w:r>
          </w:p>
          <w:p w14:paraId="2FBA93E6" w14:textId="77777777" w:rsidR="00C548B1" w:rsidRDefault="00C548B1" w:rsidP="004D239A">
            <w:pPr>
              <w:rPr>
                <w:b w:val="0"/>
                <w:bCs w:val="0"/>
              </w:rPr>
            </w:pPr>
          </w:p>
          <w:p w14:paraId="23C89DA5" w14:textId="77777777" w:rsidR="00C548B1" w:rsidRPr="006D1E58" w:rsidRDefault="00C548B1" w:rsidP="004D239A"/>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62549A88" w14:textId="3F5E7FA2" w:rsidR="00C548B1" w:rsidRPr="00C548B1" w:rsidRDefault="00C548B1" w:rsidP="00C548B1">
            <w:pPr>
              <w:pStyle w:val="Lijstalinea"/>
              <w:numPr>
                <w:ilvl w:val="0"/>
                <w:numId w:val="19"/>
              </w:numPr>
              <w:spacing w:after="0"/>
              <w:cnfStyle w:val="000000000000" w:firstRow="0" w:lastRow="0" w:firstColumn="0" w:lastColumn="0" w:oddVBand="0" w:evenVBand="0" w:oddHBand="0" w:evenHBand="0" w:firstRowFirstColumn="0" w:firstRowLastColumn="0" w:lastRowFirstColumn="0" w:lastRowLastColumn="0"/>
            </w:pPr>
            <w:r w:rsidRPr="00C548B1">
              <w:t>Actor klikt op account informatie</w:t>
            </w:r>
          </w:p>
          <w:p w14:paraId="62B93A35" w14:textId="001A884B" w:rsidR="00C548B1" w:rsidRPr="00C548B1" w:rsidRDefault="00C548B1" w:rsidP="00C548B1">
            <w:pPr>
              <w:pStyle w:val="Lijstalinea"/>
              <w:numPr>
                <w:ilvl w:val="0"/>
                <w:numId w:val="19"/>
              </w:numPr>
              <w:spacing w:after="0"/>
              <w:cnfStyle w:val="000000000000" w:firstRow="0" w:lastRow="0" w:firstColumn="0" w:lastColumn="0" w:oddVBand="0" w:evenVBand="0" w:oddHBand="0" w:evenHBand="0" w:firstRowFirstColumn="0" w:firstRowLastColumn="0" w:lastRowFirstColumn="0" w:lastRowLastColumn="0"/>
            </w:pPr>
            <w:r w:rsidRPr="00C548B1">
              <w:t>Systeem laat de account informatie zien</w:t>
            </w:r>
          </w:p>
          <w:p w14:paraId="76FAE52F" w14:textId="77777777" w:rsidR="00C548B1" w:rsidRDefault="00C548B1" w:rsidP="00C548B1">
            <w:pPr>
              <w:pStyle w:val="Lijstalinea"/>
              <w:numPr>
                <w:ilvl w:val="0"/>
                <w:numId w:val="19"/>
              </w:numPr>
              <w:spacing w:after="0"/>
              <w:cnfStyle w:val="000000000000" w:firstRow="0" w:lastRow="0" w:firstColumn="0" w:lastColumn="0" w:oddVBand="0" w:evenVBand="0" w:oddHBand="0" w:evenHBand="0" w:firstRowFirstColumn="0" w:firstRowLastColumn="0" w:lastRowFirstColumn="0" w:lastRowLastColumn="0"/>
            </w:pPr>
            <w:r>
              <w:t>Systeem haalt account informatie op uit de database [</w:t>
            </w:r>
            <w:r w:rsidRPr="00AE5DE3">
              <w:rPr>
                <w:color w:val="FF0000"/>
              </w:rPr>
              <w:t>4</w:t>
            </w:r>
            <w:r>
              <w:t>]</w:t>
            </w:r>
          </w:p>
          <w:p w14:paraId="1237256D" w14:textId="1AEB94EF" w:rsidR="00C548B1" w:rsidRDefault="00C548B1" w:rsidP="00C548B1">
            <w:pPr>
              <w:pStyle w:val="Lijstalinea"/>
              <w:numPr>
                <w:ilvl w:val="0"/>
                <w:numId w:val="19"/>
              </w:numPr>
              <w:spacing w:after="0"/>
              <w:cnfStyle w:val="000000000000" w:firstRow="0" w:lastRow="0" w:firstColumn="0" w:lastColumn="0" w:oddVBand="0" w:evenVBand="0" w:oddHBand="0" w:evenHBand="0" w:firstRowFirstColumn="0" w:firstRowLastColumn="0" w:lastRowFirstColumn="0" w:lastRowLastColumn="0"/>
            </w:pPr>
            <w:r>
              <w:t xml:space="preserve">Actor klikt op </w:t>
            </w:r>
            <w:r w:rsidRPr="00C548B1">
              <w:t xml:space="preserve">gebruikersnaam </w:t>
            </w:r>
            <w:r>
              <w:t>veranderen</w:t>
            </w:r>
          </w:p>
          <w:p w14:paraId="68A3890F" w14:textId="2EDB51FC" w:rsidR="00C548B1" w:rsidRDefault="00C548B1" w:rsidP="00C548B1">
            <w:pPr>
              <w:pStyle w:val="Lijstalinea"/>
              <w:numPr>
                <w:ilvl w:val="0"/>
                <w:numId w:val="19"/>
              </w:numPr>
              <w:spacing w:after="0"/>
              <w:cnfStyle w:val="000000000000" w:firstRow="0" w:lastRow="0" w:firstColumn="0" w:lastColumn="0" w:oddVBand="0" w:evenVBand="0" w:oddHBand="0" w:evenHBand="0" w:firstRowFirstColumn="0" w:firstRowLastColumn="0" w:lastRowFirstColumn="0" w:lastRowLastColumn="0"/>
            </w:pPr>
            <w:r>
              <w:t xml:space="preserve">Systeem laat de </w:t>
            </w:r>
            <w:r w:rsidRPr="00C548B1">
              <w:t xml:space="preserve">gebruikersnaam </w:t>
            </w:r>
            <w:r>
              <w:t xml:space="preserve">veranderen pagina zien </w:t>
            </w:r>
          </w:p>
          <w:p w14:paraId="64CDE2B5" w14:textId="224B1AF8" w:rsidR="00C548B1" w:rsidRDefault="00C548B1" w:rsidP="00C548B1">
            <w:pPr>
              <w:pStyle w:val="Lijstalinea"/>
              <w:numPr>
                <w:ilvl w:val="0"/>
                <w:numId w:val="19"/>
              </w:numPr>
              <w:spacing w:after="0"/>
              <w:cnfStyle w:val="000000000000" w:firstRow="0" w:lastRow="0" w:firstColumn="0" w:lastColumn="0" w:oddVBand="0" w:evenVBand="0" w:oddHBand="0" w:evenHBand="0" w:firstRowFirstColumn="0" w:firstRowLastColumn="0" w:lastRowFirstColumn="0" w:lastRowLastColumn="0"/>
            </w:pPr>
            <w:r>
              <w:t xml:space="preserve">Actor voert zijn huidige wachtwoord in plus zijn nieuwe </w:t>
            </w:r>
            <w:r w:rsidRPr="00C548B1">
              <w:t>gebruikersnaam</w:t>
            </w:r>
          </w:p>
          <w:p w14:paraId="497F26ED" w14:textId="77777777" w:rsidR="00C548B1" w:rsidRDefault="00C548B1" w:rsidP="00C548B1">
            <w:pPr>
              <w:pStyle w:val="Lijstalinea"/>
              <w:numPr>
                <w:ilvl w:val="0"/>
                <w:numId w:val="19"/>
              </w:numPr>
              <w:spacing w:after="0"/>
              <w:cnfStyle w:val="000000000000" w:firstRow="0" w:lastRow="0" w:firstColumn="0" w:lastColumn="0" w:oddVBand="0" w:evenVBand="0" w:oddHBand="0" w:evenHBand="0" w:firstRowFirstColumn="0" w:firstRowLastColumn="0" w:lastRowFirstColumn="0" w:lastRowLastColumn="0"/>
            </w:pPr>
            <w:r>
              <w:t>Systeem controleert gegevens op geldigheid [</w:t>
            </w:r>
            <w:r w:rsidRPr="000B28BE">
              <w:rPr>
                <w:color w:val="FF0000"/>
              </w:rPr>
              <w:t>1</w:t>
            </w:r>
            <w:r>
              <w:t>][</w:t>
            </w:r>
            <w:r w:rsidRPr="004A3399">
              <w:rPr>
                <w:color w:val="FF0000"/>
              </w:rPr>
              <w:t>2</w:t>
            </w:r>
            <w:r>
              <w:t>]</w:t>
            </w:r>
          </w:p>
          <w:p w14:paraId="2E051E87" w14:textId="4E71912C" w:rsidR="00C548B1" w:rsidRDefault="00C548B1" w:rsidP="00C548B1">
            <w:pPr>
              <w:pStyle w:val="Lijstalinea"/>
              <w:numPr>
                <w:ilvl w:val="0"/>
                <w:numId w:val="19"/>
              </w:numPr>
              <w:spacing w:after="0"/>
              <w:cnfStyle w:val="000000000000" w:firstRow="0" w:lastRow="0" w:firstColumn="0" w:lastColumn="0" w:oddVBand="0" w:evenVBand="0" w:oddHBand="0" w:evenHBand="0" w:firstRowFirstColumn="0" w:firstRowLastColumn="0" w:lastRowFirstColumn="0" w:lastRowLastColumn="0"/>
            </w:pPr>
            <w:r>
              <w:t xml:space="preserve">Actor klikt op verander </w:t>
            </w:r>
            <w:r w:rsidRPr="00C548B1">
              <w:t>gebruikersnaam</w:t>
            </w:r>
          </w:p>
          <w:p w14:paraId="1570DF03" w14:textId="5921D265" w:rsidR="00C548B1" w:rsidRDefault="00C548B1" w:rsidP="00C548B1">
            <w:pPr>
              <w:pStyle w:val="Lijstalinea"/>
              <w:numPr>
                <w:ilvl w:val="0"/>
                <w:numId w:val="19"/>
              </w:numPr>
              <w:spacing w:after="0"/>
              <w:cnfStyle w:val="000000000000" w:firstRow="0" w:lastRow="0" w:firstColumn="0" w:lastColumn="0" w:oddVBand="0" w:evenVBand="0" w:oddHBand="0" w:evenHBand="0" w:firstRowFirstColumn="0" w:firstRowLastColumn="0" w:lastRowFirstColumn="0" w:lastRowLastColumn="0"/>
            </w:pPr>
            <w:r>
              <w:t>Systeem controleert gegevens op geldigheid [</w:t>
            </w:r>
            <w:r w:rsidRPr="004A3399">
              <w:rPr>
                <w:color w:val="FF0000"/>
              </w:rPr>
              <w:t>2</w:t>
            </w:r>
            <w:r>
              <w:t>][</w:t>
            </w:r>
            <w:r w:rsidRPr="00C548B1">
              <w:rPr>
                <w:color w:val="FF0000"/>
              </w:rPr>
              <w:t>3</w:t>
            </w:r>
            <w:r>
              <w:t>]</w:t>
            </w:r>
          </w:p>
          <w:p w14:paraId="262831E2" w14:textId="77777777" w:rsidR="00C548B1" w:rsidRDefault="00C548B1" w:rsidP="00C548B1">
            <w:pPr>
              <w:pStyle w:val="Lijstalinea"/>
              <w:numPr>
                <w:ilvl w:val="0"/>
                <w:numId w:val="19"/>
              </w:numPr>
              <w:spacing w:after="0"/>
              <w:cnfStyle w:val="000000000000" w:firstRow="0" w:lastRow="0" w:firstColumn="0" w:lastColumn="0" w:oddVBand="0" w:evenVBand="0" w:oddHBand="0" w:evenHBand="0" w:firstRowFirstColumn="0" w:firstRowLastColumn="0" w:lastRowFirstColumn="0" w:lastRowLastColumn="0"/>
            </w:pPr>
            <w:r>
              <w:t xml:space="preserve">Systeem genereert een nieuwe Salt </w:t>
            </w:r>
          </w:p>
          <w:p w14:paraId="6F0E82FD" w14:textId="313AEF47" w:rsidR="00C548B1" w:rsidRDefault="00C548B1" w:rsidP="00C548B1">
            <w:pPr>
              <w:pStyle w:val="Lijstalinea"/>
              <w:numPr>
                <w:ilvl w:val="0"/>
                <w:numId w:val="19"/>
              </w:numPr>
              <w:spacing w:after="0"/>
              <w:cnfStyle w:val="000000000000" w:firstRow="0" w:lastRow="0" w:firstColumn="0" w:lastColumn="0" w:oddVBand="0" w:evenVBand="0" w:oddHBand="0" w:evenHBand="0" w:firstRowFirstColumn="0" w:firstRowLastColumn="0" w:lastRowFirstColumn="0" w:lastRowLastColumn="0"/>
            </w:pPr>
            <w:r>
              <w:t>Systeem past wachtwoord aan in de database [</w:t>
            </w:r>
            <w:r w:rsidRPr="00AE5DE3">
              <w:rPr>
                <w:color w:val="FF0000"/>
              </w:rPr>
              <w:t>4</w:t>
            </w:r>
            <w:r>
              <w:t>]</w:t>
            </w:r>
          </w:p>
          <w:p w14:paraId="3CFA55E1" w14:textId="2688D662" w:rsidR="00C548B1" w:rsidRPr="00C548B1" w:rsidRDefault="00C548B1" w:rsidP="00C548B1">
            <w:pPr>
              <w:pStyle w:val="Lijstalinea"/>
              <w:numPr>
                <w:ilvl w:val="0"/>
                <w:numId w:val="19"/>
              </w:numPr>
              <w:spacing w:after="0"/>
              <w:cnfStyle w:val="000000000000" w:firstRow="0" w:lastRow="0" w:firstColumn="0" w:lastColumn="0" w:oddVBand="0" w:evenVBand="0" w:oddHBand="0" w:evenHBand="0" w:firstRowFirstColumn="0" w:firstRowLastColumn="0" w:lastRowFirstColumn="0" w:lastRowLastColumn="0"/>
            </w:pPr>
            <w:r>
              <w:t xml:space="preserve">Systeem past </w:t>
            </w:r>
            <w:r w:rsidRPr="00C548B1">
              <w:t xml:space="preserve">gebruikersnaam </w:t>
            </w:r>
            <w:r>
              <w:t>aan in de database [</w:t>
            </w:r>
            <w:r w:rsidRPr="00AE5DE3">
              <w:rPr>
                <w:color w:val="FF0000"/>
              </w:rPr>
              <w:t>4</w:t>
            </w:r>
            <w:r>
              <w:t>][</w:t>
            </w:r>
            <w:r w:rsidRPr="00C548B1">
              <w:rPr>
                <w:color w:val="FF0000"/>
              </w:rPr>
              <w:t>6</w:t>
            </w:r>
            <w:r>
              <w:t>]</w:t>
            </w:r>
          </w:p>
          <w:p w14:paraId="1AC42696" w14:textId="2D1BCDB9" w:rsidR="00C548B1" w:rsidRPr="00AE5DE3" w:rsidRDefault="00C548B1" w:rsidP="00C548B1">
            <w:pPr>
              <w:pStyle w:val="Lijstalinea"/>
              <w:numPr>
                <w:ilvl w:val="0"/>
                <w:numId w:val="19"/>
              </w:numPr>
              <w:spacing w:after="0"/>
              <w:cnfStyle w:val="000000000000" w:firstRow="0" w:lastRow="0" w:firstColumn="0" w:lastColumn="0" w:oddVBand="0" w:evenVBand="0" w:oddHBand="0" w:evenHBand="0" w:firstRowFirstColumn="0" w:firstRowLastColumn="0" w:lastRowFirstColumn="0" w:lastRowLastColumn="0"/>
            </w:pPr>
            <w:r>
              <w:t xml:space="preserve">Systeem informeert de Actor dat zijn </w:t>
            </w:r>
            <w:r w:rsidRPr="00C548B1">
              <w:t xml:space="preserve">gebruikersnaam </w:t>
            </w:r>
            <w:r>
              <w:t>is aangepast [</w:t>
            </w:r>
            <w:r w:rsidRPr="00AE5DE3">
              <w:rPr>
                <w:color w:val="FF0000"/>
              </w:rPr>
              <w:t>5</w:t>
            </w:r>
            <w:r>
              <w:t>]</w:t>
            </w:r>
          </w:p>
        </w:tc>
      </w:tr>
      <w:tr w:rsidR="00C548B1" w14:paraId="07B917CF" w14:textId="77777777" w:rsidTr="004D239A">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234F709" w14:textId="77777777" w:rsidR="00C548B1" w:rsidRDefault="00C548B1" w:rsidP="004D239A">
            <w:pPr>
              <w:spacing w:after="0"/>
            </w:pPr>
            <w:r>
              <w:t>Uitzonderingen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24F5EF02" w14:textId="6C57EF9E" w:rsidR="00C548B1" w:rsidRPr="00C548B1" w:rsidRDefault="00C548B1" w:rsidP="00C548B1">
            <w:pPr>
              <w:pStyle w:val="Lijstalinea"/>
              <w:numPr>
                <w:ilvl w:val="0"/>
                <w:numId w:val="18"/>
              </w:numPr>
              <w:spacing w:after="0"/>
              <w:cnfStyle w:val="000000100000" w:firstRow="0" w:lastRow="0" w:firstColumn="0" w:lastColumn="0" w:oddVBand="0" w:evenVBand="0" w:oddHBand="1" w:evenHBand="0" w:firstRowFirstColumn="0" w:firstRowLastColumn="0" w:lastRowFirstColumn="0" w:lastRowLastColumn="0"/>
            </w:pPr>
            <w:r w:rsidRPr="00C548B1">
              <w:t>De Actor heeft Javascript aanstaan in de browser anders werkt deze stap niet.</w:t>
            </w:r>
          </w:p>
          <w:p w14:paraId="09DEF84C" w14:textId="0C04B5C4" w:rsidR="00C548B1" w:rsidRPr="00C548B1" w:rsidRDefault="00C548B1" w:rsidP="00C548B1">
            <w:pPr>
              <w:pStyle w:val="Lijstalinea"/>
              <w:numPr>
                <w:ilvl w:val="0"/>
                <w:numId w:val="18"/>
              </w:numPr>
              <w:spacing w:after="0"/>
              <w:cnfStyle w:val="000000100000" w:firstRow="0" w:lastRow="0" w:firstColumn="0" w:lastColumn="0" w:oddVBand="0" w:evenVBand="0" w:oddHBand="1" w:evenHBand="0" w:firstRowFirstColumn="0" w:firstRowLastColumn="0" w:lastRowFirstColumn="0" w:lastRowLastColumn="0"/>
            </w:pPr>
            <w:r w:rsidRPr="00C548B1">
              <w:t>Actor voldoet niet aan de eisen voor de Username, Password of Email. En krijgt een error dar deze gegevens niet voldoen aan de gestelde eisen.</w:t>
            </w:r>
          </w:p>
          <w:p w14:paraId="49E8238C" w14:textId="77777777" w:rsidR="00C548B1" w:rsidRDefault="00C548B1" w:rsidP="00C548B1">
            <w:pPr>
              <w:pStyle w:val="Lijstalinea"/>
              <w:numPr>
                <w:ilvl w:val="0"/>
                <w:numId w:val="18"/>
              </w:numPr>
              <w:spacing w:after="0"/>
              <w:cnfStyle w:val="000000100000" w:firstRow="0" w:lastRow="0" w:firstColumn="0" w:lastColumn="0" w:oddVBand="0" w:evenVBand="0" w:oddHBand="1" w:evenHBand="0" w:firstRowFirstColumn="0" w:firstRowLastColumn="0" w:lastRowFirstColumn="0" w:lastRowLastColumn="0"/>
            </w:pPr>
            <w:r>
              <w:t>Actor zijn ingevoerde gebruikersnaam of email is in gebruik. En krijgt een error dat deze gegevens al in gebruik zijn.</w:t>
            </w:r>
          </w:p>
          <w:p w14:paraId="69A88494" w14:textId="703E99B2" w:rsidR="00C548B1" w:rsidRDefault="00E678FF" w:rsidP="00C548B1">
            <w:pPr>
              <w:pStyle w:val="Lijstalinea"/>
              <w:numPr>
                <w:ilvl w:val="0"/>
                <w:numId w:val="18"/>
              </w:numPr>
              <w:spacing w:after="0"/>
              <w:cnfStyle w:val="000000100000" w:firstRow="0" w:lastRow="0" w:firstColumn="0" w:lastColumn="0" w:oddVBand="0" w:evenVBand="0" w:oddHBand="1" w:evenHBand="0" w:firstRowFirstColumn="0" w:firstRowLastColumn="0" w:lastRowFirstColumn="0" w:lastRowLastColumn="0"/>
            </w:pPr>
            <w:r>
              <w:t>De database kan niet worden bereikt zijn en zal een bericht geven om contact op te zoeken met de beheerders</w:t>
            </w:r>
            <w:r w:rsidR="00C548B1">
              <w:t xml:space="preserve"> </w:t>
            </w:r>
          </w:p>
          <w:p w14:paraId="68A283A7" w14:textId="70CCA0B7" w:rsidR="00C548B1" w:rsidRDefault="00C548B1" w:rsidP="00C548B1">
            <w:pPr>
              <w:pStyle w:val="Lijstalinea"/>
              <w:numPr>
                <w:ilvl w:val="0"/>
                <w:numId w:val="18"/>
              </w:numPr>
              <w:spacing w:after="0"/>
              <w:cnfStyle w:val="000000100000" w:firstRow="0" w:lastRow="0" w:firstColumn="0" w:lastColumn="0" w:oddVBand="0" w:evenVBand="0" w:oddHBand="1" w:evenHBand="0" w:firstRowFirstColumn="0" w:firstRowLastColumn="0" w:lastRowFirstColumn="0" w:lastRowLastColumn="0"/>
            </w:pPr>
            <w:r>
              <w:t xml:space="preserve">Er is iets fout gegaan tijdens het updaten van het wachtwoord of </w:t>
            </w:r>
            <w:r w:rsidRPr="00C548B1">
              <w:t>gebruikersnaam</w:t>
            </w:r>
            <w:r>
              <w:t xml:space="preserve"> het systeem informeert de Actor </w:t>
            </w:r>
          </w:p>
          <w:p w14:paraId="00F30FFD" w14:textId="1A0AB241" w:rsidR="00C548B1" w:rsidRPr="00AC2E81" w:rsidRDefault="00C548B1" w:rsidP="00C548B1">
            <w:pPr>
              <w:pStyle w:val="Lijstalinea"/>
              <w:numPr>
                <w:ilvl w:val="0"/>
                <w:numId w:val="18"/>
              </w:numPr>
              <w:spacing w:after="0"/>
              <w:cnfStyle w:val="000000100000" w:firstRow="0" w:lastRow="0" w:firstColumn="0" w:lastColumn="0" w:oddVBand="0" w:evenVBand="0" w:oddHBand="1" w:evenHBand="0" w:firstRowFirstColumn="0" w:firstRowLastColumn="0" w:lastRowFirstColumn="0" w:lastRowLastColumn="0"/>
            </w:pPr>
            <w:r>
              <w:t>De gebruikersnaam is al in gebruik en kan daarom niet gebruikt worden.</w:t>
            </w:r>
          </w:p>
        </w:tc>
      </w:tr>
      <w:tr w:rsidR="00C548B1" w14:paraId="7F6D25B7" w14:textId="77777777" w:rsidTr="004D239A">
        <w:trPr>
          <w:trHeight w:val="73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82C9FF" w:themeFill="accent1" w:themeFillTint="66"/>
            <w:hideMark/>
          </w:tcPr>
          <w:p w14:paraId="62D30AD5" w14:textId="77777777" w:rsidR="00C548B1" w:rsidRDefault="00C548B1" w:rsidP="004D239A">
            <w:pPr>
              <w:spacing w:after="0"/>
            </w:pPr>
            <w:r>
              <w:t>Post conditie</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55538048" w14:textId="764B0C20" w:rsidR="00C548B1" w:rsidRPr="002A6018" w:rsidRDefault="00C548B1" w:rsidP="004D239A">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De Actor heeft nu zijn </w:t>
            </w:r>
            <w:r w:rsidRPr="00C548B1">
              <w:rPr>
                <w:color w:val="auto"/>
              </w:rPr>
              <w:t xml:space="preserve">gebruikersnaam </w:t>
            </w:r>
            <w:r>
              <w:rPr>
                <w:color w:val="auto"/>
              </w:rPr>
              <w:t>veranderd.</w:t>
            </w:r>
          </w:p>
        </w:tc>
      </w:tr>
    </w:tbl>
    <w:p w14:paraId="063582A7" w14:textId="77777777" w:rsidR="00C548B1" w:rsidRPr="00AB6200" w:rsidRDefault="00C548B1" w:rsidP="009B7586"/>
    <w:p w14:paraId="28295D20" w14:textId="3D7E566C" w:rsidR="006D1E58" w:rsidRDefault="006D1E58" w:rsidP="002A6018"/>
    <w:p w14:paraId="32C644AD" w14:textId="7B4579B6" w:rsidR="00365B7B" w:rsidRDefault="00365B7B" w:rsidP="002A6018"/>
    <w:tbl>
      <w:tblPr>
        <w:tblStyle w:val="Rastertabel5donker-Accent3"/>
        <w:tblW w:w="0" w:type="auto"/>
        <w:tblInd w:w="0" w:type="dxa"/>
        <w:tblLook w:val="04A0" w:firstRow="1" w:lastRow="0" w:firstColumn="1" w:lastColumn="0" w:noHBand="0" w:noVBand="1"/>
      </w:tblPr>
      <w:tblGrid>
        <w:gridCol w:w="2689"/>
        <w:gridCol w:w="6373"/>
      </w:tblGrid>
      <w:tr w:rsidR="00365B7B" w14:paraId="7E85C27A" w14:textId="77777777" w:rsidTr="004D239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89" w:type="dxa"/>
            <w:tcBorders>
              <w:bottom w:val="single" w:sz="4" w:space="0" w:color="FFFFFF" w:themeColor="background1"/>
            </w:tcBorders>
            <w:shd w:val="clear" w:color="auto" w:fill="82C9FF" w:themeFill="accent1" w:themeFillTint="66"/>
            <w:hideMark/>
          </w:tcPr>
          <w:p w14:paraId="4AB2708F" w14:textId="77777777" w:rsidR="00365B7B" w:rsidRDefault="00365B7B" w:rsidP="004D239A">
            <w:pPr>
              <w:spacing w:after="0"/>
              <w:rPr>
                <w:color w:val="FFFFFF" w:themeColor="background1"/>
              </w:rPr>
            </w:pPr>
            <w:r>
              <w:t>Naam</w:t>
            </w:r>
          </w:p>
        </w:tc>
        <w:tc>
          <w:tcPr>
            <w:tcW w:w="6373" w:type="dxa"/>
            <w:tcBorders>
              <w:bottom w:val="single" w:sz="4" w:space="0" w:color="FFFFFF" w:themeColor="background1"/>
            </w:tcBorders>
            <w:shd w:val="clear" w:color="auto" w:fill="82C9FF" w:themeFill="accent1" w:themeFillTint="66"/>
            <w:hideMark/>
          </w:tcPr>
          <w:p w14:paraId="3A94EE46" w14:textId="5021BB0C" w:rsidR="00365B7B" w:rsidRDefault="00365B7B" w:rsidP="004D239A">
            <w:pPr>
              <w:spacing w:after="0"/>
              <w:cnfStyle w:val="100000000000" w:firstRow="1" w:lastRow="0" w:firstColumn="0" w:lastColumn="0" w:oddVBand="0" w:evenVBand="0" w:oddHBand="0" w:evenHBand="0" w:firstRowFirstColumn="0" w:firstRowLastColumn="0" w:lastRowFirstColumn="0" w:lastRowLastColumn="0"/>
            </w:pPr>
            <w:r w:rsidRPr="009B7586">
              <w:t>UC - 0</w:t>
            </w:r>
            <w:r>
              <w:t>5</w:t>
            </w:r>
            <w:r w:rsidRPr="009B7586">
              <w:t xml:space="preserve"> Actor wilt </w:t>
            </w:r>
            <w:r>
              <w:t>uitloggen</w:t>
            </w:r>
          </w:p>
        </w:tc>
      </w:tr>
      <w:tr w:rsidR="00365B7B" w14:paraId="681FC890" w14:textId="77777777" w:rsidTr="004D239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C82B45C" w14:textId="77777777" w:rsidR="00365B7B" w:rsidRDefault="00365B7B" w:rsidP="004D239A">
            <w:pPr>
              <w:spacing w:after="0"/>
            </w:pPr>
            <w:r>
              <w:lastRenderedPageBreak/>
              <w:t>Samenvatting</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6D4E18F1" w14:textId="19164B07" w:rsidR="00365B7B" w:rsidRPr="002A6018" w:rsidRDefault="00365B7B" w:rsidP="004D239A">
            <w:pPr>
              <w:spacing w:after="0"/>
              <w:cnfStyle w:val="000000100000" w:firstRow="0" w:lastRow="0" w:firstColumn="0" w:lastColumn="0" w:oddVBand="0" w:evenVBand="0" w:oddHBand="1" w:evenHBand="0" w:firstRowFirstColumn="0" w:firstRowLastColumn="0" w:lastRowFirstColumn="0" w:lastRowLastColumn="0"/>
              <w:rPr>
                <w:color w:val="auto"/>
              </w:rPr>
            </w:pPr>
            <w:r w:rsidRPr="009B7586">
              <w:rPr>
                <w:color w:val="auto"/>
              </w:rPr>
              <w:t xml:space="preserve">Actor wilt </w:t>
            </w:r>
            <w:r>
              <w:rPr>
                <w:color w:val="auto"/>
              </w:rPr>
              <w:t xml:space="preserve">van zijn account </w:t>
            </w:r>
            <w:r w:rsidRPr="00365B7B">
              <w:rPr>
                <w:color w:val="auto"/>
              </w:rPr>
              <w:t>uitloggen</w:t>
            </w:r>
          </w:p>
        </w:tc>
      </w:tr>
      <w:tr w:rsidR="00365B7B" w14:paraId="21AD7693" w14:textId="77777777" w:rsidTr="004D239A">
        <w:trPr>
          <w:trHeight w:val="4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65E35A0" w14:textId="77777777" w:rsidR="00365B7B" w:rsidRDefault="00365B7B" w:rsidP="004D239A">
            <w:pPr>
              <w:spacing w:after="0"/>
            </w:pPr>
            <w:r>
              <w:t>Actor</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073BF187" w14:textId="77777777" w:rsidR="00365B7B" w:rsidRPr="002A6018" w:rsidRDefault="00365B7B" w:rsidP="004D239A">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Gebruiker</w:t>
            </w:r>
            <w:r>
              <w:rPr>
                <w:color w:val="auto"/>
              </w:rPr>
              <w:t>, Systeem</w:t>
            </w:r>
          </w:p>
        </w:tc>
      </w:tr>
      <w:tr w:rsidR="00365B7B" w14:paraId="3802DFD1" w14:textId="77777777" w:rsidTr="004D239A">
        <w:trPr>
          <w:cnfStyle w:val="000000100000" w:firstRow="0" w:lastRow="0" w:firstColumn="0" w:lastColumn="0" w:oddVBand="0" w:evenVBand="0" w:oddHBand="1" w:evenHBand="0" w:firstRowFirstColumn="0" w:firstRowLastColumn="0" w:lastRowFirstColumn="0" w:lastRowLastColumn="0"/>
          <w:trHeight w:val="1000"/>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6AAB787" w14:textId="77777777" w:rsidR="00365B7B" w:rsidRDefault="00365B7B" w:rsidP="004D239A">
            <w:pPr>
              <w:spacing w:after="0"/>
            </w:pPr>
            <w:r>
              <w:t>Aannamen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2E4F6C84" w14:textId="77777777" w:rsidR="00365B7B" w:rsidRPr="002A6018" w:rsidRDefault="00365B7B" w:rsidP="004D239A">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Actor heeft een internet verbinding, Actor is op de home pagina die alleen te bereiken is als je ingelogd bent, Actor is ingelogd </w:t>
            </w:r>
          </w:p>
        </w:tc>
      </w:tr>
      <w:tr w:rsidR="00365B7B" w14:paraId="29BCA3F7" w14:textId="77777777" w:rsidTr="004D239A">
        <w:trPr>
          <w:trHeight w:val="65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15122ED" w14:textId="77777777" w:rsidR="00365B7B" w:rsidRDefault="00365B7B" w:rsidP="004D239A">
            <w:pPr>
              <w:spacing w:after="0"/>
              <w:rPr>
                <w:b w:val="0"/>
                <w:bCs w:val="0"/>
              </w:rPr>
            </w:pPr>
            <w:r>
              <w:t>Scenario</w:t>
            </w:r>
          </w:p>
          <w:p w14:paraId="00B5BB50" w14:textId="77777777" w:rsidR="00365B7B" w:rsidRDefault="00365B7B" w:rsidP="004D239A">
            <w:pPr>
              <w:rPr>
                <w:b w:val="0"/>
                <w:bCs w:val="0"/>
              </w:rPr>
            </w:pPr>
          </w:p>
          <w:p w14:paraId="56DF9E0A" w14:textId="77777777" w:rsidR="00365B7B" w:rsidRPr="006D1E58" w:rsidRDefault="00365B7B" w:rsidP="004D239A"/>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5BBEC564" w14:textId="5707AE26" w:rsidR="00365B7B" w:rsidRPr="00411CC4" w:rsidRDefault="00365B7B" w:rsidP="00365B7B">
            <w:pPr>
              <w:pStyle w:val="Lijstalinea"/>
              <w:numPr>
                <w:ilvl w:val="0"/>
                <w:numId w:val="20"/>
              </w:numPr>
              <w:spacing w:after="0"/>
              <w:cnfStyle w:val="000000000000" w:firstRow="0" w:lastRow="0" w:firstColumn="0" w:lastColumn="0" w:oddVBand="0" w:evenVBand="0" w:oddHBand="0" w:evenHBand="0" w:firstRowFirstColumn="0" w:firstRowLastColumn="0" w:lastRowFirstColumn="0" w:lastRowLastColumn="0"/>
            </w:pPr>
            <w:r w:rsidRPr="00411CC4">
              <w:t>Actor klikt op account informatie</w:t>
            </w:r>
          </w:p>
          <w:p w14:paraId="40A777E0" w14:textId="1C081320" w:rsidR="00365B7B" w:rsidRPr="00411CC4" w:rsidRDefault="00365B7B" w:rsidP="00365B7B">
            <w:pPr>
              <w:pStyle w:val="Lijstalinea"/>
              <w:numPr>
                <w:ilvl w:val="0"/>
                <w:numId w:val="20"/>
              </w:numPr>
              <w:spacing w:after="0"/>
              <w:cnfStyle w:val="000000000000" w:firstRow="0" w:lastRow="0" w:firstColumn="0" w:lastColumn="0" w:oddVBand="0" w:evenVBand="0" w:oddHBand="0" w:evenHBand="0" w:firstRowFirstColumn="0" w:firstRowLastColumn="0" w:lastRowFirstColumn="0" w:lastRowLastColumn="0"/>
            </w:pPr>
            <w:r w:rsidRPr="00411CC4">
              <w:t>Systeem laat de account informatie zien</w:t>
            </w:r>
          </w:p>
          <w:p w14:paraId="73AEB173" w14:textId="7262C522" w:rsidR="00365B7B" w:rsidRPr="00411CC4" w:rsidRDefault="00365B7B" w:rsidP="00365B7B">
            <w:pPr>
              <w:pStyle w:val="Lijstalinea"/>
              <w:numPr>
                <w:ilvl w:val="0"/>
                <w:numId w:val="20"/>
              </w:numPr>
              <w:spacing w:after="0"/>
              <w:cnfStyle w:val="000000000000" w:firstRow="0" w:lastRow="0" w:firstColumn="0" w:lastColumn="0" w:oddVBand="0" w:evenVBand="0" w:oddHBand="0" w:evenHBand="0" w:firstRowFirstColumn="0" w:firstRowLastColumn="0" w:lastRowFirstColumn="0" w:lastRowLastColumn="0"/>
            </w:pPr>
            <w:r w:rsidRPr="00411CC4">
              <w:t>Systeem haalt account informatie op uit de database [</w:t>
            </w:r>
            <w:r w:rsidR="00535C99" w:rsidRPr="00411CC4">
              <w:t>1</w:t>
            </w:r>
            <w:r w:rsidRPr="00411CC4">
              <w:t>]</w:t>
            </w:r>
          </w:p>
          <w:p w14:paraId="0FDA8A42" w14:textId="479B5234" w:rsidR="00365B7B" w:rsidRPr="00411CC4" w:rsidRDefault="00365B7B" w:rsidP="00365B7B">
            <w:pPr>
              <w:pStyle w:val="Lijstalinea"/>
              <w:numPr>
                <w:ilvl w:val="0"/>
                <w:numId w:val="20"/>
              </w:numPr>
              <w:spacing w:after="0"/>
              <w:cnfStyle w:val="000000000000" w:firstRow="0" w:lastRow="0" w:firstColumn="0" w:lastColumn="0" w:oddVBand="0" w:evenVBand="0" w:oddHBand="0" w:evenHBand="0" w:firstRowFirstColumn="0" w:firstRowLastColumn="0" w:lastRowFirstColumn="0" w:lastRowLastColumn="0"/>
            </w:pPr>
            <w:r w:rsidRPr="00411CC4">
              <w:t>Actor klikt op uitloggen.</w:t>
            </w:r>
          </w:p>
          <w:p w14:paraId="254CD578" w14:textId="69E8704F" w:rsidR="00365B7B" w:rsidRPr="00411CC4" w:rsidRDefault="00535C99" w:rsidP="00365B7B">
            <w:pPr>
              <w:pStyle w:val="Lijstalinea"/>
              <w:numPr>
                <w:ilvl w:val="0"/>
                <w:numId w:val="20"/>
              </w:numPr>
              <w:spacing w:after="0"/>
              <w:cnfStyle w:val="000000000000" w:firstRow="0" w:lastRow="0" w:firstColumn="0" w:lastColumn="0" w:oddVBand="0" w:evenVBand="0" w:oddHBand="0" w:evenHBand="0" w:firstRowFirstColumn="0" w:firstRowLastColumn="0" w:lastRowFirstColumn="0" w:lastRowLastColumn="0"/>
            </w:pPr>
            <w:r w:rsidRPr="00411CC4">
              <w:t>S</w:t>
            </w:r>
            <w:r w:rsidR="00365B7B" w:rsidRPr="00411CC4">
              <w:t>ysteem leegt de sessie</w:t>
            </w:r>
          </w:p>
          <w:p w14:paraId="10C9D352" w14:textId="48C7C6EA" w:rsidR="00365B7B" w:rsidRPr="00411CC4" w:rsidRDefault="00535C99" w:rsidP="00535C99">
            <w:pPr>
              <w:pStyle w:val="Lijstalinea"/>
              <w:numPr>
                <w:ilvl w:val="0"/>
                <w:numId w:val="20"/>
              </w:numPr>
              <w:spacing w:after="0"/>
              <w:cnfStyle w:val="000000000000" w:firstRow="0" w:lastRow="0" w:firstColumn="0" w:lastColumn="0" w:oddVBand="0" w:evenVBand="0" w:oddHBand="0" w:evenHBand="0" w:firstRowFirstColumn="0" w:firstRowLastColumn="0" w:lastRowFirstColumn="0" w:lastRowLastColumn="0"/>
            </w:pPr>
            <w:r w:rsidRPr="00411CC4">
              <w:t xml:space="preserve">Systeem verwijst de Actor naar de login pagina </w:t>
            </w:r>
          </w:p>
        </w:tc>
      </w:tr>
      <w:tr w:rsidR="00365B7B" w14:paraId="4E77DBFF" w14:textId="77777777" w:rsidTr="004D239A">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44EB16E4" w14:textId="77777777" w:rsidR="00365B7B" w:rsidRDefault="00365B7B" w:rsidP="004D239A">
            <w:pPr>
              <w:spacing w:after="0"/>
            </w:pPr>
            <w:r>
              <w:t>Uitzonderingen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56DBEF4A" w14:textId="6D787412" w:rsidR="00365B7B" w:rsidRPr="00535C99" w:rsidRDefault="00E678FF" w:rsidP="00535C99">
            <w:pPr>
              <w:pStyle w:val="Lijstalinea"/>
              <w:numPr>
                <w:ilvl w:val="0"/>
                <w:numId w:val="21"/>
              </w:numPr>
              <w:spacing w:after="0"/>
              <w:cnfStyle w:val="000000100000" w:firstRow="0" w:lastRow="0" w:firstColumn="0" w:lastColumn="0" w:oddVBand="0" w:evenVBand="0" w:oddHBand="1" w:evenHBand="0" w:firstRowFirstColumn="0" w:firstRowLastColumn="0" w:lastRowFirstColumn="0" w:lastRowLastColumn="0"/>
            </w:pPr>
            <w:r>
              <w:t>De database kan niet worden bereikt zijn en zal een bericht geven om contact op te zoeken met de beheerders</w:t>
            </w:r>
          </w:p>
        </w:tc>
      </w:tr>
      <w:tr w:rsidR="00365B7B" w14:paraId="197D17EA" w14:textId="77777777" w:rsidTr="004D239A">
        <w:trPr>
          <w:trHeight w:val="73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82C9FF" w:themeFill="accent1" w:themeFillTint="66"/>
            <w:hideMark/>
          </w:tcPr>
          <w:p w14:paraId="673FB7FA" w14:textId="77777777" w:rsidR="00365B7B" w:rsidRDefault="00365B7B" w:rsidP="004D239A">
            <w:pPr>
              <w:spacing w:after="0"/>
            </w:pPr>
            <w:r>
              <w:t>Post conditie</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1281D2B5" w14:textId="27A97798" w:rsidR="00365B7B" w:rsidRPr="002A6018" w:rsidRDefault="00365B7B" w:rsidP="004D239A">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De Actor </w:t>
            </w:r>
            <w:r w:rsidR="00E678FF">
              <w:rPr>
                <w:color w:val="auto"/>
              </w:rPr>
              <w:t>is</w:t>
            </w:r>
            <w:r w:rsidR="00881AB8">
              <w:rPr>
                <w:color w:val="auto"/>
              </w:rPr>
              <w:t xml:space="preserve"> nu</w:t>
            </w:r>
            <w:r w:rsidR="00E678FF">
              <w:rPr>
                <w:color w:val="auto"/>
              </w:rPr>
              <w:t xml:space="preserve"> uitgelogd </w:t>
            </w:r>
            <w:r w:rsidR="00587E44">
              <w:rPr>
                <w:color w:val="auto"/>
              </w:rPr>
              <w:t xml:space="preserve">en de sessie is geleegd </w:t>
            </w:r>
          </w:p>
        </w:tc>
      </w:tr>
    </w:tbl>
    <w:p w14:paraId="335B254B" w14:textId="77AD22FE" w:rsidR="00365B7B" w:rsidRDefault="00365B7B" w:rsidP="002A6018"/>
    <w:tbl>
      <w:tblPr>
        <w:tblStyle w:val="Rastertabel5donker-Accent3"/>
        <w:tblW w:w="0" w:type="auto"/>
        <w:tblInd w:w="0" w:type="dxa"/>
        <w:tblLook w:val="04A0" w:firstRow="1" w:lastRow="0" w:firstColumn="1" w:lastColumn="0" w:noHBand="0" w:noVBand="1"/>
      </w:tblPr>
      <w:tblGrid>
        <w:gridCol w:w="2689"/>
        <w:gridCol w:w="6373"/>
      </w:tblGrid>
      <w:tr w:rsidR="004D239A" w14:paraId="762A9865" w14:textId="77777777" w:rsidTr="004D239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89" w:type="dxa"/>
            <w:tcBorders>
              <w:bottom w:val="single" w:sz="4" w:space="0" w:color="FFFFFF" w:themeColor="background1"/>
            </w:tcBorders>
            <w:shd w:val="clear" w:color="auto" w:fill="82C9FF" w:themeFill="accent1" w:themeFillTint="66"/>
            <w:hideMark/>
          </w:tcPr>
          <w:p w14:paraId="35583BA0" w14:textId="77777777" w:rsidR="004D239A" w:rsidRDefault="004D239A" w:rsidP="004D239A">
            <w:pPr>
              <w:spacing w:after="0"/>
              <w:rPr>
                <w:color w:val="FFFFFF" w:themeColor="background1"/>
              </w:rPr>
            </w:pPr>
            <w:r>
              <w:t>Naam</w:t>
            </w:r>
          </w:p>
        </w:tc>
        <w:tc>
          <w:tcPr>
            <w:tcW w:w="6373" w:type="dxa"/>
            <w:tcBorders>
              <w:bottom w:val="single" w:sz="4" w:space="0" w:color="FFFFFF" w:themeColor="background1"/>
            </w:tcBorders>
            <w:shd w:val="clear" w:color="auto" w:fill="82C9FF" w:themeFill="accent1" w:themeFillTint="66"/>
            <w:hideMark/>
          </w:tcPr>
          <w:p w14:paraId="14F42B37" w14:textId="0E21FBC0" w:rsidR="004D239A" w:rsidRDefault="004D239A" w:rsidP="004D239A">
            <w:pPr>
              <w:spacing w:after="0"/>
              <w:cnfStyle w:val="100000000000" w:firstRow="1" w:lastRow="0" w:firstColumn="0" w:lastColumn="0" w:oddVBand="0" w:evenVBand="0" w:oddHBand="0" w:evenHBand="0" w:firstRowFirstColumn="0" w:firstRowLastColumn="0" w:lastRowFirstColumn="0" w:lastRowLastColumn="0"/>
            </w:pPr>
            <w:r w:rsidRPr="009B7586">
              <w:t>UC - 0</w:t>
            </w:r>
            <w:r>
              <w:t>6</w:t>
            </w:r>
            <w:r w:rsidRPr="009B7586">
              <w:t xml:space="preserve"> Actor </w:t>
            </w:r>
            <w:r w:rsidRPr="004D239A">
              <w:t>moet</w:t>
            </w:r>
            <w:r w:rsidR="001E1DB2">
              <w:t xml:space="preserve"> een </w:t>
            </w:r>
            <w:r w:rsidRPr="004D239A">
              <w:t>level</w:t>
            </w:r>
            <w:r>
              <w:t xml:space="preserve"> </w:t>
            </w:r>
            <w:r w:rsidRPr="004D239A">
              <w:t>kunnen selecteren</w:t>
            </w:r>
            <w:r w:rsidR="001E1DB2">
              <w:t xml:space="preserve"> en spelen</w:t>
            </w:r>
          </w:p>
        </w:tc>
      </w:tr>
      <w:tr w:rsidR="004D239A" w14:paraId="4FE5AB61" w14:textId="77777777" w:rsidTr="004D239A">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5B255C77" w14:textId="77777777" w:rsidR="004D239A" w:rsidRDefault="004D239A" w:rsidP="004D239A">
            <w:pPr>
              <w:spacing w:after="0"/>
            </w:pPr>
            <w:r>
              <w:t>Samenvatting</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43593226" w14:textId="361A5A39" w:rsidR="004D239A" w:rsidRPr="002A6018" w:rsidRDefault="004D239A" w:rsidP="004D239A">
            <w:pPr>
              <w:spacing w:after="0"/>
              <w:cnfStyle w:val="000000100000" w:firstRow="0" w:lastRow="0" w:firstColumn="0" w:lastColumn="0" w:oddVBand="0" w:evenVBand="0" w:oddHBand="1" w:evenHBand="0" w:firstRowFirstColumn="0" w:firstRowLastColumn="0" w:lastRowFirstColumn="0" w:lastRowLastColumn="0"/>
              <w:rPr>
                <w:color w:val="auto"/>
              </w:rPr>
            </w:pPr>
            <w:r w:rsidRPr="009B7586">
              <w:rPr>
                <w:color w:val="auto"/>
              </w:rPr>
              <w:t xml:space="preserve">Actor </w:t>
            </w:r>
            <w:r w:rsidRPr="004D239A">
              <w:rPr>
                <w:color w:val="auto"/>
              </w:rPr>
              <w:t>moet een level/database kunnen selecteren</w:t>
            </w:r>
            <w:r>
              <w:rPr>
                <w:color w:val="auto"/>
              </w:rPr>
              <w:t xml:space="preserve">, deze kunnen ze dan vervolgens spelen </w:t>
            </w:r>
          </w:p>
        </w:tc>
      </w:tr>
      <w:tr w:rsidR="004D239A" w14:paraId="0ABAC40C" w14:textId="77777777" w:rsidTr="004D239A">
        <w:trPr>
          <w:trHeight w:val="4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38EC7E55" w14:textId="77777777" w:rsidR="004D239A" w:rsidRDefault="004D239A" w:rsidP="004D239A">
            <w:pPr>
              <w:spacing w:after="0"/>
            </w:pPr>
            <w:r>
              <w:t>Actor</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63B75167" w14:textId="77777777" w:rsidR="004D239A" w:rsidRPr="002A6018" w:rsidRDefault="004D239A" w:rsidP="004D239A">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Gebruiker</w:t>
            </w:r>
            <w:r>
              <w:rPr>
                <w:color w:val="auto"/>
              </w:rPr>
              <w:t>, Systeem</w:t>
            </w:r>
          </w:p>
        </w:tc>
      </w:tr>
      <w:tr w:rsidR="004D239A" w14:paraId="19760033" w14:textId="77777777" w:rsidTr="004D239A">
        <w:trPr>
          <w:cnfStyle w:val="000000100000" w:firstRow="0" w:lastRow="0" w:firstColumn="0" w:lastColumn="0" w:oddVBand="0" w:evenVBand="0" w:oddHBand="1" w:evenHBand="0" w:firstRowFirstColumn="0" w:firstRowLastColumn="0" w:lastRowFirstColumn="0" w:lastRowLastColumn="0"/>
          <w:trHeight w:val="1000"/>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39FFBBDA" w14:textId="77777777" w:rsidR="004D239A" w:rsidRDefault="004D239A" w:rsidP="004D239A">
            <w:pPr>
              <w:spacing w:after="0"/>
            </w:pPr>
            <w:r>
              <w:t>Aannamen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22D67C94" w14:textId="77777777" w:rsidR="004D239A" w:rsidRPr="002A6018" w:rsidRDefault="004D239A" w:rsidP="004D239A">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Actor heeft een internet verbinding, Actor is op de home pagina die alleen te bereiken is als je ingelogd bent, Actor is ingelogd </w:t>
            </w:r>
          </w:p>
        </w:tc>
      </w:tr>
      <w:tr w:rsidR="004D239A" w14:paraId="31634131" w14:textId="77777777" w:rsidTr="004D239A">
        <w:trPr>
          <w:trHeight w:val="65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5EF27479" w14:textId="77777777" w:rsidR="004D239A" w:rsidRDefault="004D239A" w:rsidP="004D239A">
            <w:pPr>
              <w:spacing w:after="0"/>
              <w:rPr>
                <w:b w:val="0"/>
                <w:bCs w:val="0"/>
              </w:rPr>
            </w:pPr>
            <w:r>
              <w:t>Scenario</w:t>
            </w:r>
          </w:p>
          <w:p w14:paraId="166B3EE5" w14:textId="77777777" w:rsidR="004D239A" w:rsidRDefault="004D239A" w:rsidP="004D239A">
            <w:pPr>
              <w:rPr>
                <w:b w:val="0"/>
                <w:bCs w:val="0"/>
              </w:rPr>
            </w:pPr>
          </w:p>
          <w:p w14:paraId="2B58911D" w14:textId="77777777" w:rsidR="004D239A" w:rsidRPr="006D1E58" w:rsidRDefault="004D239A" w:rsidP="004D239A"/>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4F05658E" w14:textId="77777777" w:rsidR="004D239A" w:rsidRDefault="00411CC4" w:rsidP="004D239A">
            <w:pPr>
              <w:pStyle w:val="Lijstalinea"/>
              <w:numPr>
                <w:ilvl w:val="0"/>
                <w:numId w:val="22"/>
              </w:numPr>
              <w:spacing w:after="0"/>
              <w:cnfStyle w:val="000000000000" w:firstRow="0" w:lastRow="0" w:firstColumn="0" w:lastColumn="0" w:oddVBand="0" w:evenVBand="0" w:oddHBand="0" w:evenHBand="0" w:firstRowFirstColumn="0" w:firstRowLastColumn="0" w:lastRowFirstColumn="0" w:lastRowLastColumn="0"/>
            </w:pPr>
            <w:r>
              <w:t>Actor klikt op level spelen</w:t>
            </w:r>
          </w:p>
          <w:p w14:paraId="30BBB9D8" w14:textId="77777777" w:rsidR="00411CC4" w:rsidRDefault="00411CC4" w:rsidP="004D239A">
            <w:pPr>
              <w:pStyle w:val="Lijstalinea"/>
              <w:numPr>
                <w:ilvl w:val="0"/>
                <w:numId w:val="22"/>
              </w:numPr>
              <w:spacing w:after="0"/>
              <w:cnfStyle w:val="000000000000" w:firstRow="0" w:lastRow="0" w:firstColumn="0" w:lastColumn="0" w:oddVBand="0" w:evenVBand="0" w:oddHBand="0" w:evenHBand="0" w:firstRowFirstColumn="0" w:firstRowLastColumn="0" w:lastRowFirstColumn="0" w:lastRowLastColumn="0"/>
            </w:pPr>
            <w:r>
              <w:t xml:space="preserve">Systeem laat een pagina zien met alle levels </w:t>
            </w:r>
          </w:p>
          <w:p w14:paraId="37C7BB59" w14:textId="2E23A529" w:rsidR="00411CC4" w:rsidRDefault="00411CC4" w:rsidP="004D239A">
            <w:pPr>
              <w:pStyle w:val="Lijstalinea"/>
              <w:numPr>
                <w:ilvl w:val="0"/>
                <w:numId w:val="22"/>
              </w:numPr>
              <w:spacing w:after="0"/>
              <w:cnfStyle w:val="000000000000" w:firstRow="0" w:lastRow="0" w:firstColumn="0" w:lastColumn="0" w:oddVBand="0" w:evenVBand="0" w:oddHBand="0" w:evenHBand="0" w:firstRowFirstColumn="0" w:firstRowLastColumn="0" w:lastRowFirstColumn="0" w:lastRowLastColumn="0"/>
            </w:pPr>
            <w:r>
              <w:t xml:space="preserve">Systeem </w:t>
            </w:r>
            <w:r>
              <w:t>haalt alle levels op [</w:t>
            </w:r>
            <w:r w:rsidRPr="00411CC4">
              <w:rPr>
                <w:color w:val="FF0000"/>
              </w:rPr>
              <w:t>1</w:t>
            </w:r>
            <w:r>
              <w:t>]</w:t>
            </w:r>
            <w:r w:rsidR="001E1DB2">
              <w:t>[</w:t>
            </w:r>
            <w:r w:rsidR="001E1DB2" w:rsidRPr="001E1DB2">
              <w:rPr>
                <w:color w:val="FF0000"/>
              </w:rPr>
              <w:t>2</w:t>
            </w:r>
            <w:r w:rsidR="001E1DB2">
              <w:t>]</w:t>
            </w:r>
          </w:p>
          <w:p w14:paraId="08957872" w14:textId="77777777" w:rsidR="00411CC4" w:rsidRDefault="00411CC4" w:rsidP="004D239A">
            <w:pPr>
              <w:pStyle w:val="Lijstalinea"/>
              <w:numPr>
                <w:ilvl w:val="0"/>
                <w:numId w:val="22"/>
              </w:numPr>
              <w:spacing w:after="0"/>
              <w:cnfStyle w:val="000000000000" w:firstRow="0" w:lastRow="0" w:firstColumn="0" w:lastColumn="0" w:oddVBand="0" w:evenVBand="0" w:oddHBand="0" w:evenHBand="0" w:firstRowFirstColumn="0" w:firstRowLastColumn="0" w:lastRowFirstColumn="0" w:lastRowLastColumn="0"/>
            </w:pPr>
            <w:r>
              <w:t>Actor selecteert een van de zichtbare levels</w:t>
            </w:r>
          </w:p>
          <w:p w14:paraId="4617B01D" w14:textId="77777777" w:rsidR="00411CC4" w:rsidRDefault="00411CC4" w:rsidP="004D239A">
            <w:pPr>
              <w:pStyle w:val="Lijstalinea"/>
              <w:numPr>
                <w:ilvl w:val="0"/>
                <w:numId w:val="22"/>
              </w:numPr>
              <w:spacing w:after="0"/>
              <w:cnfStyle w:val="000000000000" w:firstRow="0" w:lastRow="0" w:firstColumn="0" w:lastColumn="0" w:oddVBand="0" w:evenVBand="0" w:oddHBand="0" w:evenHBand="0" w:firstRowFirstColumn="0" w:firstRowLastColumn="0" w:lastRowFirstColumn="0" w:lastRowLastColumn="0"/>
            </w:pPr>
            <w:r>
              <w:t>Systeem laat de level details zien</w:t>
            </w:r>
          </w:p>
          <w:p w14:paraId="112766A8" w14:textId="07FEF0F0" w:rsidR="00411CC4" w:rsidRDefault="00411CC4" w:rsidP="004D239A">
            <w:pPr>
              <w:pStyle w:val="Lijstalinea"/>
              <w:numPr>
                <w:ilvl w:val="0"/>
                <w:numId w:val="22"/>
              </w:numPr>
              <w:spacing w:after="0"/>
              <w:cnfStyle w:val="000000000000" w:firstRow="0" w:lastRow="0" w:firstColumn="0" w:lastColumn="0" w:oddVBand="0" w:evenVBand="0" w:oddHBand="0" w:evenHBand="0" w:firstRowFirstColumn="0" w:firstRowLastColumn="0" w:lastRowFirstColumn="0" w:lastRowLastColumn="0"/>
            </w:pPr>
            <w:r>
              <w:t xml:space="preserve">Systeem haalt de details op </w:t>
            </w:r>
            <w:r w:rsidR="001E1DB2">
              <w:t>van het geselecteerd level [</w:t>
            </w:r>
            <w:r w:rsidR="001E1DB2" w:rsidRPr="001E1DB2">
              <w:rPr>
                <w:color w:val="FF0000"/>
              </w:rPr>
              <w:t>2</w:t>
            </w:r>
            <w:r w:rsidR="001E1DB2">
              <w:t>]</w:t>
            </w:r>
          </w:p>
          <w:p w14:paraId="77F2BAAB" w14:textId="77777777" w:rsidR="001E1DB2" w:rsidRDefault="001E1DB2" w:rsidP="004D239A">
            <w:pPr>
              <w:pStyle w:val="Lijstalinea"/>
              <w:numPr>
                <w:ilvl w:val="0"/>
                <w:numId w:val="22"/>
              </w:numPr>
              <w:spacing w:after="0"/>
              <w:cnfStyle w:val="000000000000" w:firstRow="0" w:lastRow="0" w:firstColumn="0" w:lastColumn="0" w:oddVBand="0" w:evenVBand="0" w:oddHBand="0" w:evenHBand="0" w:firstRowFirstColumn="0" w:firstRowLastColumn="0" w:lastRowFirstColumn="0" w:lastRowLastColumn="0"/>
            </w:pPr>
            <w:r>
              <w:t>Actor klikt op spelen</w:t>
            </w:r>
          </w:p>
          <w:p w14:paraId="5A29C762" w14:textId="77777777" w:rsidR="001E1DB2" w:rsidRDefault="001E1DB2" w:rsidP="004D239A">
            <w:pPr>
              <w:pStyle w:val="Lijstalinea"/>
              <w:numPr>
                <w:ilvl w:val="0"/>
                <w:numId w:val="22"/>
              </w:numPr>
              <w:spacing w:after="0"/>
              <w:cnfStyle w:val="000000000000" w:firstRow="0" w:lastRow="0" w:firstColumn="0" w:lastColumn="0" w:oddVBand="0" w:evenVBand="0" w:oddHBand="0" w:evenHBand="0" w:firstRowFirstColumn="0" w:firstRowLastColumn="0" w:lastRowFirstColumn="0" w:lastRowLastColumn="0"/>
            </w:pPr>
            <w:r>
              <w:t>Systeem laad het spelen in [</w:t>
            </w:r>
            <w:r w:rsidRPr="001E1DB2">
              <w:rPr>
                <w:color w:val="FF0000"/>
              </w:rPr>
              <w:t>2</w:t>
            </w:r>
            <w:r>
              <w:t>]</w:t>
            </w:r>
          </w:p>
          <w:p w14:paraId="033F606F" w14:textId="2607864D" w:rsidR="007E0213" w:rsidRPr="004D239A" w:rsidRDefault="007E0213" w:rsidP="004D239A">
            <w:pPr>
              <w:pStyle w:val="Lijstalinea"/>
              <w:numPr>
                <w:ilvl w:val="0"/>
                <w:numId w:val="22"/>
              </w:numPr>
              <w:spacing w:after="0"/>
              <w:cnfStyle w:val="000000000000" w:firstRow="0" w:lastRow="0" w:firstColumn="0" w:lastColumn="0" w:oddVBand="0" w:evenVBand="0" w:oddHBand="0" w:evenHBand="0" w:firstRowFirstColumn="0" w:firstRowLastColumn="0" w:lastRowFirstColumn="0" w:lastRowLastColumn="0"/>
            </w:pPr>
            <w:r>
              <w:t xml:space="preserve">Systeem </w:t>
            </w:r>
            <w:r w:rsidR="001778C9">
              <w:t>tel 1 speler bij de totale hoeveelheid spelers</w:t>
            </w:r>
          </w:p>
        </w:tc>
      </w:tr>
      <w:tr w:rsidR="004D239A" w14:paraId="3BDE87B9" w14:textId="77777777" w:rsidTr="001E1DB2">
        <w:trPr>
          <w:cnfStyle w:val="000000100000" w:firstRow="0" w:lastRow="0" w:firstColumn="0" w:lastColumn="0" w:oddVBand="0" w:evenVBand="0" w:oddHBand="1" w:evenHBand="0" w:firstRowFirstColumn="0" w:firstRowLastColumn="0" w:lastRowFirstColumn="0" w:lastRowLastColumn="0"/>
          <w:trHeight w:val="135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47C8B77D" w14:textId="77777777" w:rsidR="004D239A" w:rsidRDefault="004D239A" w:rsidP="004D239A">
            <w:pPr>
              <w:spacing w:after="0"/>
            </w:pPr>
            <w:r>
              <w:t>Uitzonderingen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6A03A553" w14:textId="77777777" w:rsidR="004D239A" w:rsidRDefault="001E1DB2" w:rsidP="001E1DB2">
            <w:pPr>
              <w:pStyle w:val="Lijstalinea"/>
              <w:numPr>
                <w:ilvl w:val="0"/>
                <w:numId w:val="23"/>
              </w:numPr>
              <w:spacing w:after="0"/>
              <w:cnfStyle w:val="000000100000" w:firstRow="0" w:lastRow="0" w:firstColumn="0" w:lastColumn="0" w:oddVBand="0" w:evenVBand="0" w:oddHBand="1" w:evenHBand="0" w:firstRowFirstColumn="0" w:firstRowLastColumn="0" w:lastRowFirstColumn="0" w:lastRowLastColumn="0"/>
            </w:pPr>
            <w:r>
              <w:t>Het level moet gepubliceerd zijn anders zal hij deze niet laten zien.</w:t>
            </w:r>
          </w:p>
          <w:p w14:paraId="7A341A36" w14:textId="0FE6B598" w:rsidR="001E1DB2" w:rsidRPr="001E1DB2" w:rsidRDefault="001E1DB2" w:rsidP="001E1DB2">
            <w:pPr>
              <w:pStyle w:val="Lijstalinea"/>
              <w:numPr>
                <w:ilvl w:val="0"/>
                <w:numId w:val="23"/>
              </w:numPr>
              <w:spacing w:after="0"/>
              <w:cnfStyle w:val="000000100000" w:firstRow="0" w:lastRow="0" w:firstColumn="0" w:lastColumn="0" w:oddVBand="0" w:evenVBand="0" w:oddHBand="1" w:evenHBand="0" w:firstRowFirstColumn="0" w:firstRowLastColumn="0" w:lastRowFirstColumn="0" w:lastRowLastColumn="0"/>
            </w:pPr>
            <w:r>
              <w:t>De database kan niet worden bereikt zijn en zal een bericht geven om contact op te zoeken met de beheerders</w:t>
            </w:r>
            <w:r>
              <w:t>.</w:t>
            </w:r>
            <w:r>
              <w:t xml:space="preserve"> </w:t>
            </w:r>
          </w:p>
        </w:tc>
      </w:tr>
      <w:tr w:rsidR="004D239A" w14:paraId="5F35A0EA" w14:textId="77777777" w:rsidTr="004D239A">
        <w:trPr>
          <w:trHeight w:val="73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82C9FF" w:themeFill="accent1" w:themeFillTint="66"/>
            <w:hideMark/>
          </w:tcPr>
          <w:p w14:paraId="630992A8" w14:textId="77777777" w:rsidR="004D239A" w:rsidRDefault="004D239A" w:rsidP="004D239A">
            <w:pPr>
              <w:spacing w:after="0"/>
            </w:pPr>
            <w:r>
              <w:t>Post conditie</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014C17B1" w14:textId="63D3A9F2" w:rsidR="004D239A" w:rsidRPr="002A6018" w:rsidRDefault="001E1DB2" w:rsidP="004D239A">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De Actor kan nu een geselecteerd level spelen.</w:t>
            </w:r>
          </w:p>
        </w:tc>
      </w:tr>
      <w:tr w:rsidR="001E1DB2" w14:paraId="3910023A" w14:textId="77777777" w:rsidTr="00A91BE8">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2" w:type="dxa"/>
            <w:gridSpan w:val="2"/>
            <w:tcBorders>
              <w:bottom w:val="single" w:sz="4" w:space="0" w:color="FFFFFF" w:themeColor="background1"/>
            </w:tcBorders>
            <w:shd w:val="clear" w:color="auto" w:fill="82C9FF" w:themeFill="accent1" w:themeFillTint="66"/>
            <w:hideMark/>
          </w:tcPr>
          <w:p w14:paraId="582FB3C2" w14:textId="2EC7C1EF" w:rsidR="001E1DB2" w:rsidRPr="001E1DB2" w:rsidRDefault="001E1DB2" w:rsidP="006B2B8E">
            <w:pPr>
              <w:spacing w:after="0"/>
              <w:rPr>
                <w:b w:val="0"/>
                <w:bCs w:val="0"/>
                <w:color w:val="FFFFFF" w:themeColor="background1"/>
              </w:rPr>
            </w:pPr>
            <w:r>
              <w:t>Naam</w:t>
            </w:r>
            <w:r>
              <w:t xml:space="preserve">                                  </w:t>
            </w:r>
            <w:r w:rsidRPr="009B7586">
              <w:t xml:space="preserve">UC </w:t>
            </w:r>
            <w:r>
              <w:t>–</w:t>
            </w:r>
            <w:r w:rsidRPr="009B7586">
              <w:t xml:space="preserve"> 0</w:t>
            </w:r>
            <w:r>
              <w:t>7</w:t>
            </w:r>
            <w:r w:rsidRPr="009B7586">
              <w:t xml:space="preserve"> Actor </w:t>
            </w:r>
            <w:r w:rsidRPr="004D239A">
              <w:t>moet</w:t>
            </w:r>
            <w:r>
              <w:t xml:space="preserve"> een </w:t>
            </w:r>
            <w:r w:rsidRPr="004D239A">
              <w:t>level</w:t>
            </w:r>
            <w:r>
              <w:t xml:space="preserve"> </w:t>
            </w:r>
            <w:r w:rsidRPr="004D239A">
              <w:t>kunnen selecteren</w:t>
            </w:r>
            <w:r>
              <w:t xml:space="preserve"> en spelen</w:t>
            </w:r>
          </w:p>
        </w:tc>
      </w:tr>
      <w:tr w:rsidR="001E1DB2" w:rsidRPr="002A6018" w14:paraId="51A99C88" w14:textId="77777777" w:rsidTr="006B2B8E">
        <w:trPr>
          <w:trHeight w:val="693"/>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3632425D" w14:textId="77777777" w:rsidR="001E1DB2" w:rsidRDefault="001E1DB2" w:rsidP="006B2B8E">
            <w:pPr>
              <w:spacing w:after="0"/>
            </w:pPr>
            <w:r>
              <w:lastRenderedPageBreak/>
              <w:t>Samenvatting</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4128B4B7" w14:textId="2691024D" w:rsidR="001E1DB2" w:rsidRPr="002A6018" w:rsidRDefault="001E1DB2" w:rsidP="006B2B8E">
            <w:pPr>
              <w:spacing w:after="0"/>
              <w:cnfStyle w:val="000000000000" w:firstRow="0" w:lastRow="0" w:firstColumn="0" w:lastColumn="0" w:oddVBand="0" w:evenVBand="0" w:oddHBand="0" w:evenHBand="0" w:firstRowFirstColumn="0" w:firstRowLastColumn="0" w:lastRowFirstColumn="0" w:lastRowLastColumn="0"/>
              <w:rPr>
                <w:color w:val="auto"/>
              </w:rPr>
            </w:pPr>
            <w:r w:rsidRPr="009B7586">
              <w:rPr>
                <w:color w:val="auto"/>
              </w:rPr>
              <w:t xml:space="preserve">Actor </w:t>
            </w:r>
            <w:r w:rsidRPr="004D239A">
              <w:rPr>
                <w:color w:val="auto"/>
              </w:rPr>
              <w:t xml:space="preserve">moeten </w:t>
            </w:r>
            <w:r w:rsidR="007E0213">
              <w:rPr>
                <w:color w:val="auto"/>
              </w:rPr>
              <w:t>kunnen stoppen met het spelen van een geselecteerd level/database.</w:t>
            </w:r>
          </w:p>
        </w:tc>
      </w:tr>
      <w:tr w:rsidR="001E1DB2" w:rsidRPr="002A6018" w14:paraId="5649F9F7" w14:textId="77777777" w:rsidTr="006B2B8E">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72E6F541" w14:textId="77777777" w:rsidR="001E1DB2" w:rsidRDefault="001E1DB2" w:rsidP="006B2B8E">
            <w:pPr>
              <w:spacing w:after="0"/>
            </w:pPr>
            <w:r>
              <w:t>Actor</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215BB560" w14:textId="77777777" w:rsidR="001E1DB2" w:rsidRPr="002A6018" w:rsidRDefault="001E1DB2" w:rsidP="006B2B8E">
            <w:pPr>
              <w:spacing w:after="0"/>
              <w:cnfStyle w:val="000000100000" w:firstRow="0" w:lastRow="0" w:firstColumn="0" w:lastColumn="0" w:oddVBand="0" w:evenVBand="0" w:oddHBand="1" w:evenHBand="0" w:firstRowFirstColumn="0" w:firstRowLastColumn="0" w:lastRowFirstColumn="0" w:lastRowLastColumn="0"/>
              <w:rPr>
                <w:color w:val="auto"/>
              </w:rPr>
            </w:pPr>
            <w:r w:rsidRPr="002A6018">
              <w:rPr>
                <w:color w:val="auto"/>
              </w:rPr>
              <w:t>Gebruiker</w:t>
            </w:r>
            <w:r>
              <w:rPr>
                <w:color w:val="auto"/>
              </w:rPr>
              <w:t>, Systeem</w:t>
            </w:r>
          </w:p>
        </w:tc>
      </w:tr>
      <w:tr w:rsidR="001E1DB2" w:rsidRPr="002A6018" w14:paraId="60C37E1C" w14:textId="77777777" w:rsidTr="007E0213">
        <w:trPr>
          <w:trHeight w:val="438"/>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F076D9E" w14:textId="77777777" w:rsidR="001E1DB2" w:rsidRDefault="001E1DB2" w:rsidP="006B2B8E">
            <w:pPr>
              <w:spacing w:after="0"/>
            </w:pPr>
            <w:r>
              <w:t>Aannamen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0B052E07" w14:textId="61D6875B" w:rsidR="001E1DB2" w:rsidRPr="002A6018" w:rsidRDefault="007E0213" w:rsidP="006B2B8E">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UC - 06</w:t>
            </w:r>
          </w:p>
        </w:tc>
      </w:tr>
      <w:tr w:rsidR="001E1DB2" w:rsidRPr="004D239A" w14:paraId="675AB775" w14:textId="77777777" w:rsidTr="006B2B8E">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46C9E185" w14:textId="77777777" w:rsidR="001E1DB2" w:rsidRDefault="001E1DB2" w:rsidP="006B2B8E">
            <w:pPr>
              <w:spacing w:after="0"/>
              <w:rPr>
                <w:b w:val="0"/>
                <w:bCs w:val="0"/>
              </w:rPr>
            </w:pPr>
            <w:r>
              <w:t>Scenario</w:t>
            </w:r>
          </w:p>
          <w:p w14:paraId="49DD93FE" w14:textId="77777777" w:rsidR="001E1DB2" w:rsidRDefault="001E1DB2" w:rsidP="006B2B8E">
            <w:pPr>
              <w:rPr>
                <w:b w:val="0"/>
                <w:bCs w:val="0"/>
              </w:rPr>
            </w:pPr>
          </w:p>
          <w:p w14:paraId="54834798" w14:textId="77777777" w:rsidR="001E1DB2" w:rsidRPr="006D1E58" w:rsidRDefault="001E1DB2" w:rsidP="006B2B8E"/>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38D95894" w14:textId="77777777" w:rsidR="001E1DB2" w:rsidRDefault="007E0213" w:rsidP="007E0213">
            <w:pPr>
              <w:pStyle w:val="Lijstalinea"/>
              <w:numPr>
                <w:ilvl w:val="0"/>
                <w:numId w:val="24"/>
              </w:numPr>
              <w:spacing w:after="0"/>
              <w:cnfStyle w:val="000000100000" w:firstRow="0" w:lastRow="0" w:firstColumn="0" w:lastColumn="0" w:oddVBand="0" w:evenVBand="0" w:oddHBand="1" w:evenHBand="0" w:firstRowFirstColumn="0" w:firstRowLastColumn="0" w:lastRowFirstColumn="0" w:lastRowLastColumn="0"/>
            </w:pPr>
            <w:r>
              <w:t>Actor klikt op stoppen met spelen</w:t>
            </w:r>
          </w:p>
          <w:p w14:paraId="3D4B40E1" w14:textId="77777777" w:rsidR="007E0213" w:rsidRDefault="007E0213" w:rsidP="007E0213">
            <w:pPr>
              <w:pStyle w:val="Lijstalinea"/>
              <w:numPr>
                <w:ilvl w:val="0"/>
                <w:numId w:val="24"/>
              </w:numPr>
              <w:spacing w:after="0"/>
              <w:cnfStyle w:val="000000100000" w:firstRow="0" w:lastRow="0" w:firstColumn="0" w:lastColumn="0" w:oddVBand="0" w:evenVBand="0" w:oddHBand="1" w:evenHBand="0" w:firstRowFirstColumn="0" w:firstRowLastColumn="0" w:lastRowFirstColumn="0" w:lastRowLastColumn="0"/>
            </w:pPr>
            <w:r>
              <w:t>Systeem laat de level details zien</w:t>
            </w:r>
          </w:p>
          <w:p w14:paraId="01103F58" w14:textId="3A2DA586" w:rsidR="007E0213" w:rsidRPr="007E0213" w:rsidRDefault="007E0213" w:rsidP="007E0213">
            <w:pPr>
              <w:pStyle w:val="Lijstalinea"/>
              <w:numPr>
                <w:ilvl w:val="0"/>
                <w:numId w:val="24"/>
              </w:numPr>
              <w:spacing w:after="0"/>
              <w:cnfStyle w:val="000000100000" w:firstRow="0" w:lastRow="0" w:firstColumn="0" w:lastColumn="0" w:oddVBand="0" w:evenVBand="0" w:oddHBand="1" w:evenHBand="0" w:firstRowFirstColumn="0" w:firstRowLastColumn="0" w:lastRowFirstColumn="0" w:lastRowLastColumn="0"/>
            </w:pPr>
            <w:r>
              <w:t>Systeem haalt de details op van het geselecteerd level [</w:t>
            </w:r>
            <w:r w:rsidRPr="007E0213">
              <w:rPr>
                <w:color w:val="FF0000"/>
              </w:rPr>
              <w:t>1</w:t>
            </w:r>
            <w:r>
              <w:t>]</w:t>
            </w:r>
          </w:p>
        </w:tc>
      </w:tr>
      <w:tr w:rsidR="001E1DB2" w:rsidRPr="001E1DB2" w14:paraId="78F5373D" w14:textId="77777777" w:rsidTr="007E0213">
        <w:trPr>
          <w:trHeight w:val="615"/>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E3CEEF4" w14:textId="77777777" w:rsidR="001E1DB2" w:rsidRDefault="001E1DB2" w:rsidP="006B2B8E">
            <w:pPr>
              <w:spacing w:after="0"/>
            </w:pPr>
            <w:r>
              <w:t>Uitzonderingen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1C0B4F7D" w14:textId="6D6C0260" w:rsidR="001E1DB2" w:rsidRPr="007E0213" w:rsidRDefault="007E0213" w:rsidP="007E0213">
            <w:pPr>
              <w:pStyle w:val="Lijstalinea"/>
              <w:numPr>
                <w:ilvl w:val="0"/>
                <w:numId w:val="25"/>
              </w:numPr>
              <w:spacing w:after="0"/>
              <w:cnfStyle w:val="000000000000" w:firstRow="0" w:lastRow="0" w:firstColumn="0" w:lastColumn="0" w:oddVBand="0" w:evenVBand="0" w:oddHBand="0" w:evenHBand="0" w:firstRowFirstColumn="0" w:firstRowLastColumn="0" w:lastRowFirstColumn="0" w:lastRowLastColumn="0"/>
            </w:pPr>
            <w:r w:rsidRPr="007E0213">
              <w:t>De database kan niet worden bereikt zijn en zal een bericht geven om contact op te zoeken met de beheerders.</w:t>
            </w:r>
          </w:p>
        </w:tc>
      </w:tr>
      <w:tr w:rsidR="001E1DB2" w:rsidRPr="002A6018" w14:paraId="738166C4" w14:textId="77777777" w:rsidTr="006B2B8E">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82C9FF" w:themeFill="accent1" w:themeFillTint="66"/>
            <w:hideMark/>
          </w:tcPr>
          <w:p w14:paraId="72550E47" w14:textId="77777777" w:rsidR="001E1DB2" w:rsidRDefault="001E1DB2" w:rsidP="006B2B8E">
            <w:pPr>
              <w:spacing w:after="0"/>
            </w:pPr>
            <w:r>
              <w:t>Post conditie</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4411A205" w14:textId="4AF9A390" w:rsidR="001E1DB2" w:rsidRPr="002A6018" w:rsidRDefault="007E0213" w:rsidP="006B2B8E">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De Actor heeft nu het spel stopgezet, en is weer terug op de details pagina van het geselecteerde level.</w:t>
            </w:r>
          </w:p>
        </w:tc>
      </w:tr>
    </w:tbl>
    <w:p w14:paraId="48245831" w14:textId="6C5E9222" w:rsidR="004D239A" w:rsidRDefault="004D239A" w:rsidP="00453BBA"/>
    <w:tbl>
      <w:tblPr>
        <w:tblStyle w:val="Rastertabel5donker-Accent3"/>
        <w:tblW w:w="0" w:type="auto"/>
        <w:tblInd w:w="0" w:type="dxa"/>
        <w:tblLook w:val="04A0" w:firstRow="1" w:lastRow="0" w:firstColumn="1" w:lastColumn="0" w:noHBand="0" w:noVBand="1"/>
      </w:tblPr>
      <w:tblGrid>
        <w:gridCol w:w="2689"/>
        <w:gridCol w:w="6373"/>
      </w:tblGrid>
      <w:tr w:rsidR="00453BBA" w:rsidRPr="001E1DB2" w14:paraId="4D48CCF5" w14:textId="77777777" w:rsidTr="006B2B8E">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2" w:type="dxa"/>
            <w:gridSpan w:val="2"/>
            <w:tcBorders>
              <w:bottom w:val="single" w:sz="4" w:space="0" w:color="FFFFFF" w:themeColor="background1"/>
            </w:tcBorders>
            <w:shd w:val="clear" w:color="auto" w:fill="82C9FF" w:themeFill="accent1" w:themeFillTint="66"/>
            <w:hideMark/>
          </w:tcPr>
          <w:p w14:paraId="76A5AF73" w14:textId="74C8CB41" w:rsidR="00453BBA" w:rsidRPr="001E1DB2" w:rsidRDefault="00453BBA" w:rsidP="006B2B8E">
            <w:pPr>
              <w:spacing w:after="0"/>
              <w:rPr>
                <w:b w:val="0"/>
                <w:bCs w:val="0"/>
                <w:color w:val="FFFFFF" w:themeColor="background1"/>
              </w:rPr>
            </w:pPr>
            <w:r>
              <w:t xml:space="preserve">Naam                                  </w:t>
            </w:r>
            <w:r w:rsidRPr="009B7586">
              <w:t xml:space="preserve">UC </w:t>
            </w:r>
            <w:r>
              <w:t>–</w:t>
            </w:r>
            <w:r w:rsidRPr="009B7586">
              <w:t xml:space="preserve"> 0</w:t>
            </w:r>
            <w:r>
              <w:t>8</w:t>
            </w:r>
            <w:r w:rsidRPr="009B7586">
              <w:t xml:space="preserve"> </w:t>
            </w:r>
            <w:r>
              <w:t>Actor moet een eigen level kunnen maken</w:t>
            </w:r>
          </w:p>
        </w:tc>
      </w:tr>
      <w:tr w:rsidR="00453BBA" w:rsidRPr="002A6018" w14:paraId="6AD94F80" w14:textId="77777777" w:rsidTr="006B2B8E">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7CEBBF6C" w14:textId="77777777" w:rsidR="00453BBA" w:rsidRDefault="00453BBA" w:rsidP="006B2B8E">
            <w:pPr>
              <w:spacing w:after="0"/>
            </w:pPr>
            <w:r>
              <w:t>Samenvatting</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7B1B8C11" w14:textId="25345D75" w:rsidR="00453BBA" w:rsidRPr="002A6018" w:rsidRDefault="00453BBA" w:rsidP="006B2B8E">
            <w:pPr>
              <w:spacing w:after="0"/>
              <w:cnfStyle w:val="000000100000" w:firstRow="0" w:lastRow="0" w:firstColumn="0" w:lastColumn="0" w:oddVBand="0" w:evenVBand="0" w:oddHBand="1" w:evenHBand="0" w:firstRowFirstColumn="0" w:firstRowLastColumn="0" w:lastRowFirstColumn="0" w:lastRowLastColumn="0"/>
              <w:rPr>
                <w:color w:val="auto"/>
              </w:rPr>
            </w:pPr>
            <w:r w:rsidRPr="009B7586">
              <w:rPr>
                <w:color w:val="auto"/>
              </w:rPr>
              <w:t xml:space="preserve">Actor </w:t>
            </w:r>
            <w:r w:rsidRPr="004D239A">
              <w:rPr>
                <w:color w:val="auto"/>
              </w:rPr>
              <w:t>moet</w:t>
            </w:r>
            <w:r>
              <w:rPr>
                <w:color w:val="auto"/>
              </w:rPr>
              <w:t xml:space="preserve"> een eigen level kunnen maken die ze helemaal zelf kunnen inrichten en vervolgens ook kunnen delen.</w:t>
            </w:r>
          </w:p>
        </w:tc>
      </w:tr>
      <w:tr w:rsidR="00453BBA" w:rsidRPr="002A6018" w14:paraId="013C53F1" w14:textId="77777777" w:rsidTr="006B2B8E">
        <w:trPr>
          <w:trHeight w:val="4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DCBCDEC" w14:textId="77777777" w:rsidR="00453BBA" w:rsidRDefault="00453BBA" w:rsidP="006B2B8E">
            <w:pPr>
              <w:spacing w:after="0"/>
            </w:pPr>
            <w:r>
              <w:t>Actor</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7EA7AA47" w14:textId="77777777" w:rsidR="00453BBA" w:rsidRPr="002A6018" w:rsidRDefault="00453BBA" w:rsidP="006B2B8E">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Gebruiker</w:t>
            </w:r>
            <w:r>
              <w:rPr>
                <w:color w:val="auto"/>
              </w:rPr>
              <w:t>, Systeem</w:t>
            </w:r>
          </w:p>
        </w:tc>
      </w:tr>
      <w:tr w:rsidR="00453BBA" w:rsidRPr="002A6018" w14:paraId="52ECCFFE" w14:textId="77777777" w:rsidTr="00453BBA">
        <w:trPr>
          <w:cnfStyle w:val="000000100000" w:firstRow="0" w:lastRow="0" w:firstColumn="0" w:lastColumn="0" w:oddVBand="0" w:evenVBand="0" w:oddHBand="1" w:evenHBand="0" w:firstRowFirstColumn="0" w:firstRowLastColumn="0" w:lastRowFirstColumn="0" w:lastRowLastColumn="0"/>
          <w:trHeight w:val="966"/>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026CF8A1" w14:textId="77777777" w:rsidR="00453BBA" w:rsidRDefault="00453BBA" w:rsidP="006B2B8E">
            <w:pPr>
              <w:spacing w:after="0"/>
            </w:pPr>
            <w:r>
              <w:t>Aannamen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298AF52F" w14:textId="363BE59C" w:rsidR="00453BBA" w:rsidRPr="002A6018" w:rsidRDefault="00453BBA" w:rsidP="006B2B8E">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Actor heeft een internet verbinding, Actor is op de home pagina die alleen te bereiken is als je ingelogd bent, Actor is ingelogd</w:t>
            </w:r>
          </w:p>
        </w:tc>
      </w:tr>
      <w:tr w:rsidR="00453BBA" w:rsidRPr="007E0213" w14:paraId="3B862DD5" w14:textId="77777777" w:rsidTr="006B2B8E">
        <w:trPr>
          <w:trHeight w:val="65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1F43281" w14:textId="77777777" w:rsidR="00453BBA" w:rsidRDefault="00453BBA" w:rsidP="006B2B8E">
            <w:pPr>
              <w:spacing w:after="0"/>
              <w:rPr>
                <w:b w:val="0"/>
                <w:bCs w:val="0"/>
              </w:rPr>
            </w:pPr>
            <w:r>
              <w:t>Scenario</w:t>
            </w:r>
          </w:p>
          <w:p w14:paraId="70425E52" w14:textId="77777777" w:rsidR="00453BBA" w:rsidRDefault="00453BBA" w:rsidP="006B2B8E">
            <w:pPr>
              <w:rPr>
                <w:b w:val="0"/>
                <w:bCs w:val="0"/>
              </w:rPr>
            </w:pPr>
          </w:p>
          <w:p w14:paraId="3D29595D" w14:textId="77777777" w:rsidR="00453BBA" w:rsidRPr="006D1E58" w:rsidRDefault="00453BBA" w:rsidP="006B2B8E"/>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2760C973" w14:textId="77777777" w:rsidR="00453BBA" w:rsidRDefault="00453BBA" w:rsidP="00453BBA">
            <w:pPr>
              <w:pStyle w:val="Lijstalinea"/>
              <w:numPr>
                <w:ilvl w:val="0"/>
                <w:numId w:val="26"/>
              </w:numPr>
              <w:spacing w:after="0"/>
              <w:cnfStyle w:val="000000000000" w:firstRow="0" w:lastRow="0" w:firstColumn="0" w:lastColumn="0" w:oddVBand="0" w:evenVBand="0" w:oddHBand="0" w:evenHBand="0" w:firstRowFirstColumn="0" w:firstRowLastColumn="0" w:lastRowFirstColumn="0" w:lastRowLastColumn="0"/>
            </w:pPr>
            <w:r>
              <w:t>Actor klikt op maak een level</w:t>
            </w:r>
          </w:p>
          <w:p w14:paraId="6F63176F" w14:textId="22D78D88" w:rsidR="00453BBA" w:rsidRDefault="00453BBA" w:rsidP="00453BBA">
            <w:pPr>
              <w:pStyle w:val="Lijstalinea"/>
              <w:numPr>
                <w:ilvl w:val="0"/>
                <w:numId w:val="26"/>
              </w:numPr>
              <w:spacing w:after="0"/>
              <w:cnfStyle w:val="000000000000" w:firstRow="0" w:lastRow="0" w:firstColumn="0" w:lastColumn="0" w:oddVBand="0" w:evenVBand="0" w:oddHBand="0" w:evenHBand="0" w:firstRowFirstColumn="0" w:firstRowLastColumn="0" w:lastRowFirstColumn="0" w:lastRowLastColumn="0"/>
            </w:pPr>
            <w:r>
              <w:t>Systeem laat de pagina zien met alle levels die de Actor heeft gemaakt</w:t>
            </w:r>
            <w:r w:rsidR="0022452E">
              <w:t xml:space="preserve"> </w:t>
            </w:r>
          </w:p>
          <w:p w14:paraId="2EBBCFE3" w14:textId="1092E800" w:rsidR="00453BBA" w:rsidRDefault="00453BBA" w:rsidP="00453BBA">
            <w:pPr>
              <w:pStyle w:val="Lijstalinea"/>
              <w:numPr>
                <w:ilvl w:val="0"/>
                <w:numId w:val="26"/>
              </w:numPr>
              <w:spacing w:after="0"/>
              <w:cnfStyle w:val="000000000000" w:firstRow="0" w:lastRow="0" w:firstColumn="0" w:lastColumn="0" w:oddVBand="0" w:evenVBand="0" w:oddHBand="0" w:evenHBand="0" w:firstRowFirstColumn="0" w:firstRowLastColumn="0" w:lastRowFirstColumn="0" w:lastRowLastColumn="0"/>
            </w:pPr>
            <w:r>
              <w:t xml:space="preserve">Systeem haalt alle level </w:t>
            </w:r>
            <w:r w:rsidR="0022452E">
              <w:t>op die de gebruiker heeft gemaakt</w:t>
            </w:r>
            <w:r w:rsidR="00956C6A">
              <w:t xml:space="preserve"> </w:t>
            </w:r>
            <w:r w:rsidR="00956C6A">
              <w:t>[</w:t>
            </w:r>
            <w:r w:rsidR="00956C6A" w:rsidRPr="0022452E">
              <w:rPr>
                <w:color w:val="FF0000"/>
              </w:rPr>
              <w:t>1</w:t>
            </w:r>
            <w:r w:rsidR="00956C6A">
              <w:t>]</w:t>
            </w:r>
          </w:p>
          <w:p w14:paraId="3ADA0946" w14:textId="77777777" w:rsidR="0022452E" w:rsidRDefault="0022452E" w:rsidP="00453BBA">
            <w:pPr>
              <w:pStyle w:val="Lijstalinea"/>
              <w:numPr>
                <w:ilvl w:val="0"/>
                <w:numId w:val="26"/>
              </w:numPr>
              <w:spacing w:after="0"/>
              <w:cnfStyle w:val="000000000000" w:firstRow="0" w:lastRow="0" w:firstColumn="0" w:lastColumn="0" w:oddVBand="0" w:evenVBand="0" w:oddHBand="0" w:evenHBand="0" w:firstRowFirstColumn="0" w:firstRowLastColumn="0" w:lastRowFirstColumn="0" w:lastRowLastColumn="0"/>
            </w:pPr>
            <w:r>
              <w:t>Actor klikt op maak een nieuw level</w:t>
            </w:r>
          </w:p>
          <w:p w14:paraId="2F1C4F21" w14:textId="77777777" w:rsidR="0022452E" w:rsidRDefault="0022452E" w:rsidP="00453BBA">
            <w:pPr>
              <w:pStyle w:val="Lijstalinea"/>
              <w:numPr>
                <w:ilvl w:val="0"/>
                <w:numId w:val="26"/>
              </w:numPr>
              <w:spacing w:after="0"/>
              <w:cnfStyle w:val="000000000000" w:firstRow="0" w:lastRow="0" w:firstColumn="0" w:lastColumn="0" w:oddVBand="0" w:evenVBand="0" w:oddHBand="0" w:evenHBand="0" w:firstRowFirstColumn="0" w:firstRowLastColumn="0" w:lastRowFirstColumn="0" w:lastRowLastColumn="0"/>
            </w:pPr>
            <w:r>
              <w:t xml:space="preserve">Systeem laat de pagina zien met de level ontwerper </w:t>
            </w:r>
          </w:p>
          <w:p w14:paraId="16678C4F" w14:textId="56F65869" w:rsidR="0022452E" w:rsidRDefault="0022452E" w:rsidP="00453BBA">
            <w:pPr>
              <w:pStyle w:val="Lijstalinea"/>
              <w:numPr>
                <w:ilvl w:val="0"/>
                <w:numId w:val="26"/>
              </w:numPr>
              <w:spacing w:after="0"/>
              <w:cnfStyle w:val="000000000000" w:firstRow="0" w:lastRow="0" w:firstColumn="0" w:lastColumn="0" w:oddVBand="0" w:evenVBand="0" w:oddHBand="0" w:evenHBand="0" w:firstRowFirstColumn="0" w:firstRowLastColumn="0" w:lastRowFirstColumn="0" w:lastRowLastColumn="0"/>
            </w:pPr>
            <w:r>
              <w:t>Actor klikt op level delen</w:t>
            </w:r>
            <w:r w:rsidR="00956C6A">
              <w:t xml:space="preserve"> [</w:t>
            </w:r>
            <w:r w:rsidR="00956C6A" w:rsidRPr="00956C6A">
              <w:rPr>
                <w:color w:val="FF0000"/>
              </w:rPr>
              <w:t>1</w:t>
            </w:r>
            <w:r w:rsidR="00956C6A">
              <w:t>]</w:t>
            </w:r>
          </w:p>
          <w:p w14:paraId="063A7F14" w14:textId="77777777" w:rsidR="0022452E" w:rsidRDefault="0022452E" w:rsidP="00453BBA">
            <w:pPr>
              <w:pStyle w:val="Lijstalinea"/>
              <w:numPr>
                <w:ilvl w:val="0"/>
                <w:numId w:val="26"/>
              </w:numPr>
              <w:spacing w:after="0"/>
              <w:cnfStyle w:val="000000000000" w:firstRow="0" w:lastRow="0" w:firstColumn="0" w:lastColumn="0" w:oddVBand="0" w:evenVBand="0" w:oddHBand="0" w:evenHBand="0" w:firstRowFirstColumn="0" w:firstRowLastColumn="0" w:lastRowFirstColumn="0" w:lastRowLastColumn="0"/>
            </w:pPr>
            <w:r>
              <w:t>Systeem vraagt of de Actor dit level wilt publiceren [</w:t>
            </w:r>
            <w:r w:rsidRPr="0022452E">
              <w:rPr>
                <w:color w:val="FF0000"/>
              </w:rPr>
              <w:t>2</w:t>
            </w:r>
            <w:r>
              <w:t xml:space="preserve">] </w:t>
            </w:r>
          </w:p>
          <w:p w14:paraId="2814A838" w14:textId="7814DCB1" w:rsidR="0022452E" w:rsidRPr="00453BBA" w:rsidRDefault="0022452E" w:rsidP="00453BBA">
            <w:pPr>
              <w:pStyle w:val="Lijstalinea"/>
              <w:numPr>
                <w:ilvl w:val="0"/>
                <w:numId w:val="26"/>
              </w:numPr>
              <w:spacing w:after="0"/>
              <w:cnfStyle w:val="000000000000" w:firstRow="0" w:lastRow="0" w:firstColumn="0" w:lastColumn="0" w:oddVBand="0" w:evenVBand="0" w:oddHBand="0" w:evenHBand="0" w:firstRowFirstColumn="0" w:firstRowLastColumn="0" w:lastRowFirstColumn="0" w:lastRowLastColumn="0"/>
            </w:pPr>
            <w:r>
              <w:t>Systeem publiceert het level en laat een deelbare link zien</w:t>
            </w:r>
            <w:r w:rsidR="00956C6A">
              <w:t xml:space="preserve"> [</w:t>
            </w:r>
            <w:r w:rsidR="00956C6A" w:rsidRPr="00956C6A">
              <w:rPr>
                <w:color w:val="FF0000"/>
              </w:rPr>
              <w:t>1</w:t>
            </w:r>
            <w:r w:rsidR="00956C6A">
              <w:t>]</w:t>
            </w:r>
          </w:p>
        </w:tc>
      </w:tr>
      <w:tr w:rsidR="00453BBA" w:rsidRPr="007E0213" w14:paraId="437C809F" w14:textId="77777777" w:rsidTr="006B2B8E">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59914C7" w14:textId="77777777" w:rsidR="00453BBA" w:rsidRDefault="00453BBA" w:rsidP="006B2B8E">
            <w:pPr>
              <w:spacing w:after="0"/>
            </w:pPr>
            <w:r>
              <w:t>Uitzonderingen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51037591" w14:textId="77777777" w:rsidR="00453BBA" w:rsidRDefault="00956C6A" w:rsidP="00956C6A">
            <w:pPr>
              <w:pStyle w:val="Lijstalinea"/>
              <w:numPr>
                <w:ilvl w:val="0"/>
                <w:numId w:val="28"/>
              </w:numPr>
              <w:spacing w:after="0"/>
              <w:cnfStyle w:val="000000100000" w:firstRow="0" w:lastRow="0" w:firstColumn="0" w:lastColumn="0" w:oddVBand="0" w:evenVBand="0" w:oddHBand="1" w:evenHBand="0" w:firstRowFirstColumn="0" w:firstRowLastColumn="0" w:lastRowFirstColumn="0" w:lastRowLastColumn="0"/>
            </w:pPr>
            <w:r>
              <w:t>De database kan niet worden bereikt zijn en zal een bericht geven om contact op te zoeken met de beheerders.</w:t>
            </w:r>
          </w:p>
          <w:p w14:paraId="7CBEEC4F" w14:textId="1E19E0F4" w:rsidR="00956C6A" w:rsidRPr="00956C6A" w:rsidRDefault="00956C6A" w:rsidP="00956C6A">
            <w:pPr>
              <w:pStyle w:val="Lijstalinea"/>
              <w:numPr>
                <w:ilvl w:val="0"/>
                <w:numId w:val="28"/>
              </w:numPr>
              <w:spacing w:after="0"/>
              <w:cnfStyle w:val="000000100000" w:firstRow="0" w:lastRow="0" w:firstColumn="0" w:lastColumn="0" w:oddVBand="0" w:evenVBand="0" w:oddHBand="1" w:evenHBand="0" w:firstRowFirstColumn="0" w:firstRowLastColumn="0" w:lastRowFirstColumn="0" w:lastRowLastColumn="0"/>
            </w:pPr>
            <w:r>
              <w:t xml:space="preserve">Als de actor dit afwijst kan het level niet gedeeld worden </w:t>
            </w:r>
          </w:p>
        </w:tc>
      </w:tr>
      <w:tr w:rsidR="00453BBA" w:rsidRPr="002A6018" w14:paraId="2C4F8A87" w14:textId="77777777" w:rsidTr="006B2B8E">
        <w:trPr>
          <w:trHeight w:val="73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82C9FF" w:themeFill="accent1" w:themeFillTint="66"/>
            <w:hideMark/>
          </w:tcPr>
          <w:p w14:paraId="1A5F1939" w14:textId="77777777" w:rsidR="00453BBA" w:rsidRDefault="00453BBA" w:rsidP="006B2B8E">
            <w:pPr>
              <w:spacing w:after="0"/>
            </w:pPr>
            <w:r>
              <w:t>Post conditie</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4D5761CB" w14:textId="56AF8D23" w:rsidR="00453BBA" w:rsidRPr="002A6018" w:rsidRDefault="00453BBA" w:rsidP="006B2B8E">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De Actor h</w:t>
            </w:r>
            <w:r w:rsidR="00956C6A">
              <w:rPr>
                <w:color w:val="auto"/>
              </w:rPr>
              <w:t xml:space="preserve">eeft nu een level aangemaakt en kan deze vervolgens delen met andere mensen </w:t>
            </w:r>
          </w:p>
        </w:tc>
      </w:tr>
    </w:tbl>
    <w:p w14:paraId="0EFA3CAD" w14:textId="188F72A6" w:rsidR="006972AB" w:rsidRPr="00BB1DE9" w:rsidRDefault="006972AB"/>
    <w:p w14:paraId="4EC95A3B" w14:textId="77777777" w:rsidR="003F40C6" w:rsidRPr="00BB1DE9" w:rsidRDefault="003F40C6" w:rsidP="003F40C6">
      <w:pPr>
        <w:pStyle w:val="Kop2"/>
        <w:rPr>
          <w:rFonts w:asciiTheme="minorHAnsi" w:hAnsiTheme="minorHAnsi"/>
          <w:b/>
          <w:color w:val="000000" w:themeColor="text1"/>
          <w:sz w:val="48"/>
        </w:rPr>
      </w:pPr>
      <w:bookmarkStart w:id="40" w:name="_Hlk30505459"/>
      <w:bookmarkStart w:id="41" w:name="_Toc73274447"/>
      <w:r w:rsidRPr="00BB1DE9">
        <w:lastRenderedPageBreak/>
        <w:t>Relationeel datamodel</w:t>
      </w:r>
      <w:bookmarkEnd w:id="38"/>
      <w:bookmarkEnd w:id="41"/>
    </w:p>
    <w:bookmarkEnd w:id="40"/>
    <w:p w14:paraId="707AE5A3" w14:textId="2444DC3E" w:rsidR="006F24B9" w:rsidRPr="00BB1DE9" w:rsidRDefault="00004E9A" w:rsidP="006F24B9">
      <w:r w:rsidRPr="00BB1DE9">
        <w:rPr>
          <w:noProof/>
        </w:rPr>
        <w:drawing>
          <wp:inline distT="0" distB="0" distL="0" distR="0" wp14:anchorId="3448402C" wp14:editId="792094D8">
            <wp:extent cx="6276975" cy="6760521"/>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a:picLocks noChangeAspect="1" noChangeArrowheads="1"/>
                    </pic:cNvPicPr>
                  </pic:nvPicPr>
                  <pic:blipFill>
                    <a:blip r:embed="rId25"/>
                    <a:stretch>
                      <a:fillRect/>
                    </a:stretch>
                  </pic:blipFill>
                  <pic:spPr bwMode="auto">
                    <a:xfrm>
                      <a:off x="0" y="0"/>
                      <a:ext cx="6276975" cy="6760521"/>
                    </a:xfrm>
                    <a:prstGeom prst="rect">
                      <a:avLst/>
                    </a:prstGeom>
                    <a:noFill/>
                    <a:ln>
                      <a:noFill/>
                    </a:ln>
                  </pic:spPr>
                </pic:pic>
              </a:graphicData>
            </a:graphic>
          </wp:inline>
        </w:drawing>
      </w:r>
    </w:p>
    <w:p w14:paraId="41F4C576" w14:textId="66480BEB" w:rsidR="006F24B9" w:rsidRPr="00BB1DE9" w:rsidRDefault="006F24B9" w:rsidP="006F24B9"/>
    <w:p w14:paraId="74FE1E38" w14:textId="53DA411B" w:rsidR="006F24B9" w:rsidRPr="00BB1DE9" w:rsidRDefault="006F24B9" w:rsidP="006F24B9"/>
    <w:p w14:paraId="77007EE6" w14:textId="69113271" w:rsidR="006F24B9" w:rsidRPr="00BB1DE9" w:rsidRDefault="006F24B9" w:rsidP="006F24B9"/>
    <w:p w14:paraId="46657330" w14:textId="3D00C1A5" w:rsidR="000A2ACB" w:rsidRPr="00BB1DE9" w:rsidRDefault="000A2ACB" w:rsidP="006F24B9"/>
    <w:p w14:paraId="53E1F76B" w14:textId="1EDDB757" w:rsidR="007C2459" w:rsidRPr="00BB1DE9" w:rsidRDefault="000A2ACB" w:rsidP="000A2ACB">
      <w:pPr>
        <w:pStyle w:val="Kop2"/>
      </w:pPr>
      <w:bookmarkStart w:id="42" w:name="_Toc73274448"/>
      <w:r w:rsidRPr="00BB1DE9">
        <w:lastRenderedPageBreak/>
        <w:t>datadictionary</w:t>
      </w:r>
      <w:bookmarkEnd w:id="42"/>
    </w:p>
    <w:tbl>
      <w:tblPr>
        <w:tblW w:w="494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1"/>
        <w:gridCol w:w="1283"/>
        <w:gridCol w:w="5372"/>
      </w:tblGrid>
      <w:tr w:rsidR="006F24B9" w:rsidRPr="00BB1DE9" w14:paraId="777F8062" w14:textId="77777777" w:rsidTr="003F40C6">
        <w:tc>
          <w:tcPr>
            <w:tcW w:w="992" w:type="pct"/>
            <w:tcBorders>
              <w:top w:val="single" w:sz="4" w:space="0" w:color="auto"/>
              <w:left w:val="single" w:sz="4" w:space="0" w:color="auto"/>
              <w:bottom w:val="single" w:sz="4" w:space="0" w:color="auto"/>
              <w:right w:val="single" w:sz="4" w:space="0" w:color="auto"/>
            </w:tcBorders>
            <w:shd w:val="clear" w:color="auto" w:fill="BFBFBF"/>
          </w:tcPr>
          <w:p w14:paraId="37D9A900" w14:textId="5CE04617" w:rsidR="006F24B9" w:rsidRPr="00BB1DE9" w:rsidRDefault="006F24B9" w:rsidP="000A2ACB">
            <w:r w:rsidRPr="00BB1DE9">
              <w:t>Naam entiteit</w:t>
            </w:r>
          </w:p>
        </w:tc>
        <w:tc>
          <w:tcPr>
            <w:tcW w:w="4008" w:type="pct"/>
            <w:gridSpan w:val="2"/>
            <w:tcBorders>
              <w:top w:val="single" w:sz="4" w:space="0" w:color="auto"/>
              <w:left w:val="single" w:sz="4" w:space="0" w:color="auto"/>
              <w:bottom w:val="single" w:sz="4" w:space="0" w:color="auto"/>
              <w:right w:val="single" w:sz="4" w:space="0" w:color="auto"/>
            </w:tcBorders>
            <w:hideMark/>
          </w:tcPr>
          <w:p w14:paraId="34353002" w14:textId="630CAE73" w:rsidR="006F24B9" w:rsidRPr="00BB1DE9" w:rsidRDefault="006F24B9" w:rsidP="000A2ACB">
            <w:r w:rsidRPr="00BB1DE9">
              <w:t>Users</w:t>
            </w:r>
          </w:p>
        </w:tc>
      </w:tr>
      <w:tr w:rsidR="006F24B9" w:rsidRPr="00BB1DE9" w14:paraId="6E98783A" w14:textId="77777777" w:rsidTr="003F40C6">
        <w:tc>
          <w:tcPr>
            <w:tcW w:w="992" w:type="pct"/>
            <w:tcBorders>
              <w:top w:val="single" w:sz="4" w:space="0" w:color="auto"/>
              <w:left w:val="single" w:sz="4" w:space="0" w:color="auto"/>
              <w:bottom w:val="single" w:sz="4" w:space="0" w:color="auto"/>
              <w:right w:val="single" w:sz="4" w:space="0" w:color="auto"/>
            </w:tcBorders>
            <w:shd w:val="clear" w:color="auto" w:fill="BFBFBF"/>
            <w:hideMark/>
          </w:tcPr>
          <w:p w14:paraId="716D30A0" w14:textId="77777777" w:rsidR="006F24B9" w:rsidRPr="00BB1DE9" w:rsidRDefault="006F24B9" w:rsidP="000A2ACB">
            <w:r w:rsidRPr="00BB1DE9">
              <w:t>Definitie</w:t>
            </w:r>
          </w:p>
        </w:tc>
        <w:tc>
          <w:tcPr>
            <w:tcW w:w="4008" w:type="pct"/>
            <w:gridSpan w:val="2"/>
            <w:tcBorders>
              <w:top w:val="single" w:sz="4" w:space="0" w:color="auto"/>
              <w:left w:val="single" w:sz="4" w:space="0" w:color="auto"/>
              <w:bottom w:val="single" w:sz="4" w:space="0" w:color="auto"/>
              <w:right w:val="single" w:sz="4" w:space="0" w:color="auto"/>
            </w:tcBorders>
          </w:tcPr>
          <w:p w14:paraId="04EF623D" w14:textId="1BC415C8" w:rsidR="006F24B9" w:rsidRPr="00BB1DE9" w:rsidRDefault="006F24B9" w:rsidP="000A2ACB">
            <w:r w:rsidRPr="00BB1DE9">
              <w:t>Hier staat de algemene informatie van de gebruikers</w:t>
            </w:r>
          </w:p>
        </w:tc>
      </w:tr>
      <w:tr w:rsidR="006F24B9" w:rsidRPr="00BB1DE9" w14:paraId="32388607" w14:textId="77777777" w:rsidTr="006F24B9">
        <w:tc>
          <w:tcPr>
            <w:tcW w:w="992" w:type="pct"/>
            <w:tcBorders>
              <w:top w:val="single" w:sz="4" w:space="0" w:color="auto"/>
              <w:left w:val="single" w:sz="4" w:space="0" w:color="auto"/>
              <w:bottom w:val="single" w:sz="4" w:space="0" w:color="auto"/>
              <w:right w:val="single" w:sz="4" w:space="0" w:color="auto"/>
            </w:tcBorders>
            <w:shd w:val="clear" w:color="auto" w:fill="BFBFBF"/>
            <w:hideMark/>
          </w:tcPr>
          <w:p w14:paraId="6A494081" w14:textId="77777777" w:rsidR="006F24B9" w:rsidRPr="00BB1DE9" w:rsidRDefault="006F24B9" w:rsidP="000A2ACB">
            <w:r w:rsidRPr="00BB1DE9">
              <w:t>Attribuutnaam</w:t>
            </w:r>
          </w:p>
        </w:tc>
        <w:tc>
          <w:tcPr>
            <w:tcW w:w="804" w:type="pct"/>
            <w:tcBorders>
              <w:top w:val="single" w:sz="4" w:space="0" w:color="auto"/>
              <w:left w:val="single" w:sz="4" w:space="0" w:color="auto"/>
              <w:bottom w:val="single" w:sz="4" w:space="0" w:color="auto"/>
              <w:right w:val="single" w:sz="4" w:space="0" w:color="auto"/>
            </w:tcBorders>
            <w:shd w:val="clear" w:color="auto" w:fill="BFBFBF"/>
            <w:hideMark/>
          </w:tcPr>
          <w:p w14:paraId="173C8363" w14:textId="77777777" w:rsidR="006F24B9" w:rsidRPr="00BB1DE9" w:rsidRDefault="006F24B9" w:rsidP="000A2ACB">
            <w:r w:rsidRPr="00BB1DE9">
              <w:t>Datatype</w:t>
            </w:r>
          </w:p>
        </w:tc>
        <w:tc>
          <w:tcPr>
            <w:tcW w:w="3204" w:type="pct"/>
            <w:tcBorders>
              <w:top w:val="single" w:sz="4" w:space="0" w:color="auto"/>
              <w:left w:val="single" w:sz="4" w:space="0" w:color="auto"/>
              <w:bottom w:val="single" w:sz="4" w:space="0" w:color="auto"/>
              <w:right w:val="single" w:sz="4" w:space="0" w:color="auto"/>
            </w:tcBorders>
            <w:shd w:val="clear" w:color="auto" w:fill="BFBFBF"/>
            <w:hideMark/>
          </w:tcPr>
          <w:p w14:paraId="07891D5F" w14:textId="77777777" w:rsidR="006F24B9" w:rsidRPr="00BB1DE9" w:rsidRDefault="006F24B9" w:rsidP="000A2ACB">
            <w:r w:rsidRPr="00BB1DE9">
              <w:t>Toelichting</w:t>
            </w:r>
          </w:p>
        </w:tc>
      </w:tr>
      <w:tr w:rsidR="006F24B9" w:rsidRPr="004D239A" w14:paraId="308F4275" w14:textId="77777777" w:rsidTr="006F24B9">
        <w:tc>
          <w:tcPr>
            <w:tcW w:w="992" w:type="pct"/>
            <w:tcBorders>
              <w:top w:val="single" w:sz="4" w:space="0" w:color="auto"/>
              <w:left w:val="single" w:sz="4" w:space="0" w:color="auto"/>
              <w:bottom w:val="single" w:sz="4" w:space="0" w:color="auto"/>
              <w:right w:val="single" w:sz="4" w:space="0" w:color="auto"/>
            </w:tcBorders>
            <w:hideMark/>
          </w:tcPr>
          <w:p w14:paraId="3D7A7D14" w14:textId="689E9851" w:rsidR="006F24B9" w:rsidRPr="00BB1DE9" w:rsidRDefault="006F24B9" w:rsidP="000A2ACB">
            <w:proofErr w:type="spellStart"/>
            <w:r w:rsidRPr="00BB1DE9">
              <w:t>Id</w:t>
            </w:r>
            <w:proofErr w:type="spellEnd"/>
          </w:p>
        </w:tc>
        <w:tc>
          <w:tcPr>
            <w:tcW w:w="804" w:type="pct"/>
            <w:tcBorders>
              <w:top w:val="single" w:sz="4" w:space="0" w:color="auto"/>
              <w:left w:val="single" w:sz="4" w:space="0" w:color="auto"/>
              <w:bottom w:val="single" w:sz="4" w:space="0" w:color="auto"/>
              <w:right w:val="single" w:sz="4" w:space="0" w:color="auto"/>
            </w:tcBorders>
            <w:hideMark/>
          </w:tcPr>
          <w:p w14:paraId="1F1D4D7F" w14:textId="17579A0B" w:rsidR="006F24B9" w:rsidRPr="00BB1DE9" w:rsidRDefault="006F24B9" w:rsidP="000A2ACB">
            <w:r w:rsidRPr="00BB1DE9">
              <w:t>Int</w:t>
            </w:r>
          </w:p>
        </w:tc>
        <w:tc>
          <w:tcPr>
            <w:tcW w:w="3204" w:type="pct"/>
            <w:tcBorders>
              <w:top w:val="single" w:sz="4" w:space="0" w:color="auto"/>
              <w:left w:val="single" w:sz="4" w:space="0" w:color="auto"/>
              <w:bottom w:val="single" w:sz="4" w:space="0" w:color="auto"/>
              <w:right w:val="single" w:sz="4" w:space="0" w:color="auto"/>
            </w:tcBorders>
            <w:hideMark/>
          </w:tcPr>
          <w:p w14:paraId="4232C3D3" w14:textId="13913CFD" w:rsidR="006F24B9" w:rsidRPr="008B411F" w:rsidRDefault="006F24B9" w:rsidP="000A2ACB">
            <w:pPr>
              <w:rPr>
                <w:lang w:val="en-US"/>
              </w:rPr>
            </w:pPr>
            <w:r w:rsidRPr="008B411F">
              <w:rPr>
                <w:lang w:val="en-US"/>
              </w:rPr>
              <w:t>Primary key, Identity</w:t>
            </w:r>
            <w:r w:rsidR="000F6487" w:rsidRPr="008B411F">
              <w:rPr>
                <w:lang w:val="en-US"/>
              </w:rPr>
              <w:t>,</w:t>
            </w:r>
            <w:r w:rsidR="00CA69CB" w:rsidRPr="008B411F">
              <w:rPr>
                <w:lang w:val="en-US"/>
              </w:rPr>
              <w:t xml:space="preserve"> Not Null</w:t>
            </w:r>
          </w:p>
        </w:tc>
      </w:tr>
      <w:tr w:rsidR="006F24B9" w:rsidRPr="00BB1DE9" w14:paraId="6BBD9B5C" w14:textId="77777777" w:rsidTr="006F24B9">
        <w:tc>
          <w:tcPr>
            <w:tcW w:w="992" w:type="pct"/>
            <w:tcBorders>
              <w:top w:val="single" w:sz="4" w:space="0" w:color="auto"/>
              <w:left w:val="single" w:sz="4" w:space="0" w:color="auto"/>
              <w:bottom w:val="single" w:sz="4" w:space="0" w:color="auto"/>
              <w:right w:val="single" w:sz="4" w:space="0" w:color="auto"/>
            </w:tcBorders>
            <w:hideMark/>
          </w:tcPr>
          <w:p w14:paraId="02F53CF4" w14:textId="785F2E62" w:rsidR="006F24B9" w:rsidRPr="00BB1DE9" w:rsidRDefault="006F24B9" w:rsidP="000A2ACB">
            <w:r w:rsidRPr="00BB1DE9">
              <w:t>Username</w:t>
            </w:r>
          </w:p>
        </w:tc>
        <w:tc>
          <w:tcPr>
            <w:tcW w:w="804" w:type="pct"/>
            <w:tcBorders>
              <w:top w:val="single" w:sz="4" w:space="0" w:color="auto"/>
              <w:left w:val="single" w:sz="4" w:space="0" w:color="auto"/>
              <w:bottom w:val="single" w:sz="4" w:space="0" w:color="auto"/>
              <w:right w:val="single" w:sz="4" w:space="0" w:color="auto"/>
            </w:tcBorders>
            <w:hideMark/>
          </w:tcPr>
          <w:p w14:paraId="153003D5" w14:textId="09721E0B" w:rsidR="006F24B9" w:rsidRPr="00BB1DE9" w:rsidRDefault="006F24B9" w:rsidP="000A2ACB">
            <w:proofErr w:type="spellStart"/>
            <w:r w:rsidRPr="00BB1DE9">
              <w:t>VarChar</w:t>
            </w:r>
            <w:proofErr w:type="spellEnd"/>
          </w:p>
        </w:tc>
        <w:tc>
          <w:tcPr>
            <w:tcW w:w="3204" w:type="pct"/>
            <w:tcBorders>
              <w:top w:val="single" w:sz="4" w:space="0" w:color="auto"/>
              <w:left w:val="single" w:sz="4" w:space="0" w:color="auto"/>
              <w:bottom w:val="single" w:sz="4" w:space="0" w:color="auto"/>
              <w:right w:val="single" w:sz="4" w:space="0" w:color="auto"/>
            </w:tcBorders>
            <w:hideMark/>
          </w:tcPr>
          <w:p w14:paraId="6E0FB5C8" w14:textId="45DD7F31" w:rsidR="006F24B9" w:rsidRPr="00BB1DE9" w:rsidRDefault="006F24B9" w:rsidP="000A2ACB">
            <w:r w:rsidRPr="00BB1DE9">
              <w:t>16</w:t>
            </w:r>
            <w:r w:rsidR="000F6487" w:rsidRPr="00BB1DE9">
              <w:t>,</w:t>
            </w:r>
            <w:r w:rsidR="00CA69CB" w:rsidRPr="00BB1DE9">
              <w:t xml:space="preserve"> </w:t>
            </w:r>
            <w:proofErr w:type="spellStart"/>
            <w:r w:rsidR="00CA69CB" w:rsidRPr="00BB1DE9">
              <w:t>Not</w:t>
            </w:r>
            <w:proofErr w:type="spellEnd"/>
            <w:r w:rsidR="00CA69CB" w:rsidRPr="00BB1DE9">
              <w:t xml:space="preserve"> </w:t>
            </w:r>
            <w:proofErr w:type="spellStart"/>
            <w:r w:rsidR="00CA69CB" w:rsidRPr="00BB1DE9">
              <w:t>Null</w:t>
            </w:r>
            <w:proofErr w:type="spellEnd"/>
          </w:p>
        </w:tc>
      </w:tr>
      <w:tr w:rsidR="006F24B9" w:rsidRPr="00BB1DE9" w14:paraId="1A109205" w14:textId="77777777" w:rsidTr="006F24B9">
        <w:tc>
          <w:tcPr>
            <w:tcW w:w="992" w:type="pct"/>
            <w:tcBorders>
              <w:top w:val="single" w:sz="4" w:space="0" w:color="auto"/>
              <w:left w:val="single" w:sz="4" w:space="0" w:color="auto"/>
              <w:bottom w:val="single" w:sz="4" w:space="0" w:color="auto"/>
              <w:right w:val="single" w:sz="4" w:space="0" w:color="auto"/>
            </w:tcBorders>
            <w:hideMark/>
          </w:tcPr>
          <w:p w14:paraId="63FE133A" w14:textId="1AA3D36F" w:rsidR="006F24B9" w:rsidRPr="00BB1DE9" w:rsidRDefault="006F24B9" w:rsidP="000A2ACB">
            <w:r w:rsidRPr="00BB1DE9">
              <w:t>Email</w:t>
            </w:r>
          </w:p>
        </w:tc>
        <w:tc>
          <w:tcPr>
            <w:tcW w:w="804" w:type="pct"/>
            <w:tcBorders>
              <w:top w:val="single" w:sz="4" w:space="0" w:color="auto"/>
              <w:left w:val="single" w:sz="4" w:space="0" w:color="auto"/>
              <w:bottom w:val="single" w:sz="4" w:space="0" w:color="auto"/>
              <w:right w:val="single" w:sz="4" w:space="0" w:color="auto"/>
            </w:tcBorders>
            <w:hideMark/>
          </w:tcPr>
          <w:p w14:paraId="25348D2F" w14:textId="5BCFE29B" w:rsidR="006F24B9" w:rsidRPr="00BB1DE9" w:rsidRDefault="006F24B9" w:rsidP="000A2ACB">
            <w:proofErr w:type="spellStart"/>
            <w:r w:rsidRPr="00BB1DE9">
              <w:t>NVarChar</w:t>
            </w:r>
            <w:proofErr w:type="spellEnd"/>
          </w:p>
        </w:tc>
        <w:tc>
          <w:tcPr>
            <w:tcW w:w="3204" w:type="pct"/>
            <w:tcBorders>
              <w:top w:val="single" w:sz="4" w:space="0" w:color="auto"/>
              <w:left w:val="single" w:sz="4" w:space="0" w:color="auto"/>
              <w:bottom w:val="single" w:sz="4" w:space="0" w:color="auto"/>
              <w:right w:val="single" w:sz="4" w:space="0" w:color="auto"/>
            </w:tcBorders>
            <w:hideMark/>
          </w:tcPr>
          <w:p w14:paraId="6C191A3D" w14:textId="5D654700" w:rsidR="006F24B9" w:rsidRPr="00BB1DE9" w:rsidRDefault="006F24B9" w:rsidP="000A2ACB">
            <w:r w:rsidRPr="00BB1DE9">
              <w:t>320</w:t>
            </w:r>
            <w:r w:rsidR="000F6487" w:rsidRPr="00BB1DE9">
              <w:t>,</w:t>
            </w:r>
            <w:r w:rsidR="00CA69CB" w:rsidRPr="00BB1DE9">
              <w:t xml:space="preserve"> </w:t>
            </w:r>
            <w:proofErr w:type="spellStart"/>
            <w:r w:rsidR="00CA69CB" w:rsidRPr="00BB1DE9">
              <w:t>Not</w:t>
            </w:r>
            <w:proofErr w:type="spellEnd"/>
            <w:r w:rsidR="00CA69CB" w:rsidRPr="00BB1DE9">
              <w:t xml:space="preserve"> </w:t>
            </w:r>
            <w:proofErr w:type="spellStart"/>
            <w:r w:rsidR="00CA69CB" w:rsidRPr="00BB1DE9">
              <w:t>Null</w:t>
            </w:r>
            <w:proofErr w:type="spellEnd"/>
          </w:p>
        </w:tc>
      </w:tr>
      <w:tr w:rsidR="006F24B9" w:rsidRPr="00BB1DE9" w14:paraId="5FE1B7BC" w14:textId="77777777" w:rsidTr="006F24B9">
        <w:tc>
          <w:tcPr>
            <w:tcW w:w="992" w:type="pct"/>
            <w:tcBorders>
              <w:top w:val="single" w:sz="4" w:space="0" w:color="auto"/>
              <w:left w:val="single" w:sz="4" w:space="0" w:color="auto"/>
              <w:bottom w:val="single" w:sz="4" w:space="0" w:color="auto"/>
              <w:right w:val="single" w:sz="4" w:space="0" w:color="auto"/>
            </w:tcBorders>
          </w:tcPr>
          <w:p w14:paraId="7032B74D" w14:textId="731509C3" w:rsidR="006F24B9" w:rsidRPr="00BB1DE9" w:rsidRDefault="006F24B9" w:rsidP="000A2ACB">
            <w:r w:rsidRPr="00BB1DE9">
              <w:t>Password</w:t>
            </w:r>
          </w:p>
        </w:tc>
        <w:tc>
          <w:tcPr>
            <w:tcW w:w="804" w:type="pct"/>
            <w:tcBorders>
              <w:top w:val="single" w:sz="4" w:space="0" w:color="auto"/>
              <w:left w:val="single" w:sz="4" w:space="0" w:color="auto"/>
              <w:bottom w:val="single" w:sz="4" w:space="0" w:color="auto"/>
              <w:right w:val="single" w:sz="4" w:space="0" w:color="auto"/>
            </w:tcBorders>
          </w:tcPr>
          <w:p w14:paraId="64AEF79C" w14:textId="70566873" w:rsidR="006F24B9" w:rsidRPr="00BB1DE9" w:rsidRDefault="006F24B9" w:rsidP="000A2ACB">
            <w:proofErr w:type="spellStart"/>
            <w:r w:rsidRPr="00BB1DE9">
              <w:t>Char</w:t>
            </w:r>
            <w:proofErr w:type="spellEnd"/>
          </w:p>
        </w:tc>
        <w:tc>
          <w:tcPr>
            <w:tcW w:w="3204" w:type="pct"/>
            <w:tcBorders>
              <w:top w:val="single" w:sz="4" w:space="0" w:color="auto"/>
              <w:left w:val="single" w:sz="4" w:space="0" w:color="auto"/>
              <w:bottom w:val="single" w:sz="4" w:space="0" w:color="auto"/>
              <w:right w:val="single" w:sz="4" w:space="0" w:color="auto"/>
            </w:tcBorders>
          </w:tcPr>
          <w:p w14:paraId="275E1894" w14:textId="1161C0CA" w:rsidR="006F24B9" w:rsidRPr="00BB1DE9" w:rsidRDefault="006F24B9" w:rsidP="000A2ACB">
            <w:r w:rsidRPr="00BB1DE9">
              <w:t>64</w:t>
            </w:r>
            <w:r w:rsidR="000F6487" w:rsidRPr="00BB1DE9">
              <w:t>,</w:t>
            </w:r>
            <w:r w:rsidR="00CA69CB" w:rsidRPr="00BB1DE9">
              <w:t xml:space="preserve"> </w:t>
            </w:r>
            <w:proofErr w:type="spellStart"/>
            <w:r w:rsidR="00CA69CB" w:rsidRPr="00BB1DE9">
              <w:t>Not</w:t>
            </w:r>
            <w:proofErr w:type="spellEnd"/>
            <w:r w:rsidR="00CA69CB" w:rsidRPr="00BB1DE9">
              <w:t xml:space="preserve"> </w:t>
            </w:r>
            <w:proofErr w:type="spellStart"/>
            <w:r w:rsidR="00CA69CB" w:rsidRPr="00BB1DE9">
              <w:t>Null</w:t>
            </w:r>
            <w:proofErr w:type="spellEnd"/>
          </w:p>
        </w:tc>
      </w:tr>
      <w:tr w:rsidR="006F24B9" w:rsidRPr="00BB1DE9" w14:paraId="38A7CD32" w14:textId="77777777" w:rsidTr="006F24B9">
        <w:tc>
          <w:tcPr>
            <w:tcW w:w="992" w:type="pct"/>
            <w:tcBorders>
              <w:top w:val="single" w:sz="4" w:space="0" w:color="auto"/>
              <w:left w:val="single" w:sz="4" w:space="0" w:color="auto"/>
              <w:bottom w:val="single" w:sz="4" w:space="0" w:color="auto"/>
              <w:right w:val="single" w:sz="4" w:space="0" w:color="auto"/>
            </w:tcBorders>
          </w:tcPr>
          <w:p w14:paraId="4CA0C37F" w14:textId="098DB0B6" w:rsidR="006F24B9" w:rsidRPr="00BB1DE9" w:rsidRDefault="006F24B9" w:rsidP="000A2ACB">
            <w:r w:rsidRPr="00BB1DE9">
              <w:t>Salt</w:t>
            </w:r>
          </w:p>
        </w:tc>
        <w:tc>
          <w:tcPr>
            <w:tcW w:w="804" w:type="pct"/>
            <w:tcBorders>
              <w:top w:val="single" w:sz="4" w:space="0" w:color="auto"/>
              <w:left w:val="single" w:sz="4" w:space="0" w:color="auto"/>
              <w:bottom w:val="single" w:sz="4" w:space="0" w:color="auto"/>
              <w:right w:val="single" w:sz="4" w:space="0" w:color="auto"/>
            </w:tcBorders>
          </w:tcPr>
          <w:p w14:paraId="4E78BA53" w14:textId="471C9C8C" w:rsidR="006F24B9" w:rsidRPr="00BB1DE9" w:rsidRDefault="006F24B9" w:rsidP="000A2ACB">
            <w:proofErr w:type="spellStart"/>
            <w:r w:rsidRPr="00BB1DE9">
              <w:t>Char</w:t>
            </w:r>
            <w:proofErr w:type="spellEnd"/>
          </w:p>
        </w:tc>
        <w:tc>
          <w:tcPr>
            <w:tcW w:w="3204" w:type="pct"/>
            <w:tcBorders>
              <w:top w:val="single" w:sz="4" w:space="0" w:color="auto"/>
              <w:left w:val="single" w:sz="4" w:space="0" w:color="auto"/>
              <w:bottom w:val="single" w:sz="4" w:space="0" w:color="auto"/>
              <w:right w:val="single" w:sz="4" w:space="0" w:color="auto"/>
            </w:tcBorders>
          </w:tcPr>
          <w:p w14:paraId="0890DE2B" w14:textId="6E2DCD89" w:rsidR="006F24B9" w:rsidRPr="00BB1DE9" w:rsidRDefault="006F24B9" w:rsidP="000A2ACB">
            <w:r w:rsidRPr="00BB1DE9">
              <w:t>64</w:t>
            </w:r>
            <w:r w:rsidR="000F6487" w:rsidRPr="00BB1DE9">
              <w:t>,</w:t>
            </w:r>
            <w:r w:rsidR="00CA69CB" w:rsidRPr="00BB1DE9">
              <w:t xml:space="preserve"> </w:t>
            </w:r>
            <w:proofErr w:type="spellStart"/>
            <w:r w:rsidR="00CA69CB" w:rsidRPr="00BB1DE9">
              <w:t>Not</w:t>
            </w:r>
            <w:proofErr w:type="spellEnd"/>
            <w:r w:rsidR="00CA69CB" w:rsidRPr="00BB1DE9">
              <w:t xml:space="preserve"> </w:t>
            </w:r>
            <w:proofErr w:type="spellStart"/>
            <w:r w:rsidR="00CA69CB" w:rsidRPr="00BB1DE9">
              <w:t>Null</w:t>
            </w:r>
            <w:proofErr w:type="spellEnd"/>
          </w:p>
        </w:tc>
      </w:tr>
      <w:tr w:rsidR="00CA69CB" w:rsidRPr="00BB1DE9" w14:paraId="76919742" w14:textId="77777777" w:rsidTr="006F24B9">
        <w:tc>
          <w:tcPr>
            <w:tcW w:w="992" w:type="pct"/>
            <w:tcBorders>
              <w:top w:val="single" w:sz="4" w:space="0" w:color="auto"/>
              <w:left w:val="single" w:sz="4" w:space="0" w:color="auto"/>
              <w:bottom w:val="single" w:sz="4" w:space="0" w:color="auto"/>
              <w:right w:val="single" w:sz="4" w:space="0" w:color="auto"/>
            </w:tcBorders>
          </w:tcPr>
          <w:p w14:paraId="51D10A67" w14:textId="5456EFA9" w:rsidR="00CA69CB" w:rsidRPr="00BB1DE9" w:rsidRDefault="00CA69CB" w:rsidP="000A2ACB">
            <w:proofErr w:type="spellStart"/>
            <w:r w:rsidRPr="00BB1DE9">
              <w:t>AdminStatus</w:t>
            </w:r>
            <w:proofErr w:type="spellEnd"/>
          </w:p>
        </w:tc>
        <w:tc>
          <w:tcPr>
            <w:tcW w:w="804" w:type="pct"/>
            <w:tcBorders>
              <w:top w:val="single" w:sz="4" w:space="0" w:color="auto"/>
              <w:left w:val="single" w:sz="4" w:space="0" w:color="auto"/>
              <w:bottom w:val="single" w:sz="4" w:space="0" w:color="auto"/>
              <w:right w:val="single" w:sz="4" w:space="0" w:color="auto"/>
            </w:tcBorders>
          </w:tcPr>
          <w:p w14:paraId="5B88F525" w14:textId="7B0D9C7E" w:rsidR="00CA69CB" w:rsidRPr="00BB1DE9" w:rsidRDefault="00CA69CB" w:rsidP="000A2ACB">
            <w:r w:rsidRPr="00BB1DE9">
              <w:t>B</w:t>
            </w:r>
            <w:r w:rsidR="00DC4149" w:rsidRPr="00BB1DE9">
              <w:t>it</w:t>
            </w:r>
          </w:p>
        </w:tc>
        <w:tc>
          <w:tcPr>
            <w:tcW w:w="3204" w:type="pct"/>
            <w:tcBorders>
              <w:top w:val="single" w:sz="4" w:space="0" w:color="auto"/>
              <w:left w:val="single" w:sz="4" w:space="0" w:color="auto"/>
              <w:bottom w:val="single" w:sz="4" w:space="0" w:color="auto"/>
              <w:right w:val="single" w:sz="4" w:space="0" w:color="auto"/>
            </w:tcBorders>
          </w:tcPr>
          <w:p w14:paraId="30318394" w14:textId="7618D54C" w:rsidR="00CA69CB" w:rsidRPr="00BB1DE9" w:rsidRDefault="000F6487" w:rsidP="000A2ACB">
            <w:proofErr w:type="spellStart"/>
            <w:r w:rsidRPr="00BB1DE9">
              <w:t>Not</w:t>
            </w:r>
            <w:proofErr w:type="spellEnd"/>
            <w:r w:rsidRPr="00BB1DE9">
              <w:t xml:space="preserve"> </w:t>
            </w:r>
            <w:proofErr w:type="spellStart"/>
            <w:r w:rsidRPr="00BB1DE9">
              <w:t>Null</w:t>
            </w:r>
            <w:proofErr w:type="spellEnd"/>
          </w:p>
        </w:tc>
      </w:tr>
      <w:tr w:rsidR="006F24B9" w:rsidRPr="00BB1DE9" w14:paraId="479C118C" w14:textId="77777777" w:rsidTr="003F40C6">
        <w:tc>
          <w:tcPr>
            <w:tcW w:w="992" w:type="pct"/>
            <w:tcBorders>
              <w:top w:val="single" w:sz="4" w:space="0" w:color="auto"/>
              <w:left w:val="single" w:sz="4" w:space="0" w:color="auto"/>
              <w:bottom w:val="single" w:sz="4" w:space="0" w:color="auto"/>
              <w:right w:val="single" w:sz="4" w:space="0" w:color="auto"/>
            </w:tcBorders>
            <w:shd w:val="clear" w:color="auto" w:fill="BFBFBF"/>
            <w:hideMark/>
          </w:tcPr>
          <w:p w14:paraId="08BE8709" w14:textId="77777777" w:rsidR="006F24B9" w:rsidRPr="00BB1DE9" w:rsidRDefault="006F24B9" w:rsidP="000A2ACB">
            <w:r w:rsidRPr="00BB1DE9">
              <w:t>Relatie</w:t>
            </w:r>
          </w:p>
        </w:tc>
        <w:tc>
          <w:tcPr>
            <w:tcW w:w="4008" w:type="pct"/>
            <w:gridSpan w:val="2"/>
            <w:tcBorders>
              <w:top w:val="single" w:sz="4" w:space="0" w:color="auto"/>
              <w:left w:val="single" w:sz="4" w:space="0" w:color="auto"/>
              <w:bottom w:val="single" w:sz="4" w:space="0" w:color="auto"/>
              <w:right w:val="single" w:sz="4" w:space="0" w:color="auto"/>
            </w:tcBorders>
            <w:shd w:val="clear" w:color="auto" w:fill="BFBFBF"/>
            <w:hideMark/>
          </w:tcPr>
          <w:p w14:paraId="104F271C" w14:textId="77777777" w:rsidR="006F24B9" w:rsidRPr="00BB1DE9" w:rsidRDefault="006F24B9" w:rsidP="000A2ACB">
            <w:r w:rsidRPr="00BB1DE9">
              <w:t>Toelichting</w:t>
            </w:r>
          </w:p>
        </w:tc>
      </w:tr>
      <w:tr w:rsidR="006F24B9" w:rsidRPr="00BB1DE9" w14:paraId="51A10146" w14:textId="77777777" w:rsidTr="003F40C6">
        <w:tc>
          <w:tcPr>
            <w:tcW w:w="992" w:type="pct"/>
            <w:tcBorders>
              <w:top w:val="single" w:sz="4" w:space="0" w:color="auto"/>
              <w:left w:val="single" w:sz="4" w:space="0" w:color="auto"/>
              <w:bottom w:val="single" w:sz="4" w:space="0" w:color="auto"/>
              <w:right w:val="single" w:sz="4" w:space="0" w:color="auto"/>
            </w:tcBorders>
            <w:hideMark/>
          </w:tcPr>
          <w:p w14:paraId="495A006D" w14:textId="11DC6CA9" w:rsidR="006F24B9" w:rsidRPr="00BB1DE9" w:rsidRDefault="00CA69CB" w:rsidP="000A2ACB">
            <w:proofErr w:type="spellStart"/>
            <w:r w:rsidRPr="00BB1DE9">
              <w:t>UserId</w:t>
            </w:r>
            <w:proofErr w:type="spellEnd"/>
            <w:r w:rsidRPr="00BB1DE9">
              <w:t xml:space="preserve"> (</w:t>
            </w:r>
            <w:proofErr w:type="spellStart"/>
            <w:r w:rsidRPr="00BB1DE9">
              <w:t>Logins</w:t>
            </w:r>
            <w:proofErr w:type="spellEnd"/>
            <w:r w:rsidRPr="00BB1DE9">
              <w:t>)</w:t>
            </w:r>
          </w:p>
        </w:tc>
        <w:tc>
          <w:tcPr>
            <w:tcW w:w="4008" w:type="pct"/>
            <w:gridSpan w:val="2"/>
            <w:tcBorders>
              <w:top w:val="single" w:sz="4" w:space="0" w:color="auto"/>
              <w:left w:val="single" w:sz="4" w:space="0" w:color="auto"/>
              <w:bottom w:val="single" w:sz="4" w:space="0" w:color="auto"/>
              <w:right w:val="single" w:sz="4" w:space="0" w:color="auto"/>
            </w:tcBorders>
            <w:hideMark/>
          </w:tcPr>
          <w:p w14:paraId="1CCF23E6" w14:textId="4BA3D047" w:rsidR="006F24B9" w:rsidRPr="00BB1DE9" w:rsidRDefault="00CA69CB" w:rsidP="000A2ACB">
            <w:r w:rsidRPr="00BB1DE9">
              <w:t>…</w:t>
            </w:r>
          </w:p>
        </w:tc>
      </w:tr>
      <w:tr w:rsidR="006F24B9" w:rsidRPr="00BB1DE9" w14:paraId="2ACE8A50" w14:textId="77777777" w:rsidTr="003F40C6">
        <w:tc>
          <w:tcPr>
            <w:tcW w:w="992" w:type="pct"/>
            <w:tcBorders>
              <w:top w:val="single" w:sz="4" w:space="0" w:color="auto"/>
              <w:left w:val="single" w:sz="4" w:space="0" w:color="auto"/>
              <w:bottom w:val="single" w:sz="4" w:space="0" w:color="auto"/>
              <w:right w:val="single" w:sz="4" w:space="0" w:color="auto"/>
            </w:tcBorders>
            <w:hideMark/>
          </w:tcPr>
          <w:p w14:paraId="28BAC8A7" w14:textId="26AE0B1D" w:rsidR="006F24B9" w:rsidRPr="00BB1DE9" w:rsidRDefault="00CA69CB" w:rsidP="000A2ACB">
            <w:proofErr w:type="spellStart"/>
            <w:r w:rsidRPr="00BB1DE9">
              <w:t>UserId</w:t>
            </w:r>
            <w:proofErr w:type="spellEnd"/>
            <w:r w:rsidRPr="00BB1DE9">
              <w:t xml:space="preserve"> (</w:t>
            </w:r>
            <w:proofErr w:type="spellStart"/>
            <w:r w:rsidRPr="00BB1DE9">
              <w:t>CreatedGames</w:t>
            </w:r>
            <w:proofErr w:type="spellEnd"/>
            <w:r w:rsidRPr="00BB1DE9">
              <w:t>)</w:t>
            </w:r>
          </w:p>
        </w:tc>
        <w:tc>
          <w:tcPr>
            <w:tcW w:w="4008" w:type="pct"/>
            <w:gridSpan w:val="2"/>
            <w:tcBorders>
              <w:top w:val="single" w:sz="4" w:space="0" w:color="auto"/>
              <w:left w:val="single" w:sz="4" w:space="0" w:color="auto"/>
              <w:bottom w:val="single" w:sz="4" w:space="0" w:color="auto"/>
              <w:right w:val="single" w:sz="4" w:space="0" w:color="auto"/>
            </w:tcBorders>
            <w:hideMark/>
          </w:tcPr>
          <w:p w14:paraId="20B06990" w14:textId="77777777" w:rsidR="006F24B9" w:rsidRPr="00BB1DE9" w:rsidRDefault="006F24B9" w:rsidP="000A2ACB">
            <w:r w:rsidRPr="00BB1DE9">
              <w:t>…</w:t>
            </w:r>
          </w:p>
        </w:tc>
      </w:tr>
      <w:tr w:rsidR="00CA69CB" w:rsidRPr="00BB1DE9" w14:paraId="2171C7BC" w14:textId="77777777" w:rsidTr="003F40C6">
        <w:tc>
          <w:tcPr>
            <w:tcW w:w="992" w:type="pct"/>
            <w:tcBorders>
              <w:top w:val="single" w:sz="4" w:space="0" w:color="auto"/>
              <w:left w:val="single" w:sz="4" w:space="0" w:color="auto"/>
              <w:bottom w:val="single" w:sz="4" w:space="0" w:color="auto"/>
              <w:right w:val="single" w:sz="4" w:space="0" w:color="auto"/>
            </w:tcBorders>
          </w:tcPr>
          <w:p w14:paraId="79ED10E2" w14:textId="163EA5E1" w:rsidR="00CA69CB" w:rsidRPr="00BB1DE9" w:rsidRDefault="00CA69CB" w:rsidP="000A2ACB">
            <w:proofErr w:type="spellStart"/>
            <w:r w:rsidRPr="00BB1DE9">
              <w:t>UserId</w:t>
            </w:r>
            <w:proofErr w:type="spellEnd"/>
            <w:r w:rsidRPr="00BB1DE9">
              <w:t>(</w:t>
            </w:r>
            <w:proofErr w:type="spellStart"/>
            <w:r w:rsidRPr="00BB1DE9">
              <w:t>CreatedCollections</w:t>
            </w:r>
            <w:proofErr w:type="spellEnd"/>
            <w:r w:rsidRPr="00BB1DE9">
              <w:t>)</w:t>
            </w:r>
          </w:p>
        </w:tc>
        <w:tc>
          <w:tcPr>
            <w:tcW w:w="4008" w:type="pct"/>
            <w:gridSpan w:val="2"/>
            <w:tcBorders>
              <w:top w:val="single" w:sz="4" w:space="0" w:color="auto"/>
              <w:left w:val="single" w:sz="4" w:space="0" w:color="auto"/>
              <w:bottom w:val="single" w:sz="4" w:space="0" w:color="auto"/>
              <w:right w:val="single" w:sz="4" w:space="0" w:color="auto"/>
            </w:tcBorders>
          </w:tcPr>
          <w:p w14:paraId="16ADB7D3" w14:textId="58C23E0A" w:rsidR="00CA69CB" w:rsidRPr="00BB1DE9" w:rsidRDefault="00CA69CB" w:rsidP="000A2ACB">
            <w:r w:rsidRPr="00BB1DE9">
              <w:t>…</w:t>
            </w:r>
          </w:p>
        </w:tc>
      </w:tr>
    </w:tbl>
    <w:p w14:paraId="5A41751A" w14:textId="5E7812F3" w:rsidR="00CA69CB" w:rsidRDefault="00CA69CB" w:rsidP="00911390"/>
    <w:p w14:paraId="3F7BD4EF" w14:textId="77777777" w:rsidR="007B544A" w:rsidRPr="00BB1DE9" w:rsidRDefault="007B544A" w:rsidP="00911390"/>
    <w:p w14:paraId="5F5B8C42" w14:textId="56209877" w:rsidR="00CA69CB" w:rsidRPr="00BB1DE9" w:rsidRDefault="00CA69CB" w:rsidP="00911390"/>
    <w:p w14:paraId="3B85FAED" w14:textId="1DF82CF1" w:rsidR="00CA69CB" w:rsidRPr="00BB1DE9" w:rsidRDefault="00CA69CB" w:rsidP="00911390"/>
    <w:p w14:paraId="54E0E108" w14:textId="5225D4AF" w:rsidR="00CA69CB" w:rsidRPr="00BB1DE9" w:rsidRDefault="00CA69CB" w:rsidP="00911390"/>
    <w:p w14:paraId="105D232E" w14:textId="601B5AE0" w:rsidR="00CA69CB" w:rsidRPr="00BB1DE9" w:rsidRDefault="00CA69CB" w:rsidP="00911390"/>
    <w:p w14:paraId="147A21F0" w14:textId="2C74B082" w:rsidR="00CA69CB" w:rsidRPr="00BB1DE9" w:rsidRDefault="00CA69CB" w:rsidP="00911390"/>
    <w:p w14:paraId="13A4272C" w14:textId="1B7F8274" w:rsidR="00CA69CB" w:rsidRPr="00BB1DE9" w:rsidRDefault="00CA69CB" w:rsidP="00911390"/>
    <w:p w14:paraId="05BC49DA" w14:textId="77777777" w:rsidR="00CA69CB" w:rsidRPr="00BB1DE9" w:rsidRDefault="00CA69CB" w:rsidP="00911390"/>
    <w:tbl>
      <w:tblPr>
        <w:tblW w:w="494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2"/>
        <w:gridCol w:w="1283"/>
        <w:gridCol w:w="5371"/>
      </w:tblGrid>
      <w:tr w:rsidR="00CA69CB" w:rsidRPr="00BB1DE9" w14:paraId="3514B794" w14:textId="77777777" w:rsidTr="000F6487">
        <w:tc>
          <w:tcPr>
            <w:tcW w:w="1593" w:type="pct"/>
            <w:tcBorders>
              <w:top w:val="single" w:sz="4" w:space="0" w:color="auto"/>
              <w:left w:val="single" w:sz="4" w:space="0" w:color="auto"/>
              <w:bottom w:val="single" w:sz="4" w:space="0" w:color="auto"/>
              <w:right w:val="single" w:sz="4" w:space="0" w:color="auto"/>
            </w:tcBorders>
            <w:shd w:val="clear" w:color="auto" w:fill="BFBFBF"/>
          </w:tcPr>
          <w:p w14:paraId="5D249E67" w14:textId="77777777" w:rsidR="00CA69CB" w:rsidRPr="00BB1DE9" w:rsidRDefault="00CA69CB" w:rsidP="006972AB">
            <w:r w:rsidRPr="00BB1DE9">
              <w:t>Naam entiteit</w:t>
            </w:r>
          </w:p>
        </w:tc>
        <w:tc>
          <w:tcPr>
            <w:tcW w:w="3407" w:type="pct"/>
            <w:gridSpan w:val="2"/>
            <w:tcBorders>
              <w:top w:val="single" w:sz="4" w:space="0" w:color="auto"/>
              <w:left w:val="single" w:sz="4" w:space="0" w:color="auto"/>
              <w:bottom w:val="single" w:sz="4" w:space="0" w:color="auto"/>
              <w:right w:val="single" w:sz="4" w:space="0" w:color="auto"/>
            </w:tcBorders>
            <w:hideMark/>
          </w:tcPr>
          <w:p w14:paraId="60DDB925" w14:textId="5B6B33D9" w:rsidR="00CA69CB" w:rsidRPr="00BB1DE9" w:rsidRDefault="00CA69CB" w:rsidP="006972AB">
            <w:proofErr w:type="spellStart"/>
            <w:r w:rsidRPr="00BB1DE9">
              <w:t>Logins</w:t>
            </w:r>
            <w:proofErr w:type="spellEnd"/>
          </w:p>
        </w:tc>
      </w:tr>
      <w:tr w:rsidR="00CA69CB" w:rsidRPr="00BB1DE9" w14:paraId="0B02FE4B" w14:textId="77777777" w:rsidTr="000F6487">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76D37B42" w14:textId="77777777" w:rsidR="00CA69CB" w:rsidRPr="00BB1DE9" w:rsidRDefault="00CA69CB" w:rsidP="006972AB">
            <w:r w:rsidRPr="00BB1DE9">
              <w:t>Definitie</w:t>
            </w:r>
          </w:p>
        </w:tc>
        <w:tc>
          <w:tcPr>
            <w:tcW w:w="3407" w:type="pct"/>
            <w:gridSpan w:val="2"/>
            <w:tcBorders>
              <w:top w:val="single" w:sz="4" w:space="0" w:color="auto"/>
              <w:left w:val="single" w:sz="4" w:space="0" w:color="auto"/>
              <w:bottom w:val="single" w:sz="4" w:space="0" w:color="auto"/>
              <w:right w:val="single" w:sz="4" w:space="0" w:color="auto"/>
            </w:tcBorders>
          </w:tcPr>
          <w:p w14:paraId="2A2C92A8" w14:textId="5A353C3C" w:rsidR="00CA69CB" w:rsidRPr="00BB1DE9" w:rsidRDefault="00F75F70" w:rsidP="006972AB">
            <w:r w:rsidRPr="00BB1DE9">
              <w:t xml:space="preserve">Hier worden alle </w:t>
            </w:r>
            <w:proofErr w:type="spellStart"/>
            <w:r w:rsidRPr="00BB1DE9">
              <w:t>logins</w:t>
            </w:r>
            <w:proofErr w:type="spellEnd"/>
            <w:r w:rsidRPr="00BB1DE9">
              <w:t xml:space="preserve"> bijgehouden</w:t>
            </w:r>
          </w:p>
        </w:tc>
      </w:tr>
      <w:tr w:rsidR="00CA69CB" w:rsidRPr="00BB1DE9" w14:paraId="612E2A3E" w14:textId="77777777" w:rsidTr="000F6487">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0CE22CC3" w14:textId="77777777" w:rsidR="00CA69CB" w:rsidRPr="00BB1DE9" w:rsidRDefault="00CA69CB" w:rsidP="006972AB">
            <w:r w:rsidRPr="00BB1DE9">
              <w:t>Attribuutnaam</w:t>
            </w:r>
          </w:p>
        </w:tc>
        <w:tc>
          <w:tcPr>
            <w:tcW w:w="657" w:type="pct"/>
            <w:tcBorders>
              <w:top w:val="single" w:sz="4" w:space="0" w:color="auto"/>
              <w:left w:val="single" w:sz="4" w:space="0" w:color="auto"/>
              <w:bottom w:val="single" w:sz="4" w:space="0" w:color="auto"/>
              <w:right w:val="single" w:sz="4" w:space="0" w:color="auto"/>
            </w:tcBorders>
            <w:shd w:val="clear" w:color="auto" w:fill="BFBFBF"/>
            <w:hideMark/>
          </w:tcPr>
          <w:p w14:paraId="5BDBDA14" w14:textId="77777777" w:rsidR="00CA69CB" w:rsidRPr="00BB1DE9" w:rsidRDefault="00CA69CB" w:rsidP="006972AB">
            <w:r w:rsidRPr="00BB1DE9">
              <w:t>Datatype</w:t>
            </w:r>
          </w:p>
        </w:tc>
        <w:tc>
          <w:tcPr>
            <w:tcW w:w="2750" w:type="pct"/>
            <w:tcBorders>
              <w:top w:val="single" w:sz="4" w:space="0" w:color="auto"/>
              <w:left w:val="single" w:sz="4" w:space="0" w:color="auto"/>
              <w:bottom w:val="single" w:sz="4" w:space="0" w:color="auto"/>
              <w:right w:val="single" w:sz="4" w:space="0" w:color="auto"/>
            </w:tcBorders>
            <w:shd w:val="clear" w:color="auto" w:fill="BFBFBF"/>
            <w:hideMark/>
          </w:tcPr>
          <w:p w14:paraId="1C4A15AC" w14:textId="77777777" w:rsidR="00CA69CB" w:rsidRPr="00BB1DE9" w:rsidRDefault="00CA69CB" w:rsidP="006972AB">
            <w:r w:rsidRPr="00BB1DE9">
              <w:t>Toelichting</w:t>
            </w:r>
          </w:p>
        </w:tc>
      </w:tr>
      <w:tr w:rsidR="00CA69CB" w:rsidRPr="004D239A" w14:paraId="35BCEACF" w14:textId="77777777" w:rsidTr="000F6487">
        <w:tc>
          <w:tcPr>
            <w:tcW w:w="1593" w:type="pct"/>
            <w:tcBorders>
              <w:top w:val="single" w:sz="4" w:space="0" w:color="auto"/>
              <w:left w:val="single" w:sz="4" w:space="0" w:color="auto"/>
              <w:bottom w:val="single" w:sz="4" w:space="0" w:color="auto"/>
              <w:right w:val="single" w:sz="4" w:space="0" w:color="auto"/>
            </w:tcBorders>
            <w:hideMark/>
          </w:tcPr>
          <w:p w14:paraId="431786A8" w14:textId="45027DA7" w:rsidR="00CA69CB" w:rsidRPr="00BB1DE9" w:rsidRDefault="000F6487" w:rsidP="006972AB">
            <w:proofErr w:type="spellStart"/>
            <w:r w:rsidRPr="00BB1DE9">
              <w:t>UserId</w:t>
            </w:r>
            <w:proofErr w:type="spellEnd"/>
          </w:p>
        </w:tc>
        <w:tc>
          <w:tcPr>
            <w:tcW w:w="657" w:type="pct"/>
            <w:tcBorders>
              <w:top w:val="single" w:sz="4" w:space="0" w:color="auto"/>
              <w:left w:val="single" w:sz="4" w:space="0" w:color="auto"/>
              <w:bottom w:val="single" w:sz="4" w:space="0" w:color="auto"/>
              <w:right w:val="single" w:sz="4" w:space="0" w:color="auto"/>
            </w:tcBorders>
            <w:hideMark/>
          </w:tcPr>
          <w:p w14:paraId="7895B7B7" w14:textId="77777777" w:rsidR="00CA69CB" w:rsidRPr="00BB1DE9" w:rsidRDefault="00CA69CB" w:rsidP="006972AB">
            <w:r w:rsidRPr="00BB1DE9">
              <w:t>Int</w:t>
            </w:r>
          </w:p>
        </w:tc>
        <w:tc>
          <w:tcPr>
            <w:tcW w:w="2750" w:type="pct"/>
            <w:tcBorders>
              <w:top w:val="single" w:sz="4" w:space="0" w:color="auto"/>
              <w:left w:val="single" w:sz="4" w:space="0" w:color="auto"/>
              <w:bottom w:val="single" w:sz="4" w:space="0" w:color="auto"/>
              <w:right w:val="single" w:sz="4" w:space="0" w:color="auto"/>
            </w:tcBorders>
            <w:hideMark/>
          </w:tcPr>
          <w:p w14:paraId="22B5DBC5" w14:textId="3BCE902B" w:rsidR="00CA69CB" w:rsidRPr="008B411F" w:rsidRDefault="00CA69CB" w:rsidP="006972AB">
            <w:pPr>
              <w:rPr>
                <w:lang w:val="en-US"/>
              </w:rPr>
            </w:pPr>
            <w:r w:rsidRPr="008B411F">
              <w:rPr>
                <w:lang w:val="en-US"/>
              </w:rPr>
              <w:t xml:space="preserve">Primary key, </w:t>
            </w:r>
            <w:r w:rsidR="000F6487" w:rsidRPr="008B411F">
              <w:rPr>
                <w:lang w:val="en-US"/>
              </w:rPr>
              <w:t>Foreign key, Not Null</w:t>
            </w:r>
          </w:p>
        </w:tc>
      </w:tr>
      <w:tr w:rsidR="00CA69CB" w:rsidRPr="00BB1DE9" w14:paraId="065667E5" w14:textId="77777777" w:rsidTr="000F6487">
        <w:tc>
          <w:tcPr>
            <w:tcW w:w="1593" w:type="pct"/>
            <w:tcBorders>
              <w:top w:val="single" w:sz="4" w:space="0" w:color="auto"/>
              <w:left w:val="single" w:sz="4" w:space="0" w:color="auto"/>
              <w:bottom w:val="single" w:sz="4" w:space="0" w:color="auto"/>
              <w:right w:val="single" w:sz="4" w:space="0" w:color="auto"/>
            </w:tcBorders>
            <w:hideMark/>
          </w:tcPr>
          <w:p w14:paraId="2B88E3AA" w14:textId="24A8362A" w:rsidR="00CA69CB" w:rsidRPr="00BB1DE9" w:rsidRDefault="000F6487" w:rsidP="006972AB">
            <w:proofErr w:type="spellStart"/>
            <w:r w:rsidRPr="00BB1DE9">
              <w:t>DateTime</w:t>
            </w:r>
            <w:proofErr w:type="spellEnd"/>
          </w:p>
        </w:tc>
        <w:tc>
          <w:tcPr>
            <w:tcW w:w="657" w:type="pct"/>
            <w:tcBorders>
              <w:top w:val="single" w:sz="4" w:space="0" w:color="auto"/>
              <w:left w:val="single" w:sz="4" w:space="0" w:color="auto"/>
              <w:bottom w:val="single" w:sz="4" w:space="0" w:color="auto"/>
              <w:right w:val="single" w:sz="4" w:space="0" w:color="auto"/>
            </w:tcBorders>
            <w:hideMark/>
          </w:tcPr>
          <w:p w14:paraId="3D92A9C7" w14:textId="03DFD639" w:rsidR="00CA69CB" w:rsidRPr="00BB1DE9" w:rsidRDefault="000F6487" w:rsidP="006972AB">
            <w:proofErr w:type="spellStart"/>
            <w:r w:rsidRPr="00BB1DE9">
              <w:t>DateTime</w:t>
            </w:r>
            <w:proofErr w:type="spellEnd"/>
          </w:p>
        </w:tc>
        <w:tc>
          <w:tcPr>
            <w:tcW w:w="2750" w:type="pct"/>
            <w:tcBorders>
              <w:top w:val="single" w:sz="4" w:space="0" w:color="auto"/>
              <w:left w:val="single" w:sz="4" w:space="0" w:color="auto"/>
              <w:bottom w:val="single" w:sz="4" w:space="0" w:color="auto"/>
              <w:right w:val="single" w:sz="4" w:space="0" w:color="auto"/>
            </w:tcBorders>
            <w:hideMark/>
          </w:tcPr>
          <w:p w14:paraId="3E8819E6" w14:textId="2826C78D" w:rsidR="00CA69CB" w:rsidRPr="00BB1DE9" w:rsidRDefault="00CA69CB" w:rsidP="006972AB">
            <w:proofErr w:type="spellStart"/>
            <w:r w:rsidRPr="00BB1DE9">
              <w:t>Not</w:t>
            </w:r>
            <w:proofErr w:type="spellEnd"/>
            <w:r w:rsidRPr="00BB1DE9">
              <w:t xml:space="preserve"> </w:t>
            </w:r>
            <w:proofErr w:type="spellStart"/>
            <w:r w:rsidRPr="00BB1DE9">
              <w:t>Null</w:t>
            </w:r>
            <w:proofErr w:type="spellEnd"/>
          </w:p>
        </w:tc>
      </w:tr>
      <w:tr w:rsidR="00CA69CB" w:rsidRPr="00BB1DE9" w14:paraId="0BC15D8A" w14:textId="77777777" w:rsidTr="000F6487">
        <w:tc>
          <w:tcPr>
            <w:tcW w:w="1593" w:type="pct"/>
            <w:tcBorders>
              <w:top w:val="single" w:sz="4" w:space="0" w:color="auto"/>
              <w:left w:val="single" w:sz="4" w:space="0" w:color="auto"/>
              <w:bottom w:val="single" w:sz="4" w:space="0" w:color="auto"/>
              <w:right w:val="single" w:sz="4" w:space="0" w:color="auto"/>
            </w:tcBorders>
            <w:hideMark/>
          </w:tcPr>
          <w:p w14:paraId="3BDC7FC7" w14:textId="51592A2E" w:rsidR="00CA69CB" w:rsidRPr="00BB1DE9" w:rsidRDefault="000F6487" w:rsidP="006972AB">
            <w:proofErr w:type="spellStart"/>
            <w:r w:rsidRPr="00BB1DE9">
              <w:t>Location</w:t>
            </w:r>
            <w:proofErr w:type="spellEnd"/>
          </w:p>
        </w:tc>
        <w:tc>
          <w:tcPr>
            <w:tcW w:w="657" w:type="pct"/>
            <w:tcBorders>
              <w:top w:val="single" w:sz="4" w:space="0" w:color="auto"/>
              <w:left w:val="single" w:sz="4" w:space="0" w:color="auto"/>
              <w:bottom w:val="single" w:sz="4" w:space="0" w:color="auto"/>
              <w:right w:val="single" w:sz="4" w:space="0" w:color="auto"/>
            </w:tcBorders>
            <w:hideMark/>
          </w:tcPr>
          <w:p w14:paraId="151EC8FE" w14:textId="100081FE" w:rsidR="00CA69CB" w:rsidRPr="00BB1DE9" w:rsidRDefault="000F6487" w:rsidP="006972AB">
            <w:proofErr w:type="spellStart"/>
            <w:r w:rsidRPr="00BB1DE9">
              <w:t>Varchar</w:t>
            </w:r>
            <w:proofErr w:type="spellEnd"/>
          </w:p>
        </w:tc>
        <w:tc>
          <w:tcPr>
            <w:tcW w:w="2750" w:type="pct"/>
            <w:tcBorders>
              <w:top w:val="single" w:sz="4" w:space="0" w:color="auto"/>
              <w:left w:val="single" w:sz="4" w:space="0" w:color="auto"/>
              <w:bottom w:val="single" w:sz="4" w:space="0" w:color="auto"/>
              <w:right w:val="single" w:sz="4" w:space="0" w:color="auto"/>
            </w:tcBorders>
            <w:hideMark/>
          </w:tcPr>
          <w:p w14:paraId="591167A0" w14:textId="7E7D9F5A" w:rsidR="00CA69CB" w:rsidRPr="00BB1DE9" w:rsidRDefault="000F6487" w:rsidP="006972AB">
            <w:r w:rsidRPr="00BB1DE9">
              <w:t>50,</w:t>
            </w:r>
            <w:r w:rsidR="00CA69CB" w:rsidRPr="00BB1DE9">
              <w:t xml:space="preserve"> </w:t>
            </w:r>
            <w:proofErr w:type="spellStart"/>
            <w:r w:rsidR="00CA69CB" w:rsidRPr="00BB1DE9">
              <w:t>Not</w:t>
            </w:r>
            <w:proofErr w:type="spellEnd"/>
            <w:r w:rsidR="00CA69CB" w:rsidRPr="00BB1DE9">
              <w:t xml:space="preserve"> </w:t>
            </w:r>
            <w:proofErr w:type="spellStart"/>
            <w:r w:rsidR="00CA69CB" w:rsidRPr="00BB1DE9">
              <w:t>Null</w:t>
            </w:r>
            <w:proofErr w:type="spellEnd"/>
          </w:p>
        </w:tc>
      </w:tr>
      <w:tr w:rsidR="00CA69CB" w:rsidRPr="00BB1DE9" w14:paraId="0C2555E7" w14:textId="77777777" w:rsidTr="000F6487">
        <w:tc>
          <w:tcPr>
            <w:tcW w:w="1593" w:type="pct"/>
            <w:tcBorders>
              <w:top w:val="single" w:sz="4" w:space="0" w:color="auto"/>
              <w:left w:val="single" w:sz="4" w:space="0" w:color="auto"/>
              <w:bottom w:val="single" w:sz="4" w:space="0" w:color="auto"/>
              <w:right w:val="single" w:sz="4" w:space="0" w:color="auto"/>
            </w:tcBorders>
          </w:tcPr>
          <w:p w14:paraId="142E26A4" w14:textId="3A2D04B2" w:rsidR="00CA69CB" w:rsidRPr="00BB1DE9" w:rsidRDefault="000F6487" w:rsidP="006972AB">
            <w:proofErr w:type="spellStart"/>
            <w:r w:rsidRPr="00BB1DE9">
              <w:t>IpAdress</w:t>
            </w:r>
            <w:proofErr w:type="spellEnd"/>
          </w:p>
        </w:tc>
        <w:tc>
          <w:tcPr>
            <w:tcW w:w="657" w:type="pct"/>
            <w:tcBorders>
              <w:top w:val="single" w:sz="4" w:space="0" w:color="auto"/>
              <w:left w:val="single" w:sz="4" w:space="0" w:color="auto"/>
              <w:bottom w:val="single" w:sz="4" w:space="0" w:color="auto"/>
              <w:right w:val="single" w:sz="4" w:space="0" w:color="auto"/>
            </w:tcBorders>
          </w:tcPr>
          <w:p w14:paraId="498D1B33" w14:textId="06E781FE" w:rsidR="00CA69CB" w:rsidRPr="00BB1DE9" w:rsidRDefault="000F6487" w:rsidP="006972AB">
            <w:proofErr w:type="spellStart"/>
            <w:r w:rsidRPr="00BB1DE9">
              <w:t>Varchar</w:t>
            </w:r>
            <w:proofErr w:type="spellEnd"/>
          </w:p>
        </w:tc>
        <w:tc>
          <w:tcPr>
            <w:tcW w:w="2750" w:type="pct"/>
            <w:tcBorders>
              <w:top w:val="single" w:sz="4" w:space="0" w:color="auto"/>
              <w:left w:val="single" w:sz="4" w:space="0" w:color="auto"/>
              <w:bottom w:val="single" w:sz="4" w:space="0" w:color="auto"/>
              <w:right w:val="single" w:sz="4" w:space="0" w:color="auto"/>
            </w:tcBorders>
          </w:tcPr>
          <w:p w14:paraId="45594127" w14:textId="345748D1" w:rsidR="00CA69CB" w:rsidRPr="00BB1DE9" w:rsidRDefault="000F6487" w:rsidP="006972AB">
            <w:r w:rsidRPr="00BB1DE9">
              <w:t>50,</w:t>
            </w:r>
            <w:r w:rsidR="00CA69CB" w:rsidRPr="00BB1DE9">
              <w:t xml:space="preserve"> </w:t>
            </w:r>
            <w:proofErr w:type="spellStart"/>
            <w:r w:rsidR="00CA69CB" w:rsidRPr="00BB1DE9">
              <w:t>Not</w:t>
            </w:r>
            <w:proofErr w:type="spellEnd"/>
            <w:r w:rsidR="00CA69CB" w:rsidRPr="00BB1DE9">
              <w:t xml:space="preserve"> </w:t>
            </w:r>
            <w:proofErr w:type="spellStart"/>
            <w:r w:rsidR="00CA69CB" w:rsidRPr="00BB1DE9">
              <w:t>Null</w:t>
            </w:r>
            <w:proofErr w:type="spellEnd"/>
          </w:p>
        </w:tc>
      </w:tr>
      <w:tr w:rsidR="00CA69CB" w:rsidRPr="00BB1DE9" w14:paraId="41F13549" w14:textId="77777777" w:rsidTr="000F6487">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26E7DDAA" w14:textId="77777777" w:rsidR="00CA69CB" w:rsidRPr="00BB1DE9" w:rsidRDefault="00CA69CB" w:rsidP="006972AB">
            <w:r w:rsidRPr="00BB1DE9">
              <w:t>Relatie</w:t>
            </w:r>
          </w:p>
        </w:tc>
        <w:tc>
          <w:tcPr>
            <w:tcW w:w="3407" w:type="pct"/>
            <w:gridSpan w:val="2"/>
            <w:tcBorders>
              <w:top w:val="single" w:sz="4" w:space="0" w:color="auto"/>
              <w:left w:val="single" w:sz="4" w:space="0" w:color="auto"/>
              <w:bottom w:val="single" w:sz="4" w:space="0" w:color="auto"/>
              <w:right w:val="single" w:sz="4" w:space="0" w:color="auto"/>
            </w:tcBorders>
            <w:shd w:val="clear" w:color="auto" w:fill="BFBFBF"/>
            <w:hideMark/>
          </w:tcPr>
          <w:p w14:paraId="282F843F" w14:textId="77777777" w:rsidR="00CA69CB" w:rsidRPr="00BB1DE9" w:rsidRDefault="00CA69CB" w:rsidP="006972AB">
            <w:r w:rsidRPr="00BB1DE9">
              <w:t>Toelichting</w:t>
            </w:r>
          </w:p>
        </w:tc>
      </w:tr>
      <w:tr w:rsidR="00CA69CB" w:rsidRPr="00BB1DE9" w14:paraId="64A34BAF" w14:textId="77777777" w:rsidTr="000F6487">
        <w:tc>
          <w:tcPr>
            <w:tcW w:w="1593" w:type="pct"/>
            <w:tcBorders>
              <w:top w:val="single" w:sz="4" w:space="0" w:color="auto"/>
              <w:left w:val="single" w:sz="4" w:space="0" w:color="auto"/>
              <w:bottom w:val="single" w:sz="4" w:space="0" w:color="auto"/>
              <w:right w:val="single" w:sz="4" w:space="0" w:color="auto"/>
            </w:tcBorders>
            <w:hideMark/>
          </w:tcPr>
          <w:p w14:paraId="5D960789" w14:textId="3C5A8D7D" w:rsidR="00CA69CB" w:rsidRPr="00BB1DE9" w:rsidRDefault="00CA69CB" w:rsidP="006972AB">
            <w:proofErr w:type="spellStart"/>
            <w:r w:rsidRPr="00BB1DE9">
              <w:t>Id</w:t>
            </w:r>
            <w:proofErr w:type="spellEnd"/>
            <w:r w:rsidRPr="00BB1DE9">
              <w:t xml:space="preserve"> (</w:t>
            </w:r>
            <w:r w:rsidR="000F6487" w:rsidRPr="00BB1DE9">
              <w:t>Users</w:t>
            </w:r>
            <w:r w:rsidRPr="00BB1DE9">
              <w:t>)</w:t>
            </w:r>
          </w:p>
        </w:tc>
        <w:tc>
          <w:tcPr>
            <w:tcW w:w="3407" w:type="pct"/>
            <w:gridSpan w:val="2"/>
            <w:tcBorders>
              <w:top w:val="single" w:sz="4" w:space="0" w:color="auto"/>
              <w:left w:val="single" w:sz="4" w:space="0" w:color="auto"/>
              <w:bottom w:val="single" w:sz="4" w:space="0" w:color="auto"/>
              <w:right w:val="single" w:sz="4" w:space="0" w:color="auto"/>
            </w:tcBorders>
            <w:hideMark/>
          </w:tcPr>
          <w:p w14:paraId="5FAC00B0" w14:textId="77777777" w:rsidR="00CA69CB" w:rsidRPr="00BB1DE9" w:rsidRDefault="00CA69CB" w:rsidP="006972AB">
            <w:r w:rsidRPr="00BB1DE9">
              <w:t>…</w:t>
            </w:r>
          </w:p>
        </w:tc>
      </w:tr>
    </w:tbl>
    <w:p w14:paraId="527B3ECA" w14:textId="6B9D9691" w:rsidR="00CA69CB" w:rsidRPr="00BB1DE9" w:rsidRDefault="00CA69CB" w:rsidP="00911390"/>
    <w:tbl>
      <w:tblPr>
        <w:tblW w:w="494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2"/>
        <w:gridCol w:w="1283"/>
        <w:gridCol w:w="5371"/>
      </w:tblGrid>
      <w:tr w:rsidR="00F75F70" w:rsidRPr="00BB1DE9" w14:paraId="1CD207ED" w14:textId="77777777" w:rsidTr="006972AB">
        <w:tc>
          <w:tcPr>
            <w:tcW w:w="1593" w:type="pct"/>
            <w:tcBorders>
              <w:top w:val="single" w:sz="4" w:space="0" w:color="auto"/>
              <w:left w:val="single" w:sz="4" w:space="0" w:color="auto"/>
              <w:bottom w:val="single" w:sz="4" w:space="0" w:color="auto"/>
              <w:right w:val="single" w:sz="4" w:space="0" w:color="auto"/>
            </w:tcBorders>
            <w:shd w:val="clear" w:color="auto" w:fill="BFBFBF"/>
          </w:tcPr>
          <w:p w14:paraId="59CABC25" w14:textId="77777777" w:rsidR="00F75F70" w:rsidRPr="00BB1DE9" w:rsidRDefault="00F75F70" w:rsidP="006972AB">
            <w:r w:rsidRPr="00BB1DE9">
              <w:t>Naam entiteit</w:t>
            </w:r>
          </w:p>
        </w:tc>
        <w:tc>
          <w:tcPr>
            <w:tcW w:w="3407" w:type="pct"/>
            <w:gridSpan w:val="2"/>
            <w:tcBorders>
              <w:top w:val="single" w:sz="4" w:space="0" w:color="auto"/>
              <w:left w:val="single" w:sz="4" w:space="0" w:color="auto"/>
              <w:bottom w:val="single" w:sz="4" w:space="0" w:color="auto"/>
              <w:right w:val="single" w:sz="4" w:space="0" w:color="auto"/>
            </w:tcBorders>
            <w:hideMark/>
          </w:tcPr>
          <w:p w14:paraId="51A0B1CE" w14:textId="744C1385" w:rsidR="00F75F70" w:rsidRPr="00BB1DE9" w:rsidRDefault="00F75F70" w:rsidP="006972AB">
            <w:proofErr w:type="spellStart"/>
            <w:r w:rsidRPr="00BB1DE9">
              <w:t>GameCollectionsMatch</w:t>
            </w:r>
            <w:proofErr w:type="spellEnd"/>
          </w:p>
        </w:tc>
      </w:tr>
      <w:tr w:rsidR="00F75F70" w:rsidRPr="00BB1DE9" w14:paraId="273EE610" w14:textId="77777777" w:rsidTr="006972AB">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4086CBA4" w14:textId="77777777" w:rsidR="00F75F70" w:rsidRPr="00BB1DE9" w:rsidRDefault="00F75F70" w:rsidP="006972AB">
            <w:r w:rsidRPr="00BB1DE9">
              <w:t>Definitie</w:t>
            </w:r>
          </w:p>
        </w:tc>
        <w:tc>
          <w:tcPr>
            <w:tcW w:w="3407" w:type="pct"/>
            <w:gridSpan w:val="2"/>
            <w:tcBorders>
              <w:top w:val="single" w:sz="4" w:space="0" w:color="auto"/>
              <w:left w:val="single" w:sz="4" w:space="0" w:color="auto"/>
              <w:bottom w:val="single" w:sz="4" w:space="0" w:color="auto"/>
              <w:right w:val="single" w:sz="4" w:space="0" w:color="auto"/>
            </w:tcBorders>
          </w:tcPr>
          <w:p w14:paraId="0E3F236E" w14:textId="5077A1E3" w:rsidR="00F75F70" w:rsidRPr="00BB1DE9" w:rsidRDefault="007C2459" w:rsidP="006972AB">
            <w:r w:rsidRPr="00BB1DE9">
              <w:t xml:space="preserve">Dit is een </w:t>
            </w:r>
            <w:proofErr w:type="spellStart"/>
            <w:r w:rsidRPr="00BB1DE9">
              <w:t>mapping</w:t>
            </w:r>
            <w:proofErr w:type="spellEnd"/>
            <w:r w:rsidRPr="00BB1DE9">
              <w:t xml:space="preserve"> </w:t>
            </w:r>
            <w:proofErr w:type="spellStart"/>
            <w:r w:rsidRPr="00BB1DE9">
              <w:t>table</w:t>
            </w:r>
            <w:proofErr w:type="spellEnd"/>
            <w:r w:rsidRPr="00BB1DE9">
              <w:t xml:space="preserve"> voor Games </w:t>
            </w:r>
            <w:proofErr w:type="spellStart"/>
            <w:r w:rsidRPr="00BB1DE9">
              <w:t>and</w:t>
            </w:r>
            <w:proofErr w:type="spellEnd"/>
            <w:r w:rsidRPr="00BB1DE9">
              <w:t xml:space="preserve"> </w:t>
            </w:r>
            <w:proofErr w:type="spellStart"/>
            <w:r w:rsidRPr="00BB1DE9">
              <w:t>Collections</w:t>
            </w:r>
            <w:proofErr w:type="spellEnd"/>
          </w:p>
        </w:tc>
      </w:tr>
      <w:tr w:rsidR="00F75F70" w:rsidRPr="00BB1DE9" w14:paraId="5E414B4A" w14:textId="77777777" w:rsidTr="006972AB">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330CC902" w14:textId="77777777" w:rsidR="00F75F70" w:rsidRPr="00BB1DE9" w:rsidRDefault="00F75F70" w:rsidP="006972AB">
            <w:r w:rsidRPr="00BB1DE9">
              <w:t>Attribuutnaam</w:t>
            </w:r>
          </w:p>
        </w:tc>
        <w:tc>
          <w:tcPr>
            <w:tcW w:w="657" w:type="pct"/>
            <w:tcBorders>
              <w:top w:val="single" w:sz="4" w:space="0" w:color="auto"/>
              <w:left w:val="single" w:sz="4" w:space="0" w:color="auto"/>
              <w:bottom w:val="single" w:sz="4" w:space="0" w:color="auto"/>
              <w:right w:val="single" w:sz="4" w:space="0" w:color="auto"/>
            </w:tcBorders>
            <w:shd w:val="clear" w:color="auto" w:fill="BFBFBF"/>
            <w:hideMark/>
          </w:tcPr>
          <w:p w14:paraId="0C88195D" w14:textId="77777777" w:rsidR="00F75F70" w:rsidRPr="00BB1DE9" w:rsidRDefault="00F75F70" w:rsidP="006972AB">
            <w:r w:rsidRPr="00BB1DE9">
              <w:t>Datatype</w:t>
            </w:r>
          </w:p>
        </w:tc>
        <w:tc>
          <w:tcPr>
            <w:tcW w:w="2750" w:type="pct"/>
            <w:tcBorders>
              <w:top w:val="single" w:sz="4" w:space="0" w:color="auto"/>
              <w:left w:val="single" w:sz="4" w:space="0" w:color="auto"/>
              <w:bottom w:val="single" w:sz="4" w:space="0" w:color="auto"/>
              <w:right w:val="single" w:sz="4" w:space="0" w:color="auto"/>
            </w:tcBorders>
            <w:shd w:val="clear" w:color="auto" w:fill="BFBFBF"/>
            <w:hideMark/>
          </w:tcPr>
          <w:p w14:paraId="5C41AAC6" w14:textId="77777777" w:rsidR="00F75F70" w:rsidRPr="00BB1DE9" w:rsidRDefault="00F75F70" w:rsidP="006972AB">
            <w:r w:rsidRPr="00BB1DE9">
              <w:t>Toelichting</w:t>
            </w:r>
          </w:p>
        </w:tc>
      </w:tr>
      <w:tr w:rsidR="00F75F70" w:rsidRPr="004D239A" w14:paraId="6227B3DF" w14:textId="77777777" w:rsidTr="006972AB">
        <w:tc>
          <w:tcPr>
            <w:tcW w:w="1593" w:type="pct"/>
            <w:tcBorders>
              <w:top w:val="single" w:sz="4" w:space="0" w:color="auto"/>
              <w:left w:val="single" w:sz="4" w:space="0" w:color="auto"/>
              <w:bottom w:val="single" w:sz="4" w:space="0" w:color="auto"/>
              <w:right w:val="single" w:sz="4" w:space="0" w:color="auto"/>
            </w:tcBorders>
            <w:hideMark/>
          </w:tcPr>
          <w:p w14:paraId="09F23C2A" w14:textId="74E3692F" w:rsidR="00F75F70" w:rsidRPr="00BB1DE9" w:rsidRDefault="007C2459" w:rsidP="006972AB">
            <w:proofErr w:type="spellStart"/>
            <w:r w:rsidRPr="00BB1DE9">
              <w:t>CreatedGameId</w:t>
            </w:r>
            <w:proofErr w:type="spellEnd"/>
          </w:p>
        </w:tc>
        <w:tc>
          <w:tcPr>
            <w:tcW w:w="657" w:type="pct"/>
            <w:tcBorders>
              <w:top w:val="single" w:sz="4" w:space="0" w:color="auto"/>
              <w:left w:val="single" w:sz="4" w:space="0" w:color="auto"/>
              <w:bottom w:val="single" w:sz="4" w:space="0" w:color="auto"/>
              <w:right w:val="single" w:sz="4" w:space="0" w:color="auto"/>
            </w:tcBorders>
            <w:hideMark/>
          </w:tcPr>
          <w:p w14:paraId="2CFAC86A" w14:textId="77777777" w:rsidR="00F75F70" w:rsidRPr="00BB1DE9" w:rsidRDefault="00F75F70" w:rsidP="006972AB">
            <w:r w:rsidRPr="00BB1DE9">
              <w:t>Int</w:t>
            </w:r>
          </w:p>
        </w:tc>
        <w:tc>
          <w:tcPr>
            <w:tcW w:w="2750" w:type="pct"/>
            <w:tcBorders>
              <w:top w:val="single" w:sz="4" w:space="0" w:color="auto"/>
              <w:left w:val="single" w:sz="4" w:space="0" w:color="auto"/>
              <w:bottom w:val="single" w:sz="4" w:space="0" w:color="auto"/>
              <w:right w:val="single" w:sz="4" w:space="0" w:color="auto"/>
            </w:tcBorders>
            <w:hideMark/>
          </w:tcPr>
          <w:p w14:paraId="2BE743FB" w14:textId="77777777" w:rsidR="00F75F70" w:rsidRPr="008B411F" w:rsidRDefault="00F75F70" w:rsidP="006972AB">
            <w:pPr>
              <w:rPr>
                <w:lang w:val="en-US"/>
              </w:rPr>
            </w:pPr>
            <w:r w:rsidRPr="008B411F">
              <w:rPr>
                <w:lang w:val="en-US"/>
              </w:rPr>
              <w:t>Primary key, Foreign key, Not Null</w:t>
            </w:r>
          </w:p>
        </w:tc>
      </w:tr>
      <w:tr w:rsidR="007C2459" w:rsidRPr="004D239A" w14:paraId="11324FD2" w14:textId="77777777" w:rsidTr="006972AB">
        <w:tc>
          <w:tcPr>
            <w:tcW w:w="1593" w:type="pct"/>
            <w:tcBorders>
              <w:top w:val="single" w:sz="4" w:space="0" w:color="auto"/>
              <w:left w:val="single" w:sz="4" w:space="0" w:color="auto"/>
              <w:bottom w:val="single" w:sz="4" w:space="0" w:color="auto"/>
              <w:right w:val="single" w:sz="4" w:space="0" w:color="auto"/>
            </w:tcBorders>
            <w:hideMark/>
          </w:tcPr>
          <w:p w14:paraId="282C5AFD" w14:textId="220A40E1" w:rsidR="007C2459" w:rsidRPr="00BB1DE9" w:rsidRDefault="007C2459" w:rsidP="007C2459">
            <w:proofErr w:type="spellStart"/>
            <w:r w:rsidRPr="00BB1DE9">
              <w:t>CreatedCollectionId</w:t>
            </w:r>
            <w:proofErr w:type="spellEnd"/>
          </w:p>
        </w:tc>
        <w:tc>
          <w:tcPr>
            <w:tcW w:w="657" w:type="pct"/>
            <w:tcBorders>
              <w:top w:val="single" w:sz="4" w:space="0" w:color="auto"/>
              <w:left w:val="single" w:sz="4" w:space="0" w:color="auto"/>
              <w:bottom w:val="single" w:sz="4" w:space="0" w:color="auto"/>
              <w:right w:val="single" w:sz="4" w:space="0" w:color="auto"/>
            </w:tcBorders>
            <w:hideMark/>
          </w:tcPr>
          <w:p w14:paraId="48AB61BE" w14:textId="6C653220" w:rsidR="007C2459" w:rsidRPr="00BB1DE9" w:rsidRDefault="007C2459" w:rsidP="007C2459">
            <w:r w:rsidRPr="00BB1DE9">
              <w:t>int</w:t>
            </w:r>
          </w:p>
        </w:tc>
        <w:tc>
          <w:tcPr>
            <w:tcW w:w="2750" w:type="pct"/>
            <w:tcBorders>
              <w:top w:val="single" w:sz="4" w:space="0" w:color="auto"/>
              <w:left w:val="single" w:sz="4" w:space="0" w:color="auto"/>
              <w:bottom w:val="single" w:sz="4" w:space="0" w:color="auto"/>
              <w:right w:val="single" w:sz="4" w:space="0" w:color="auto"/>
            </w:tcBorders>
            <w:hideMark/>
          </w:tcPr>
          <w:p w14:paraId="71D19AF3" w14:textId="6E8381AF" w:rsidR="007C2459" w:rsidRPr="008B411F" w:rsidRDefault="007C2459" w:rsidP="007C2459">
            <w:pPr>
              <w:rPr>
                <w:lang w:val="en-US"/>
              </w:rPr>
            </w:pPr>
            <w:r w:rsidRPr="008B411F">
              <w:rPr>
                <w:lang w:val="en-US"/>
              </w:rPr>
              <w:t>Primary key, Foreign key, Not Null</w:t>
            </w:r>
          </w:p>
        </w:tc>
      </w:tr>
      <w:tr w:rsidR="00F75F70" w:rsidRPr="00BB1DE9" w14:paraId="627F6585" w14:textId="77777777" w:rsidTr="006972AB">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37C753FD" w14:textId="77777777" w:rsidR="00F75F70" w:rsidRPr="00BB1DE9" w:rsidRDefault="00F75F70" w:rsidP="006972AB">
            <w:r w:rsidRPr="00BB1DE9">
              <w:t>Relatie</w:t>
            </w:r>
          </w:p>
        </w:tc>
        <w:tc>
          <w:tcPr>
            <w:tcW w:w="3407" w:type="pct"/>
            <w:gridSpan w:val="2"/>
            <w:tcBorders>
              <w:top w:val="single" w:sz="4" w:space="0" w:color="auto"/>
              <w:left w:val="single" w:sz="4" w:space="0" w:color="auto"/>
              <w:bottom w:val="single" w:sz="4" w:space="0" w:color="auto"/>
              <w:right w:val="single" w:sz="4" w:space="0" w:color="auto"/>
            </w:tcBorders>
            <w:shd w:val="clear" w:color="auto" w:fill="BFBFBF"/>
            <w:hideMark/>
          </w:tcPr>
          <w:p w14:paraId="74EDD132" w14:textId="77777777" w:rsidR="00F75F70" w:rsidRPr="00BB1DE9" w:rsidRDefault="00F75F70" w:rsidP="006972AB">
            <w:r w:rsidRPr="00BB1DE9">
              <w:t>Toelichting</w:t>
            </w:r>
          </w:p>
        </w:tc>
      </w:tr>
      <w:tr w:rsidR="00F75F70" w:rsidRPr="00BB1DE9" w14:paraId="220BBE83" w14:textId="77777777" w:rsidTr="006972AB">
        <w:tc>
          <w:tcPr>
            <w:tcW w:w="1593" w:type="pct"/>
            <w:tcBorders>
              <w:top w:val="single" w:sz="4" w:space="0" w:color="auto"/>
              <w:left w:val="single" w:sz="4" w:space="0" w:color="auto"/>
              <w:bottom w:val="single" w:sz="4" w:space="0" w:color="auto"/>
              <w:right w:val="single" w:sz="4" w:space="0" w:color="auto"/>
            </w:tcBorders>
            <w:hideMark/>
          </w:tcPr>
          <w:p w14:paraId="4C6690FB" w14:textId="65775528" w:rsidR="00F75F70" w:rsidRPr="00BB1DE9" w:rsidRDefault="007C2459" w:rsidP="006972AB">
            <w:proofErr w:type="spellStart"/>
            <w:r w:rsidRPr="00BB1DE9">
              <w:t>CreatedGameId</w:t>
            </w:r>
            <w:proofErr w:type="spellEnd"/>
            <w:r w:rsidRPr="00BB1DE9">
              <w:t xml:space="preserve"> (</w:t>
            </w:r>
            <w:proofErr w:type="spellStart"/>
            <w:r w:rsidRPr="00BB1DE9">
              <w:t>CreatedGames</w:t>
            </w:r>
            <w:proofErr w:type="spellEnd"/>
            <w:r w:rsidRPr="00BB1DE9">
              <w:t>)</w:t>
            </w:r>
          </w:p>
        </w:tc>
        <w:tc>
          <w:tcPr>
            <w:tcW w:w="3407" w:type="pct"/>
            <w:gridSpan w:val="2"/>
            <w:tcBorders>
              <w:top w:val="single" w:sz="4" w:space="0" w:color="auto"/>
              <w:left w:val="single" w:sz="4" w:space="0" w:color="auto"/>
              <w:bottom w:val="single" w:sz="4" w:space="0" w:color="auto"/>
              <w:right w:val="single" w:sz="4" w:space="0" w:color="auto"/>
            </w:tcBorders>
            <w:hideMark/>
          </w:tcPr>
          <w:p w14:paraId="15D4DC15" w14:textId="77777777" w:rsidR="00F75F70" w:rsidRPr="00BB1DE9" w:rsidRDefault="00F75F70" w:rsidP="006972AB">
            <w:r w:rsidRPr="00BB1DE9">
              <w:t>…</w:t>
            </w:r>
          </w:p>
        </w:tc>
      </w:tr>
      <w:tr w:rsidR="007C2459" w:rsidRPr="00BB1DE9" w14:paraId="2AF3223F" w14:textId="77777777" w:rsidTr="006972AB">
        <w:tc>
          <w:tcPr>
            <w:tcW w:w="1593" w:type="pct"/>
            <w:tcBorders>
              <w:top w:val="single" w:sz="4" w:space="0" w:color="auto"/>
              <w:left w:val="single" w:sz="4" w:space="0" w:color="auto"/>
              <w:bottom w:val="single" w:sz="4" w:space="0" w:color="auto"/>
              <w:right w:val="single" w:sz="4" w:space="0" w:color="auto"/>
            </w:tcBorders>
          </w:tcPr>
          <w:p w14:paraId="3F326D4A" w14:textId="39515EDE" w:rsidR="007C2459" w:rsidRPr="00BB1DE9" w:rsidRDefault="007C2459" w:rsidP="006972AB">
            <w:proofErr w:type="spellStart"/>
            <w:r w:rsidRPr="00BB1DE9">
              <w:t>CreatedCollectionId</w:t>
            </w:r>
            <w:proofErr w:type="spellEnd"/>
            <w:r w:rsidRPr="00BB1DE9">
              <w:t xml:space="preserve"> (</w:t>
            </w:r>
            <w:proofErr w:type="spellStart"/>
            <w:r w:rsidRPr="00BB1DE9">
              <w:t>CreatedCollections</w:t>
            </w:r>
            <w:proofErr w:type="spellEnd"/>
            <w:r w:rsidRPr="00BB1DE9">
              <w:t xml:space="preserve">) </w:t>
            </w:r>
          </w:p>
        </w:tc>
        <w:tc>
          <w:tcPr>
            <w:tcW w:w="3407" w:type="pct"/>
            <w:gridSpan w:val="2"/>
            <w:tcBorders>
              <w:top w:val="single" w:sz="4" w:space="0" w:color="auto"/>
              <w:left w:val="single" w:sz="4" w:space="0" w:color="auto"/>
              <w:bottom w:val="single" w:sz="4" w:space="0" w:color="auto"/>
              <w:right w:val="single" w:sz="4" w:space="0" w:color="auto"/>
            </w:tcBorders>
          </w:tcPr>
          <w:p w14:paraId="0C977F16" w14:textId="7E409A44" w:rsidR="007C2459" w:rsidRPr="00BB1DE9" w:rsidRDefault="007C2459" w:rsidP="006972AB">
            <w:r w:rsidRPr="00BB1DE9">
              <w:t>…</w:t>
            </w:r>
          </w:p>
        </w:tc>
      </w:tr>
    </w:tbl>
    <w:p w14:paraId="3E654E6A" w14:textId="4F7E1A70" w:rsidR="00DC4149" w:rsidRPr="00BB1DE9" w:rsidRDefault="00DC4149" w:rsidP="00911390"/>
    <w:tbl>
      <w:tblPr>
        <w:tblW w:w="494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1"/>
        <w:gridCol w:w="1258"/>
        <w:gridCol w:w="5397"/>
      </w:tblGrid>
      <w:tr w:rsidR="00DC4149" w:rsidRPr="00BB1DE9" w14:paraId="5B1DF435" w14:textId="77777777" w:rsidTr="00BF354C">
        <w:tc>
          <w:tcPr>
            <w:tcW w:w="1593" w:type="pct"/>
            <w:tcBorders>
              <w:top w:val="single" w:sz="4" w:space="0" w:color="auto"/>
              <w:left w:val="single" w:sz="4" w:space="0" w:color="auto"/>
              <w:bottom w:val="single" w:sz="4" w:space="0" w:color="auto"/>
              <w:right w:val="single" w:sz="4" w:space="0" w:color="auto"/>
            </w:tcBorders>
            <w:shd w:val="clear" w:color="auto" w:fill="BFBFBF"/>
          </w:tcPr>
          <w:p w14:paraId="467855F2" w14:textId="77777777" w:rsidR="00DC4149" w:rsidRPr="00BB1DE9" w:rsidRDefault="00DC4149" w:rsidP="006972AB">
            <w:r w:rsidRPr="00BB1DE9">
              <w:lastRenderedPageBreak/>
              <w:t>Naam entiteit</w:t>
            </w:r>
          </w:p>
        </w:tc>
        <w:tc>
          <w:tcPr>
            <w:tcW w:w="3407" w:type="pct"/>
            <w:gridSpan w:val="2"/>
            <w:tcBorders>
              <w:top w:val="single" w:sz="4" w:space="0" w:color="auto"/>
              <w:left w:val="single" w:sz="4" w:space="0" w:color="auto"/>
              <w:bottom w:val="single" w:sz="4" w:space="0" w:color="auto"/>
              <w:right w:val="single" w:sz="4" w:space="0" w:color="auto"/>
            </w:tcBorders>
            <w:hideMark/>
          </w:tcPr>
          <w:p w14:paraId="1185F53E" w14:textId="6CAB55C8" w:rsidR="00DC4149" w:rsidRPr="00BB1DE9" w:rsidRDefault="00DC4149" w:rsidP="006972AB">
            <w:proofErr w:type="spellStart"/>
            <w:r w:rsidRPr="00BB1DE9">
              <w:t>CreatedGames</w:t>
            </w:r>
            <w:proofErr w:type="spellEnd"/>
          </w:p>
        </w:tc>
      </w:tr>
      <w:tr w:rsidR="00DC4149" w:rsidRPr="00BB1DE9" w14:paraId="5F0E1966" w14:textId="77777777" w:rsidTr="00BF354C">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272E874C" w14:textId="77777777" w:rsidR="00DC4149" w:rsidRPr="00BB1DE9" w:rsidRDefault="00DC4149" w:rsidP="006972AB">
            <w:r w:rsidRPr="00BB1DE9">
              <w:t>Definitie</w:t>
            </w:r>
          </w:p>
        </w:tc>
        <w:tc>
          <w:tcPr>
            <w:tcW w:w="3407" w:type="pct"/>
            <w:gridSpan w:val="2"/>
            <w:tcBorders>
              <w:top w:val="single" w:sz="4" w:space="0" w:color="auto"/>
              <w:left w:val="single" w:sz="4" w:space="0" w:color="auto"/>
              <w:bottom w:val="single" w:sz="4" w:space="0" w:color="auto"/>
              <w:right w:val="single" w:sz="4" w:space="0" w:color="auto"/>
            </w:tcBorders>
          </w:tcPr>
          <w:p w14:paraId="3F09339E" w14:textId="420B9A78" w:rsidR="00DC4149" w:rsidRPr="00BB1DE9" w:rsidRDefault="00DC4149" w:rsidP="006972AB">
            <w:r w:rsidRPr="00BB1DE9">
              <w:t xml:space="preserve">Hier staat alle user </w:t>
            </w:r>
            <w:proofErr w:type="spellStart"/>
            <w:r w:rsidRPr="00BB1DE9">
              <w:t>created</w:t>
            </w:r>
            <w:proofErr w:type="spellEnd"/>
            <w:r w:rsidRPr="00BB1DE9">
              <w:t xml:space="preserve"> games</w:t>
            </w:r>
          </w:p>
        </w:tc>
      </w:tr>
      <w:tr w:rsidR="00DC4149" w:rsidRPr="00BB1DE9" w14:paraId="5C45D37A" w14:textId="77777777" w:rsidTr="00BF354C">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3AF15890" w14:textId="77777777" w:rsidR="00DC4149" w:rsidRPr="00BB1DE9" w:rsidRDefault="00DC4149" w:rsidP="006972AB">
            <w:r w:rsidRPr="00BB1DE9">
              <w:t>Attribuutnaam</w:t>
            </w:r>
          </w:p>
        </w:tc>
        <w:tc>
          <w:tcPr>
            <w:tcW w:w="644" w:type="pct"/>
            <w:tcBorders>
              <w:top w:val="single" w:sz="4" w:space="0" w:color="auto"/>
              <w:left w:val="single" w:sz="4" w:space="0" w:color="auto"/>
              <w:bottom w:val="single" w:sz="4" w:space="0" w:color="auto"/>
              <w:right w:val="single" w:sz="4" w:space="0" w:color="auto"/>
            </w:tcBorders>
            <w:shd w:val="clear" w:color="auto" w:fill="BFBFBF"/>
            <w:hideMark/>
          </w:tcPr>
          <w:p w14:paraId="57DF657A" w14:textId="77777777" w:rsidR="00DC4149" w:rsidRPr="00BB1DE9" w:rsidRDefault="00DC4149" w:rsidP="006972AB">
            <w:r w:rsidRPr="00BB1DE9">
              <w:t>Datatype</w:t>
            </w:r>
          </w:p>
        </w:tc>
        <w:tc>
          <w:tcPr>
            <w:tcW w:w="2763" w:type="pct"/>
            <w:tcBorders>
              <w:top w:val="single" w:sz="4" w:space="0" w:color="auto"/>
              <w:left w:val="single" w:sz="4" w:space="0" w:color="auto"/>
              <w:bottom w:val="single" w:sz="4" w:space="0" w:color="auto"/>
              <w:right w:val="single" w:sz="4" w:space="0" w:color="auto"/>
            </w:tcBorders>
            <w:shd w:val="clear" w:color="auto" w:fill="BFBFBF"/>
            <w:hideMark/>
          </w:tcPr>
          <w:p w14:paraId="3044D901" w14:textId="77777777" w:rsidR="00DC4149" w:rsidRPr="00BB1DE9" w:rsidRDefault="00DC4149" w:rsidP="006972AB">
            <w:r w:rsidRPr="00BB1DE9">
              <w:t>Toelichting</w:t>
            </w:r>
          </w:p>
        </w:tc>
      </w:tr>
      <w:tr w:rsidR="00BF354C" w:rsidRPr="004D239A" w14:paraId="626FAA97" w14:textId="77777777" w:rsidTr="00BF354C">
        <w:tc>
          <w:tcPr>
            <w:tcW w:w="1593" w:type="pct"/>
            <w:tcBorders>
              <w:top w:val="single" w:sz="4" w:space="0" w:color="auto"/>
              <w:left w:val="single" w:sz="4" w:space="0" w:color="auto"/>
              <w:bottom w:val="single" w:sz="4" w:space="0" w:color="auto"/>
              <w:right w:val="single" w:sz="4" w:space="0" w:color="auto"/>
            </w:tcBorders>
          </w:tcPr>
          <w:p w14:paraId="7B51AB25" w14:textId="6C88B621" w:rsidR="00BF354C" w:rsidRPr="00BB1DE9" w:rsidRDefault="00BF354C" w:rsidP="00BF354C">
            <w:proofErr w:type="spellStart"/>
            <w:r w:rsidRPr="00BB1DE9">
              <w:t>CreatedGameId</w:t>
            </w:r>
            <w:proofErr w:type="spellEnd"/>
          </w:p>
        </w:tc>
        <w:tc>
          <w:tcPr>
            <w:tcW w:w="644" w:type="pct"/>
            <w:tcBorders>
              <w:top w:val="single" w:sz="4" w:space="0" w:color="auto"/>
              <w:left w:val="single" w:sz="4" w:space="0" w:color="auto"/>
              <w:bottom w:val="single" w:sz="4" w:space="0" w:color="auto"/>
              <w:right w:val="single" w:sz="4" w:space="0" w:color="auto"/>
            </w:tcBorders>
          </w:tcPr>
          <w:p w14:paraId="071FB344" w14:textId="4BFB3F41" w:rsidR="00BF354C" w:rsidRPr="00BB1DE9" w:rsidRDefault="00BF354C" w:rsidP="00BF354C">
            <w:r w:rsidRPr="00BB1DE9">
              <w:t>int</w:t>
            </w:r>
          </w:p>
        </w:tc>
        <w:tc>
          <w:tcPr>
            <w:tcW w:w="2763" w:type="pct"/>
            <w:tcBorders>
              <w:top w:val="single" w:sz="4" w:space="0" w:color="auto"/>
              <w:left w:val="single" w:sz="4" w:space="0" w:color="auto"/>
              <w:bottom w:val="single" w:sz="4" w:space="0" w:color="auto"/>
              <w:right w:val="single" w:sz="4" w:space="0" w:color="auto"/>
            </w:tcBorders>
          </w:tcPr>
          <w:p w14:paraId="662CDEE3" w14:textId="6A7CDB1D" w:rsidR="00BF354C" w:rsidRPr="008B411F" w:rsidRDefault="00BF354C" w:rsidP="00BF354C">
            <w:pPr>
              <w:rPr>
                <w:lang w:val="en-US"/>
              </w:rPr>
            </w:pPr>
            <w:r w:rsidRPr="008B411F">
              <w:rPr>
                <w:lang w:val="en-US"/>
              </w:rPr>
              <w:t>Primary key, Identity, Not Null</w:t>
            </w:r>
          </w:p>
        </w:tc>
      </w:tr>
      <w:tr w:rsidR="00BF354C" w:rsidRPr="00BB1DE9" w14:paraId="1631B069" w14:textId="77777777" w:rsidTr="00BF354C">
        <w:tc>
          <w:tcPr>
            <w:tcW w:w="1593" w:type="pct"/>
            <w:tcBorders>
              <w:top w:val="single" w:sz="4" w:space="0" w:color="auto"/>
              <w:left w:val="single" w:sz="4" w:space="0" w:color="auto"/>
              <w:bottom w:val="single" w:sz="4" w:space="0" w:color="auto"/>
              <w:right w:val="single" w:sz="4" w:space="0" w:color="auto"/>
            </w:tcBorders>
            <w:hideMark/>
          </w:tcPr>
          <w:p w14:paraId="7DCEE089" w14:textId="56BCBA81" w:rsidR="00BF354C" w:rsidRPr="00BB1DE9" w:rsidRDefault="00BF354C" w:rsidP="00BF354C">
            <w:proofErr w:type="spellStart"/>
            <w:r w:rsidRPr="00BB1DE9">
              <w:t>UserId</w:t>
            </w:r>
            <w:proofErr w:type="spellEnd"/>
          </w:p>
        </w:tc>
        <w:tc>
          <w:tcPr>
            <w:tcW w:w="644" w:type="pct"/>
            <w:tcBorders>
              <w:top w:val="single" w:sz="4" w:space="0" w:color="auto"/>
              <w:left w:val="single" w:sz="4" w:space="0" w:color="auto"/>
              <w:bottom w:val="single" w:sz="4" w:space="0" w:color="auto"/>
              <w:right w:val="single" w:sz="4" w:space="0" w:color="auto"/>
            </w:tcBorders>
            <w:hideMark/>
          </w:tcPr>
          <w:p w14:paraId="0488D338" w14:textId="77777777" w:rsidR="00BF354C" w:rsidRPr="00BB1DE9" w:rsidRDefault="00BF354C" w:rsidP="00BF354C">
            <w:r w:rsidRPr="00BB1DE9">
              <w:t>Int</w:t>
            </w:r>
          </w:p>
        </w:tc>
        <w:tc>
          <w:tcPr>
            <w:tcW w:w="2763" w:type="pct"/>
            <w:tcBorders>
              <w:top w:val="single" w:sz="4" w:space="0" w:color="auto"/>
              <w:left w:val="single" w:sz="4" w:space="0" w:color="auto"/>
              <w:bottom w:val="single" w:sz="4" w:space="0" w:color="auto"/>
              <w:right w:val="single" w:sz="4" w:space="0" w:color="auto"/>
            </w:tcBorders>
            <w:hideMark/>
          </w:tcPr>
          <w:p w14:paraId="101BD11B" w14:textId="6E444805" w:rsidR="00BF354C" w:rsidRPr="00BB1DE9" w:rsidRDefault="00BF354C" w:rsidP="00BF354C">
            <w:proofErr w:type="spellStart"/>
            <w:r w:rsidRPr="00BB1DE9">
              <w:t>Foreign</w:t>
            </w:r>
            <w:proofErr w:type="spellEnd"/>
            <w:r w:rsidRPr="00BB1DE9">
              <w:t xml:space="preserve"> </w:t>
            </w:r>
            <w:proofErr w:type="spellStart"/>
            <w:r w:rsidRPr="00BB1DE9">
              <w:t>key</w:t>
            </w:r>
            <w:proofErr w:type="spellEnd"/>
            <w:r w:rsidRPr="00BB1DE9">
              <w:t xml:space="preserve">, </w:t>
            </w:r>
            <w:proofErr w:type="spellStart"/>
            <w:r w:rsidRPr="00BB1DE9">
              <w:t>Not</w:t>
            </w:r>
            <w:proofErr w:type="spellEnd"/>
            <w:r w:rsidRPr="00BB1DE9">
              <w:t xml:space="preserve"> </w:t>
            </w:r>
            <w:proofErr w:type="spellStart"/>
            <w:r w:rsidRPr="00BB1DE9">
              <w:t>Null</w:t>
            </w:r>
            <w:proofErr w:type="spellEnd"/>
          </w:p>
        </w:tc>
      </w:tr>
      <w:tr w:rsidR="00BF354C" w:rsidRPr="00BB1DE9" w14:paraId="2D619A97" w14:textId="77777777" w:rsidTr="00BF354C">
        <w:tc>
          <w:tcPr>
            <w:tcW w:w="1593" w:type="pct"/>
            <w:tcBorders>
              <w:top w:val="single" w:sz="4" w:space="0" w:color="auto"/>
              <w:left w:val="single" w:sz="4" w:space="0" w:color="auto"/>
              <w:bottom w:val="single" w:sz="4" w:space="0" w:color="auto"/>
              <w:right w:val="single" w:sz="4" w:space="0" w:color="auto"/>
            </w:tcBorders>
            <w:hideMark/>
          </w:tcPr>
          <w:p w14:paraId="0B495715" w14:textId="0CE34C8B" w:rsidR="00BF354C" w:rsidRPr="00BB1DE9" w:rsidRDefault="00BF354C" w:rsidP="00BF354C">
            <w:proofErr w:type="spellStart"/>
            <w:r w:rsidRPr="00BB1DE9">
              <w:t>Description</w:t>
            </w:r>
            <w:proofErr w:type="spellEnd"/>
          </w:p>
        </w:tc>
        <w:tc>
          <w:tcPr>
            <w:tcW w:w="644" w:type="pct"/>
            <w:tcBorders>
              <w:top w:val="single" w:sz="4" w:space="0" w:color="auto"/>
              <w:left w:val="single" w:sz="4" w:space="0" w:color="auto"/>
              <w:bottom w:val="single" w:sz="4" w:space="0" w:color="auto"/>
              <w:right w:val="single" w:sz="4" w:space="0" w:color="auto"/>
            </w:tcBorders>
            <w:hideMark/>
          </w:tcPr>
          <w:p w14:paraId="179E772E" w14:textId="77777777" w:rsidR="00BF354C" w:rsidRPr="00BB1DE9" w:rsidRDefault="00BF354C" w:rsidP="00BF354C">
            <w:proofErr w:type="spellStart"/>
            <w:r w:rsidRPr="00BB1DE9">
              <w:t>VarChar</w:t>
            </w:r>
            <w:proofErr w:type="spellEnd"/>
          </w:p>
        </w:tc>
        <w:tc>
          <w:tcPr>
            <w:tcW w:w="2763" w:type="pct"/>
            <w:tcBorders>
              <w:top w:val="single" w:sz="4" w:space="0" w:color="auto"/>
              <w:left w:val="single" w:sz="4" w:space="0" w:color="auto"/>
              <w:bottom w:val="single" w:sz="4" w:space="0" w:color="auto"/>
              <w:right w:val="single" w:sz="4" w:space="0" w:color="auto"/>
            </w:tcBorders>
            <w:hideMark/>
          </w:tcPr>
          <w:p w14:paraId="354EDC2E" w14:textId="62E6C702" w:rsidR="00BF354C" w:rsidRPr="00BB1DE9" w:rsidRDefault="00BF354C" w:rsidP="00BF354C">
            <w:r w:rsidRPr="00BB1DE9">
              <w:t>256</w:t>
            </w:r>
          </w:p>
        </w:tc>
      </w:tr>
      <w:tr w:rsidR="00BF354C" w:rsidRPr="00BB1DE9" w14:paraId="44FC1537" w14:textId="77777777" w:rsidTr="00BF354C">
        <w:tc>
          <w:tcPr>
            <w:tcW w:w="1593" w:type="pct"/>
            <w:tcBorders>
              <w:top w:val="single" w:sz="4" w:space="0" w:color="auto"/>
              <w:left w:val="single" w:sz="4" w:space="0" w:color="auto"/>
              <w:bottom w:val="single" w:sz="4" w:space="0" w:color="auto"/>
              <w:right w:val="single" w:sz="4" w:space="0" w:color="auto"/>
            </w:tcBorders>
            <w:hideMark/>
          </w:tcPr>
          <w:p w14:paraId="14747072" w14:textId="7C1A89E2" w:rsidR="00BF354C" w:rsidRPr="00BB1DE9" w:rsidRDefault="00BF354C" w:rsidP="00BF354C">
            <w:proofErr w:type="spellStart"/>
            <w:r w:rsidRPr="00BB1DE9">
              <w:t>CreationDate</w:t>
            </w:r>
            <w:proofErr w:type="spellEnd"/>
          </w:p>
        </w:tc>
        <w:tc>
          <w:tcPr>
            <w:tcW w:w="644" w:type="pct"/>
            <w:tcBorders>
              <w:top w:val="single" w:sz="4" w:space="0" w:color="auto"/>
              <w:left w:val="single" w:sz="4" w:space="0" w:color="auto"/>
              <w:bottom w:val="single" w:sz="4" w:space="0" w:color="auto"/>
              <w:right w:val="single" w:sz="4" w:space="0" w:color="auto"/>
            </w:tcBorders>
            <w:hideMark/>
          </w:tcPr>
          <w:p w14:paraId="520A73DE" w14:textId="70E845E2" w:rsidR="00BF354C" w:rsidRPr="00BB1DE9" w:rsidRDefault="00BF354C" w:rsidP="00BF354C">
            <w:proofErr w:type="spellStart"/>
            <w:r w:rsidRPr="00BB1DE9">
              <w:t>DateTime</w:t>
            </w:r>
            <w:proofErr w:type="spellEnd"/>
          </w:p>
        </w:tc>
        <w:tc>
          <w:tcPr>
            <w:tcW w:w="2763" w:type="pct"/>
            <w:tcBorders>
              <w:top w:val="single" w:sz="4" w:space="0" w:color="auto"/>
              <w:left w:val="single" w:sz="4" w:space="0" w:color="auto"/>
              <w:bottom w:val="single" w:sz="4" w:space="0" w:color="auto"/>
              <w:right w:val="single" w:sz="4" w:space="0" w:color="auto"/>
            </w:tcBorders>
            <w:hideMark/>
          </w:tcPr>
          <w:p w14:paraId="760BFD29" w14:textId="3DAEB3AC" w:rsidR="00BF354C" w:rsidRPr="00BB1DE9" w:rsidRDefault="00BF354C" w:rsidP="00BF354C">
            <w:proofErr w:type="spellStart"/>
            <w:r w:rsidRPr="00BB1DE9">
              <w:t>Not</w:t>
            </w:r>
            <w:proofErr w:type="spellEnd"/>
            <w:r w:rsidRPr="00BB1DE9">
              <w:t xml:space="preserve"> </w:t>
            </w:r>
            <w:proofErr w:type="spellStart"/>
            <w:r w:rsidRPr="00BB1DE9">
              <w:t>Null</w:t>
            </w:r>
            <w:proofErr w:type="spellEnd"/>
          </w:p>
        </w:tc>
      </w:tr>
      <w:tr w:rsidR="00BF354C" w:rsidRPr="00BB1DE9" w14:paraId="7FB06C91" w14:textId="77777777" w:rsidTr="00BF354C">
        <w:tc>
          <w:tcPr>
            <w:tcW w:w="1593" w:type="pct"/>
            <w:tcBorders>
              <w:top w:val="single" w:sz="4" w:space="0" w:color="auto"/>
              <w:left w:val="single" w:sz="4" w:space="0" w:color="auto"/>
              <w:bottom w:val="single" w:sz="4" w:space="0" w:color="auto"/>
              <w:right w:val="single" w:sz="4" w:space="0" w:color="auto"/>
            </w:tcBorders>
          </w:tcPr>
          <w:p w14:paraId="15C6BA9F" w14:textId="21D1F0AF" w:rsidR="00BF354C" w:rsidRPr="00BB1DE9" w:rsidRDefault="00BF354C" w:rsidP="00BF354C">
            <w:proofErr w:type="spellStart"/>
            <w:r w:rsidRPr="00BB1DE9">
              <w:t>Published</w:t>
            </w:r>
            <w:proofErr w:type="spellEnd"/>
          </w:p>
        </w:tc>
        <w:tc>
          <w:tcPr>
            <w:tcW w:w="644" w:type="pct"/>
            <w:tcBorders>
              <w:top w:val="single" w:sz="4" w:space="0" w:color="auto"/>
              <w:left w:val="single" w:sz="4" w:space="0" w:color="auto"/>
              <w:bottom w:val="single" w:sz="4" w:space="0" w:color="auto"/>
              <w:right w:val="single" w:sz="4" w:space="0" w:color="auto"/>
            </w:tcBorders>
          </w:tcPr>
          <w:p w14:paraId="03F21EDC" w14:textId="64C7C3EC" w:rsidR="00BF354C" w:rsidRPr="00BB1DE9" w:rsidRDefault="00BF354C" w:rsidP="00BF354C">
            <w:r w:rsidRPr="00BB1DE9">
              <w:t>Bit</w:t>
            </w:r>
          </w:p>
        </w:tc>
        <w:tc>
          <w:tcPr>
            <w:tcW w:w="2763" w:type="pct"/>
            <w:tcBorders>
              <w:top w:val="single" w:sz="4" w:space="0" w:color="auto"/>
              <w:left w:val="single" w:sz="4" w:space="0" w:color="auto"/>
              <w:bottom w:val="single" w:sz="4" w:space="0" w:color="auto"/>
              <w:right w:val="single" w:sz="4" w:space="0" w:color="auto"/>
            </w:tcBorders>
          </w:tcPr>
          <w:p w14:paraId="7A96A121" w14:textId="2C391AD8" w:rsidR="00BF354C" w:rsidRPr="00BB1DE9" w:rsidRDefault="00BF354C" w:rsidP="00BF354C">
            <w:proofErr w:type="spellStart"/>
            <w:r w:rsidRPr="00BB1DE9">
              <w:t>Not</w:t>
            </w:r>
            <w:proofErr w:type="spellEnd"/>
            <w:r w:rsidRPr="00BB1DE9">
              <w:t xml:space="preserve"> </w:t>
            </w:r>
            <w:proofErr w:type="spellStart"/>
            <w:r w:rsidRPr="00BB1DE9">
              <w:t>Null</w:t>
            </w:r>
            <w:proofErr w:type="spellEnd"/>
          </w:p>
        </w:tc>
      </w:tr>
      <w:tr w:rsidR="00BF354C" w:rsidRPr="00BB1DE9" w14:paraId="7904C4AD" w14:textId="77777777" w:rsidTr="00BF354C">
        <w:tc>
          <w:tcPr>
            <w:tcW w:w="1593" w:type="pct"/>
            <w:tcBorders>
              <w:top w:val="single" w:sz="4" w:space="0" w:color="auto"/>
              <w:left w:val="single" w:sz="4" w:space="0" w:color="auto"/>
              <w:bottom w:val="single" w:sz="4" w:space="0" w:color="auto"/>
              <w:right w:val="single" w:sz="4" w:space="0" w:color="auto"/>
            </w:tcBorders>
          </w:tcPr>
          <w:p w14:paraId="2E41E100" w14:textId="3C02FD05" w:rsidR="00BF354C" w:rsidRPr="00BB1DE9" w:rsidRDefault="00BF354C" w:rsidP="00BF354C">
            <w:proofErr w:type="spellStart"/>
            <w:r w:rsidRPr="00BB1DE9">
              <w:t>ThumbnailPath</w:t>
            </w:r>
            <w:proofErr w:type="spellEnd"/>
          </w:p>
        </w:tc>
        <w:tc>
          <w:tcPr>
            <w:tcW w:w="644" w:type="pct"/>
            <w:tcBorders>
              <w:top w:val="single" w:sz="4" w:space="0" w:color="auto"/>
              <w:left w:val="single" w:sz="4" w:space="0" w:color="auto"/>
              <w:bottom w:val="single" w:sz="4" w:space="0" w:color="auto"/>
              <w:right w:val="single" w:sz="4" w:space="0" w:color="auto"/>
            </w:tcBorders>
          </w:tcPr>
          <w:p w14:paraId="30618D40" w14:textId="78045A90" w:rsidR="00BF354C" w:rsidRPr="00BB1DE9" w:rsidRDefault="00BF354C" w:rsidP="00BF354C">
            <w:proofErr w:type="spellStart"/>
            <w:r w:rsidRPr="00BB1DE9">
              <w:t>VarChar</w:t>
            </w:r>
            <w:proofErr w:type="spellEnd"/>
          </w:p>
        </w:tc>
        <w:tc>
          <w:tcPr>
            <w:tcW w:w="2763" w:type="pct"/>
            <w:tcBorders>
              <w:top w:val="single" w:sz="4" w:space="0" w:color="auto"/>
              <w:left w:val="single" w:sz="4" w:space="0" w:color="auto"/>
              <w:bottom w:val="single" w:sz="4" w:space="0" w:color="auto"/>
              <w:right w:val="single" w:sz="4" w:space="0" w:color="auto"/>
            </w:tcBorders>
          </w:tcPr>
          <w:p w14:paraId="29749855" w14:textId="47D3C4D1" w:rsidR="00BF354C" w:rsidRPr="00BB1DE9" w:rsidRDefault="00BF354C" w:rsidP="00BF354C">
            <w:r w:rsidRPr="00BB1DE9">
              <w:t xml:space="preserve">256 </w:t>
            </w:r>
            <w:proofErr w:type="spellStart"/>
            <w:r w:rsidRPr="00BB1DE9">
              <w:t>Not</w:t>
            </w:r>
            <w:proofErr w:type="spellEnd"/>
            <w:r w:rsidRPr="00BB1DE9">
              <w:t xml:space="preserve"> </w:t>
            </w:r>
            <w:proofErr w:type="spellStart"/>
            <w:r w:rsidRPr="00BB1DE9">
              <w:t>Null</w:t>
            </w:r>
            <w:proofErr w:type="spellEnd"/>
          </w:p>
        </w:tc>
      </w:tr>
      <w:tr w:rsidR="00BF354C" w:rsidRPr="00BB1DE9" w14:paraId="3500B014" w14:textId="77777777" w:rsidTr="00BF354C">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42277B59" w14:textId="77777777" w:rsidR="00BF354C" w:rsidRPr="00BB1DE9" w:rsidRDefault="00BF354C" w:rsidP="00BF354C">
            <w:r w:rsidRPr="00BB1DE9">
              <w:t>Relatie</w:t>
            </w:r>
          </w:p>
        </w:tc>
        <w:tc>
          <w:tcPr>
            <w:tcW w:w="3407" w:type="pct"/>
            <w:gridSpan w:val="2"/>
            <w:tcBorders>
              <w:top w:val="single" w:sz="4" w:space="0" w:color="auto"/>
              <w:left w:val="single" w:sz="4" w:space="0" w:color="auto"/>
              <w:bottom w:val="single" w:sz="4" w:space="0" w:color="auto"/>
              <w:right w:val="single" w:sz="4" w:space="0" w:color="auto"/>
            </w:tcBorders>
            <w:shd w:val="clear" w:color="auto" w:fill="BFBFBF"/>
            <w:hideMark/>
          </w:tcPr>
          <w:p w14:paraId="7FB3EFBA" w14:textId="77777777" w:rsidR="00BF354C" w:rsidRPr="00BB1DE9" w:rsidRDefault="00BF354C" w:rsidP="00BF354C">
            <w:r w:rsidRPr="00BB1DE9">
              <w:t>Toelichting</w:t>
            </w:r>
          </w:p>
        </w:tc>
      </w:tr>
      <w:tr w:rsidR="00BF354C" w:rsidRPr="00BB1DE9" w14:paraId="03988C36" w14:textId="77777777" w:rsidTr="00BF354C">
        <w:tc>
          <w:tcPr>
            <w:tcW w:w="1593" w:type="pct"/>
            <w:tcBorders>
              <w:top w:val="single" w:sz="4" w:space="0" w:color="auto"/>
              <w:left w:val="single" w:sz="4" w:space="0" w:color="auto"/>
              <w:bottom w:val="single" w:sz="4" w:space="0" w:color="auto"/>
              <w:right w:val="single" w:sz="4" w:space="0" w:color="auto"/>
            </w:tcBorders>
            <w:hideMark/>
          </w:tcPr>
          <w:p w14:paraId="766FAC54" w14:textId="77777777" w:rsidR="00BF354C" w:rsidRPr="00BB1DE9" w:rsidRDefault="00BF354C" w:rsidP="00BF354C">
            <w:proofErr w:type="spellStart"/>
            <w:r w:rsidRPr="00BB1DE9">
              <w:t>UserId</w:t>
            </w:r>
            <w:proofErr w:type="spellEnd"/>
            <w:r w:rsidRPr="00BB1DE9">
              <w:t xml:space="preserve"> (</w:t>
            </w:r>
            <w:proofErr w:type="spellStart"/>
            <w:r w:rsidRPr="00BB1DE9">
              <w:t>Logins</w:t>
            </w:r>
            <w:proofErr w:type="spellEnd"/>
            <w:r w:rsidRPr="00BB1DE9">
              <w:t>)</w:t>
            </w:r>
          </w:p>
        </w:tc>
        <w:tc>
          <w:tcPr>
            <w:tcW w:w="3407" w:type="pct"/>
            <w:gridSpan w:val="2"/>
            <w:tcBorders>
              <w:top w:val="single" w:sz="4" w:space="0" w:color="auto"/>
              <w:left w:val="single" w:sz="4" w:space="0" w:color="auto"/>
              <w:bottom w:val="single" w:sz="4" w:space="0" w:color="auto"/>
              <w:right w:val="single" w:sz="4" w:space="0" w:color="auto"/>
            </w:tcBorders>
            <w:hideMark/>
          </w:tcPr>
          <w:p w14:paraId="35331424" w14:textId="77777777" w:rsidR="00BF354C" w:rsidRPr="00BB1DE9" w:rsidRDefault="00BF354C" w:rsidP="00BF354C">
            <w:r w:rsidRPr="00BB1DE9">
              <w:t>…</w:t>
            </w:r>
          </w:p>
        </w:tc>
      </w:tr>
      <w:tr w:rsidR="00BF354C" w:rsidRPr="00BB1DE9" w14:paraId="13173B56" w14:textId="77777777" w:rsidTr="00BF354C">
        <w:tc>
          <w:tcPr>
            <w:tcW w:w="1593" w:type="pct"/>
            <w:tcBorders>
              <w:top w:val="single" w:sz="4" w:space="0" w:color="auto"/>
              <w:left w:val="single" w:sz="4" w:space="0" w:color="auto"/>
              <w:bottom w:val="single" w:sz="4" w:space="0" w:color="auto"/>
              <w:right w:val="single" w:sz="4" w:space="0" w:color="auto"/>
            </w:tcBorders>
            <w:hideMark/>
          </w:tcPr>
          <w:p w14:paraId="0E47B303" w14:textId="139C176F" w:rsidR="00BF354C" w:rsidRPr="00BB1DE9" w:rsidRDefault="00BB1DE9" w:rsidP="00BF354C">
            <w:proofErr w:type="spellStart"/>
            <w:r w:rsidRPr="00BB1DE9">
              <w:t>CreatedGameId</w:t>
            </w:r>
            <w:proofErr w:type="spellEnd"/>
            <w:r w:rsidRPr="00BB1DE9">
              <w:t xml:space="preserve"> </w:t>
            </w:r>
            <w:r w:rsidR="00BF354C" w:rsidRPr="00BB1DE9">
              <w:t>(</w:t>
            </w:r>
            <w:proofErr w:type="spellStart"/>
            <w:r w:rsidR="00BF354C" w:rsidRPr="00BB1DE9">
              <w:t>CreatedGames</w:t>
            </w:r>
            <w:proofErr w:type="spellEnd"/>
            <w:r w:rsidR="00BF354C" w:rsidRPr="00BB1DE9">
              <w:t>)</w:t>
            </w:r>
          </w:p>
        </w:tc>
        <w:tc>
          <w:tcPr>
            <w:tcW w:w="3407" w:type="pct"/>
            <w:gridSpan w:val="2"/>
            <w:tcBorders>
              <w:top w:val="single" w:sz="4" w:space="0" w:color="auto"/>
              <w:left w:val="single" w:sz="4" w:space="0" w:color="auto"/>
              <w:bottom w:val="single" w:sz="4" w:space="0" w:color="auto"/>
              <w:right w:val="single" w:sz="4" w:space="0" w:color="auto"/>
            </w:tcBorders>
            <w:hideMark/>
          </w:tcPr>
          <w:p w14:paraId="6FAB20D3" w14:textId="77777777" w:rsidR="00BF354C" w:rsidRPr="00BB1DE9" w:rsidRDefault="00BF354C" w:rsidP="00BF354C">
            <w:r w:rsidRPr="00BB1DE9">
              <w:t>…</w:t>
            </w:r>
          </w:p>
        </w:tc>
      </w:tr>
    </w:tbl>
    <w:p w14:paraId="33C9240A" w14:textId="76E5D796" w:rsidR="00DC4149" w:rsidRPr="00BB1DE9" w:rsidRDefault="00DC4149" w:rsidP="00911390"/>
    <w:p w14:paraId="6A8C8AAE" w14:textId="2CB11259" w:rsidR="00BB1DE9" w:rsidRPr="00BB1DE9" w:rsidRDefault="00BB1DE9" w:rsidP="00911390"/>
    <w:p w14:paraId="2019B1B5" w14:textId="14C32A46" w:rsidR="00BB1DE9" w:rsidRPr="00BB1DE9" w:rsidRDefault="00BB1DE9" w:rsidP="00911390"/>
    <w:p w14:paraId="1E3977C7" w14:textId="1DB4D78D" w:rsidR="00BB1DE9" w:rsidRPr="00BB1DE9" w:rsidRDefault="00BB1DE9" w:rsidP="00911390"/>
    <w:p w14:paraId="3DBDEFEC" w14:textId="3AAA1750" w:rsidR="00BB1DE9" w:rsidRPr="00BB1DE9" w:rsidRDefault="00BB1DE9" w:rsidP="00911390"/>
    <w:p w14:paraId="2A4D2517" w14:textId="6C94B2B4" w:rsidR="00BB1DE9" w:rsidRPr="00BB1DE9" w:rsidRDefault="00BB1DE9" w:rsidP="00911390"/>
    <w:p w14:paraId="1F988AF2" w14:textId="3A171A97" w:rsidR="00BB1DE9" w:rsidRPr="00BB1DE9" w:rsidRDefault="00BB1DE9" w:rsidP="00911390"/>
    <w:p w14:paraId="2363E0EF" w14:textId="49B8EEA4" w:rsidR="00BB1DE9" w:rsidRPr="00BB1DE9" w:rsidRDefault="00BB1DE9" w:rsidP="00911390"/>
    <w:p w14:paraId="56A7DDCC" w14:textId="00F4BB3F" w:rsidR="00BB1DE9" w:rsidRPr="00BB1DE9" w:rsidRDefault="00BB1DE9" w:rsidP="00911390"/>
    <w:p w14:paraId="47C01516" w14:textId="77777777" w:rsidR="00BB1DE9" w:rsidRPr="00BB1DE9" w:rsidRDefault="00BB1DE9" w:rsidP="00911390"/>
    <w:tbl>
      <w:tblPr>
        <w:tblW w:w="494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1"/>
        <w:gridCol w:w="1258"/>
        <w:gridCol w:w="5397"/>
      </w:tblGrid>
      <w:tr w:rsidR="00BB1DE9" w:rsidRPr="00BB1DE9" w14:paraId="04620349" w14:textId="77777777" w:rsidTr="006972AB">
        <w:tc>
          <w:tcPr>
            <w:tcW w:w="1593" w:type="pct"/>
            <w:tcBorders>
              <w:top w:val="single" w:sz="4" w:space="0" w:color="auto"/>
              <w:left w:val="single" w:sz="4" w:space="0" w:color="auto"/>
              <w:bottom w:val="single" w:sz="4" w:space="0" w:color="auto"/>
              <w:right w:val="single" w:sz="4" w:space="0" w:color="auto"/>
            </w:tcBorders>
            <w:shd w:val="clear" w:color="auto" w:fill="BFBFBF"/>
          </w:tcPr>
          <w:p w14:paraId="6EC0294E" w14:textId="77777777" w:rsidR="00BB1DE9" w:rsidRPr="00BB1DE9" w:rsidRDefault="00BB1DE9" w:rsidP="006972AB">
            <w:r w:rsidRPr="00BB1DE9">
              <w:lastRenderedPageBreak/>
              <w:t>Naam entiteit</w:t>
            </w:r>
          </w:p>
        </w:tc>
        <w:tc>
          <w:tcPr>
            <w:tcW w:w="3407" w:type="pct"/>
            <w:gridSpan w:val="2"/>
            <w:tcBorders>
              <w:top w:val="single" w:sz="4" w:space="0" w:color="auto"/>
              <w:left w:val="single" w:sz="4" w:space="0" w:color="auto"/>
              <w:bottom w:val="single" w:sz="4" w:space="0" w:color="auto"/>
              <w:right w:val="single" w:sz="4" w:space="0" w:color="auto"/>
            </w:tcBorders>
            <w:hideMark/>
          </w:tcPr>
          <w:p w14:paraId="5CFD819B" w14:textId="3310C62D" w:rsidR="00BB1DE9" w:rsidRPr="00BB1DE9" w:rsidRDefault="00BB1DE9" w:rsidP="006972AB">
            <w:proofErr w:type="spellStart"/>
            <w:r w:rsidRPr="00BB1DE9">
              <w:t>CreatedCollection</w:t>
            </w:r>
            <w:proofErr w:type="spellEnd"/>
          </w:p>
        </w:tc>
      </w:tr>
      <w:tr w:rsidR="00BB1DE9" w:rsidRPr="00BB1DE9" w14:paraId="18F2726A" w14:textId="77777777" w:rsidTr="006972AB">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3F24B12E" w14:textId="77777777" w:rsidR="00BB1DE9" w:rsidRPr="00BB1DE9" w:rsidRDefault="00BB1DE9" w:rsidP="006972AB">
            <w:r w:rsidRPr="00BB1DE9">
              <w:t>Definitie</w:t>
            </w:r>
          </w:p>
        </w:tc>
        <w:tc>
          <w:tcPr>
            <w:tcW w:w="3407" w:type="pct"/>
            <w:gridSpan w:val="2"/>
            <w:tcBorders>
              <w:top w:val="single" w:sz="4" w:space="0" w:color="auto"/>
              <w:left w:val="single" w:sz="4" w:space="0" w:color="auto"/>
              <w:bottom w:val="single" w:sz="4" w:space="0" w:color="auto"/>
              <w:right w:val="single" w:sz="4" w:space="0" w:color="auto"/>
            </w:tcBorders>
          </w:tcPr>
          <w:p w14:paraId="7DAE0B3F" w14:textId="5A48487C" w:rsidR="00BB1DE9" w:rsidRPr="00BB1DE9" w:rsidRDefault="00BB1DE9" w:rsidP="006972AB">
            <w:r w:rsidRPr="00BB1DE9">
              <w:t xml:space="preserve">Hier staat alle user </w:t>
            </w:r>
            <w:proofErr w:type="spellStart"/>
            <w:r w:rsidRPr="00BB1DE9">
              <w:t>created</w:t>
            </w:r>
            <w:proofErr w:type="spellEnd"/>
            <w:r w:rsidRPr="00BB1DE9">
              <w:t xml:space="preserve"> </w:t>
            </w:r>
            <w:proofErr w:type="spellStart"/>
            <w:r w:rsidRPr="00BB1DE9">
              <w:t>collections</w:t>
            </w:r>
            <w:proofErr w:type="spellEnd"/>
            <w:r w:rsidRPr="00BB1DE9">
              <w:t xml:space="preserve"> waar games in staan</w:t>
            </w:r>
          </w:p>
        </w:tc>
      </w:tr>
      <w:tr w:rsidR="00BB1DE9" w:rsidRPr="00BB1DE9" w14:paraId="13CDC753" w14:textId="77777777" w:rsidTr="006972AB">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281C102B" w14:textId="77777777" w:rsidR="00BB1DE9" w:rsidRPr="00BB1DE9" w:rsidRDefault="00BB1DE9" w:rsidP="006972AB">
            <w:r w:rsidRPr="00BB1DE9">
              <w:t>Attribuutnaam</w:t>
            </w:r>
          </w:p>
        </w:tc>
        <w:tc>
          <w:tcPr>
            <w:tcW w:w="644" w:type="pct"/>
            <w:tcBorders>
              <w:top w:val="single" w:sz="4" w:space="0" w:color="auto"/>
              <w:left w:val="single" w:sz="4" w:space="0" w:color="auto"/>
              <w:bottom w:val="single" w:sz="4" w:space="0" w:color="auto"/>
              <w:right w:val="single" w:sz="4" w:space="0" w:color="auto"/>
            </w:tcBorders>
            <w:shd w:val="clear" w:color="auto" w:fill="BFBFBF"/>
            <w:hideMark/>
          </w:tcPr>
          <w:p w14:paraId="57A51C49" w14:textId="77777777" w:rsidR="00BB1DE9" w:rsidRPr="00BB1DE9" w:rsidRDefault="00BB1DE9" w:rsidP="006972AB">
            <w:r w:rsidRPr="00BB1DE9">
              <w:t>Datatype</w:t>
            </w:r>
          </w:p>
        </w:tc>
        <w:tc>
          <w:tcPr>
            <w:tcW w:w="2763" w:type="pct"/>
            <w:tcBorders>
              <w:top w:val="single" w:sz="4" w:space="0" w:color="auto"/>
              <w:left w:val="single" w:sz="4" w:space="0" w:color="auto"/>
              <w:bottom w:val="single" w:sz="4" w:space="0" w:color="auto"/>
              <w:right w:val="single" w:sz="4" w:space="0" w:color="auto"/>
            </w:tcBorders>
            <w:shd w:val="clear" w:color="auto" w:fill="BFBFBF"/>
            <w:hideMark/>
          </w:tcPr>
          <w:p w14:paraId="743AEE1D" w14:textId="77777777" w:rsidR="00BB1DE9" w:rsidRPr="00BB1DE9" w:rsidRDefault="00BB1DE9" w:rsidP="006972AB">
            <w:r w:rsidRPr="00BB1DE9">
              <w:t>Toelichting</w:t>
            </w:r>
          </w:p>
        </w:tc>
      </w:tr>
      <w:tr w:rsidR="00BB1DE9" w:rsidRPr="004D239A" w14:paraId="7774D877" w14:textId="77777777" w:rsidTr="006972AB">
        <w:tc>
          <w:tcPr>
            <w:tcW w:w="1593" w:type="pct"/>
            <w:tcBorders>
              <w:top w:val="single" w:sz="4" w:space="0" w:color="auto"/>
              <w:left w:val="single" w:sz="4" w:space="0" w:color="auto"/>
              <w:bottom w:val="single" w:sz="4" w:space="0" w:color="auto"/>
              <w:right w:val="single" w:sz="4" w:space="0" w:color="auto"/>
            </w:tcBorders>
          </w:tcPr>
          <w:p w14:paraId="58646722" w14:textId="5DFD1C9F" w:rsidR="00BB1DE9" w:rsidRPr="00BB1DE9" w:rsidRDefault="00BB1DE9" w:rsidP="006972AB">
            <w:proofErr w:type="spellStart"/>
            <w:r w:rsidRPr="00BB1DE9">
              <w:t>CreatedCollectionId</w:t>
            </w:r>
            <w:proofErr w:type="spellEnd"/>
          </w:p>
        </w:tc>
        <w:tc>
          <w:tcPr>
            <w:tcW w:w="644" w:type="pct"/>
            <w:tcBorders>
              <w:top w:val="single" w:sz="4" w:space="0" w:color="auto"/>
              <w:left w:val="single" w:sz="4" w:space="0" w:color="auto"/>
              <w:bottom w:val="single" w:sz="4" w:space="0" w:color="auto"/>
              <w:right w:val="single" w:sz="4" w:space="0" w:color="auto"/>
            </w:tcBorders>
          </w:tcPr>
          <w:p w14:paraId="1ED57518" w14:textId="77777777" w:rsidR="00BB1DE9" w:rsidRPr="00BB1DE9" w:rsidRDefault="00BB1DE9" w:rsidP="006972AB">
            <w:r w:rsidRPr="00BB1DE9">
              <w:t>int</w:t>
            </w:r>
          </w:p>
        </w:tc>
        <w:tc>
          <w:tcPr>
            <w:tcW w:w="2763" w:type="pct"/>
            <w:tcBorders>
              <w:top w:val="single" w:sz="4" w:space="0" w:color="auto"/>
              <w:left w:val="single" w:sz="4" w:space="0" w:color="auto"/>
              <w:bottom w:val="single" w:sz="4" w:space="0" w:color="auto"/>
              <w:right w:val="single" w:sz="4" w:space="0" w:color="auto"/>
            </w:tcBorders>
          </w:tcPr>
          <w:p w14:paraId="7DF9E937" w14:textId="77777777" w:rsidR="00BB1DE9" w:rsidRPr="008B411F" w:rsidRDefault="00BB1DE9" w:rsidP="006972AB">
            <w:pPr>
              <w:rPr>
                <w:lang w:val="en-US"/>
              </w:rPr>
            </w:pPr>
            <w:r w:rsidRPr="008B411F">
              <w:rPr>
                <w:lang w:val="en-US"/>
              </w:rPr>
              <w:t>Primary key, Identity, Not Null</w:t>
            </w:r>
          </w:p>
        </w:tc>
      </w:tr>
      <w:tr w:rsidR="00BB1DE9" w:rsidRPr="00BB1DE9" w14:paraId="4DF7CD31" w14:textId="77777777" w:rsidTr="006972AB">
        <w:tc>
          <w:tcPr>
            <w:tcW w:w="1593" w:type="pct"/>
            <w:tcBorders>
              <w:top w:val="single" w:sz="4" w:space="0" w:color="auto"/>
              <w:left w:val="single" w:sz="4" w:space="0" w:color="auto"/>
              <w:bottom w:val="single" w:sz="4" w:space="0" w:color="auto"/>
              <w:right w:val="single" w:sz="4" w:space="0" w:color="auto"/>
            </w:tcBorders>
            <w:hideMark/>
          </w:tcPr>
          <w:p w14:paraId="58A1463D" w14:textId="77777777" w:rsidR="00BB1DE9" w:rsidRPr="00BB1DE9" w:rsidRDefault="00BB1DE9" w:rsidP="006972AB">
            <w:proofErr w:type="spellStart"/>
            <w:r w:rsidRPr="00BB1DE9">
              <w:t>UserId</w:t>
            </w:r>
            <w:proofErr w:type="spellEnd"/>
          </w:p>
        </w:tc>
        <w:tc>
          <w:tcPr>
            <w:tcW w:w="644" w:type="pct"/>
            <w:tcBorders>
              <w:top w:val="single" w:sz="4" w:space="0" w:color="auto"/>
              <w:left w:val="single" w:sz="4" w:space="0" w:color="auto"/>
              <w:bottom w:val="single" w:sz="4" w:space="0" w:color="auto"/>
              <w:right w:val="single" w:sz="4" w:space="0" w:color="auto"/>
            </w:tcBorders>
            <w:hideMark/>
          </w:tcPr>
          <w:p w14:paraId="3E10797D" w14:textId="77777777" w:rsidR="00BB1DE9" w:rsidRPr="00BB1DE9" w:rsidRDefault="00BB1DE9" w:rsidP="006972AB">
            <w:r w:rsidRPr="00BB1DE9">
              <w:t>Int</w:t>
            </w:r>
          </w:p>
        </w:tc>
        <w:tc>
          <w:tcPr>
            <w:tcW w:w="2763" w:type="pct"/>
            <w:tcBorders>
              <w:top w:val="single" w:sz="4" w:space="0" w:color="auto"/>
              <w:left w:val="single" w:sz="4" w:space="0" w:color="auto"/>
              <w:bottom w:val="single" w:sz="4" w:space="0" w:color="auto"/>
              <w:right w:val="single" w:sz="4" w:space="0" w:color="auto"/>
            </w:tcBorders>
            <w:hideMark/>
          </w:tcPr>
          <w:p w14:paraId="19117665" w14:textId="77777777" w:rsidR="00BB1DE9" w:rsidRPr="00BB1DE9" w:rsidRDefault="00BB1DE9" w:rsidP="006972AB">
            <w:proofErr w:type="spellStart"/>
            <w:r w:rsidRPr="00BB1DE9">
              <w:t>Foreign</w:t>
            </w:r>
            <w:proofErr w:type="spellEnd"/>
            <w:r w:rsidRPr="00BB1DE9">
              <w:t xml:space="preserve"> </w:t>
            </w:r>
            <w:proofErr w:type="spellStart"/>
            <w:r w:rsidRPr="00BB1DE9">
              <w:t>key</w:t>
            </w:r>
            <w:proofErr w:type="spellEnd"/>
            <w:r w:rsidRPr="00BB1DE9">
              <w:t xml:space="preserve">, </w:t>
            </w:r>
            <w:proofErr w:type="spellStart"/>
            <w:r w:rsidRPr="00BB1DE9">
              <w:t>Not</w:t>
            </w:r>
            <w:proofErr w:type="spellEnd"/>
            <w:r w:rsidRPr="00BB1DE9">
              <w:t xml:space="preserve"> </w:t>
            </w:r>
            <w:proofErr w:type="spellStart"/>
            <w:r w:rsidRPr="00BB1DE9">
              <w:t>Null</w:t>
            </w:r>
            <w:proofErr w:type="spellEnd"/>
          </w:p>
        </w:tc>
      </w:tr>
      <w:tr w:rsidR="00BB1DE9" w:rsidRPr="00BB1DE9" w14:paraId="39C4B00C" w14:textId="77777777" w:rsidTr="006972AB">
        <w:tc>
          <w:tcPr>
            <w:tcW w:w="1593" w:type="pct"/>
            <w:tcBorders>
              <w:top w:val="single" w:sz="4" w:space="0" w:color="auto"/>
              <w:left w:val="single" w:sz="4" w:space="0" w:color="auto"/>
              <w:bottom w:val="single" w:sz="4" w:space="0" w:color="auto"/>
              <w:right w:val="single" w:sz="4" w:space="0" w:color="auto"/>
            </w:tcBorders>
            <w:hideMark/>
          </w:tcPr>
          <w:p w14:paraId="3687BC19" w14:textId="77777777" w:rsidR="00BB1DE9" w:rsidRPr="00BB1DE9" w:rsidRDefault="00BB1DE9" w:rsidP="006972AB">
            <w:proofErr w:type="spellStart"/>
            <w:r w:rsidRPr="00BB1DE9">
              <w:t>Description</w:t>
            </w:r>
            <w:proofErr w:type="spellEnd"/>
          </w:p>
        </w:tc>
        <w:tc>
          <w:tcPr>
            <w:tcW w:w="644" w:type="pct"/>
            <w:tcBorders>
              <w:top w:val="single" w:sz="4" w:space="0" w:color="auto"/>
              <w:left w:val="single" w:sz="4" w:space="0" w:color="auto"/>
              <w:bottom w:val="single" w:sz="4" w:space="0" w:color="auto"/>
              <w:right w:val="single" w:sz="4" w:space="0" w:color="auto"/>
            </w:tcBorders>
            <w:hideMark/>
          </w:tcPr>
          <w:p w14:paraId="1047E91F" w14:textId="77777777" w:rsidR="00BB1DE9" w:rsidRPr="00BB1DE9" w:rsidRDefault="00BB1DE9" w:rsidP="006972AB">
            <w:proofErr w:type="spellStart"/>
            <w:r w:rsidRPr="00BB1DE9">
              <w:t>VarChar</w:t>
            </w:r>
            <w:proofErr w:type="spellEnd"/>
          </w:p>
        </w:tc>
        <w:tc>
          <w:tcPr>
            <w:tcW w:w="2763" w:type="pct"/>
            <w:tcBorders>
              <w:top w:val="single" w:sz="4" w:space="0" w:color="auto"/>
              <w:left w:val="single" w:sz="4" w:space="0" w:color="auto"/>
              <w:bottom w:val="single" w:sz="4" w:space="0" w:color="auto"/>
              <w:right w:val="single" w:sz="4" w:space="0" w:color="auto"/>
            </w:tcBorders>
            <w:hideMark/>
          </w:tcPr>
          <w:p w14:paraId="31C6FC2A" w14:textId="77777777" w:rsidR="00BB1DE9" w:rsidRPr="00BB1DE9" w:rsidRDefault="00BB1DE9" w:rsidP="006972AB">
            <w:r w:rsidRPr="00BB1DE9">
              <w:t>256</w:t>
            </w:r>
          </w:p>
        </w:tc>
      </w:tr>
      <w:tr w:rsidR="00BB1DE9" w:rsidRPr="00BB1DE9" w14:paraId="17FE2C18" w14:textId="77777777" w:rsidTr="006972AB">
        <w:tc>
          <w:tcPr>
            <w:tcW w:w="1593" w:type="pct"/>
            <w:tcBorders>
              <w:top w:val="single" w:sz="4" w:space="0" w:color="auto"/>
              <w:left w:val="single" w:sz="4" w:space="0" w:color="auto"/>
              <w:bottom w:val="single" w:sz="4" w:space="0" w:color="auto"/>
              <w:right w:val="single" w:sz="4" w:space="0" w:color="auto"/>
            </w:tcBorders>
            <w:hideMark/>
          </w:tcPr>
          <w:p w14:paraId="49A29F90" w14:textId="77777777" w:rsidR="00BB1DE9" w:rsidRPr="00BB1DE9" w:rsidRDefault="00BB1DE9" w:rsidP="006972AB">
            <w:proofErr w:type="spellStart"/>
            <w:r w:rsidRPr="00BB1DE9">
              <w:t>CreationDate</w:t>
            </w:r>
            <w:proofErr w:type="spellEnd"/>
          </w:p>
        </w:tc>
        <w:tc>
          <w:tcPr>
            <w:tcW w:w="644" w:type="pct"/>
            <w:tcBorders>
              <w:top w:val="single" w:sz="4" w:space="0" w:color="auto"/>
              <w:left w:val="single" w:sz="4" w:space="0" w:color="auto"/>
              <w:bottom w:val="single" w:sz="4" w:space="0" w:color="auto"/>
              <w:right w:val="single" w:sz="4" w:space="0" w:color="auto"/>
            </w:tcBorders>
            <w:hideMark/>
          </w:tcPr>
          <w:p w14:paraId="7ED04408" w14:textId="77777777" w:rsidR="00BB1DE9" w:rsidRPr="00BB1DE9" w:rsidRDefault="00BB1DE9" w:rsidP="006972AB">
            <w:proofErr w:type="spellStart"/>
            <w:r w:rsidRPr="00BB1DE9">
              <w:t>DateTime</w:t>
            </w:r>
            <w:proofErr w:type="spellEnd"/>
          </w:p>
        </w:tc>
        <w:tc>
          <w:tcPr>
            <w:tcW w:w="2763" w:type="pct"/>
            <w:tcBorders>
              <w:top w:val="single" w:sz="4" w:space="0" w:color="auto"/>
              <w:left w:val="single" w:sz="4" w:space="0" w:color="auto"/>
              <w:bottom w:val="single" w:sz="4" w:space="0" w:color="auto"/>
              <w:right w:val="single" w:sz="4" w:space="0" w:color="auto"/>
            </w:tcBorders>
            <w:hideMark/>
          </w:tcPr>
          <w:p w14:paraId="16CED641" w14:textId="77777777" w:rsidR="00BB1DE9" w:rsidRPr="00BB1DE9" w:rsidRDefault="00BB1DE9" w:rsidP="006972AB">
            <w:proofErr w:type="spellStart"/>
            <w:r w:rsidRPr="00BB1DE9">
              <w:t>Not</w:t>
            </w:r>
            <w:proofErr w:type="spellEnd"/>
            <w:r w:rsidRPr="00BB1DE9">
              <w:t xml:space="preserve"> </w:t>
            </w:r>
            <w:proofErr w:type="spellStart"/>
            <w:r w:rsidRPr="00BB1DE9">
              <w:t>Null</w:t>
            </w:r>
            <w:proofErr w:type="spellEnd"/>
          </w:p>
        </w:tc>
      </w:tr>
      <w:tr w:rsidR="00BB1DE9" w:rsidRPr="00BB1DE9" w14:paraId="09095AB8" w14:textId="77777777" w:rsidTr="006972AB">
        <w:tc>
          <w:tcPr>
            <w:tcW w:w="1593" w:type="pct"/>
            <w:tcBorders>
              <w:top w:val="single" w:sz="4" w:space="0" w:color="auto"/>
              <w:left w:val="single" w:sz="4" w:space="0" w:color="auto"/>
              <w:bottom w:val="single" w:sz="4" w:space="0" w:color="auto"/>
              <w:right w:val="single" w:sz="4" w:space="0" w:color="auto"/>
            </w:tcBorders>
          </w:tcPr>
          <w:p w14:paraId="0CEE5C34" w14:textId="77777777" w:rsidR="00BB1DE9" w:rsidRPr="00BB1DE9" w:rsidRDefault="00BB1DE9" w:rsidP="006972AB">
            <w:proofErr w:type="spellStart"/>
            <w:r w:rsidRPr="00BB1DE9">
              <w:t>Published</w:t>
            </w:r>
            <w:proofErr w:type="spellEnd"/>
          </w:p>
        </w:tc>
        <w:tc>
          <w:tcPr>
            <w:tcW w:w="644" w:type="pct"/>
            <w:tcBorders>
              <w:top w:val="single" w:sz="4" w:space="0" w:color="auto"/>
              <w:left w:val="single" w:sz="4" w:space="0" w:color="auto"/>
              <w:bottom w:val="single" w:sz="4" w:space="0" w:color="auto"/>
              <w:right w:val="single" w:sz="4" w:space="0" w:color="auto"/>
            </w:tcBorders>
          </w:tcPr>
          <w:p w14:paraId="2F53F54F" w14:textId="77777777" w:rsidR="00BB1DE9" w:rsidRPr="00BB1DE9" w:rsidRDefault="00BB1DE9" w:rsidP="006972AB">
            <w:r w:rsidRPr="00BB1DE9">
              <w:t>Bit</w:t>
            </w:r>
          </w:p>
        </w:tc>
        <w:tc>
          <w:tcPr>
            <w:tcW w:w="2763" w:type="pct"/>
            <w:tcBorders>
              <w:top w:val="single" w:sz="4" w:space="0" w:color="auto"/>
              <w:left w:val="single" w:sz="4" w:space="0" w:color="auto"/>
              <w:bottom w:val="single" w:sz="4" w:space="0" w:color="auto"/>
              <w:right w:val="single" w:sz="4" w:space="0" w:color="auto"/>
            </w:tcBorders>
          </w:tcPr>
          <w:p w14:paraId="42F696F0" w14:textId="77777777" w:rsidR="00BB1DE9" w:rsidRPr="00BB1DE9" w:rsidRDefault="00BB1DE9" w:rsidP="006972AB">
            <w:proofErr w:type="spellStart"/>
            <w:r w:rsidRPr="00BB1DE9">
              <w:t>Not</w:t>
            </w:r>
            <w:proofErr w:type="spellEnd"/>
            <w:r w:rsidRPr="00BB1DE9">
              <w:t xml:space="preserve"> </w:t>
            </w:r>
            <w:proofErr w:type="spellStart"/>
            <w:r w:rsidRPr="00BB1DE9">
              <w:t>Null</w:t>
            </w:r>
            <w:proofErr w:type="spellEnd"/>
          </w:p>
        </w:tc>
      </w:tr>
      <w:tr w:rsidR="00BB1DE9" w:rsidRPr="00BB1DE9" w14:paraId="561CE1FA" w14:textId="77777777" w:rsidTr="006972AB">
        <w:tc>
          <w:tcPr>
            <w:tcW w:w="1593" w:type="pct"/>
            <w:tcBorders>
              <w:top w:val="single" w:sz="4" w:space="0" w:color="auto"/>
              <w:left w:val="single" w:sz="4" w:space="0" w:color="auto"/>
              <w:bottom w:val="single" w:sz="4" w:space="0" w:color="auto"/>
              <w:right w:val="single" w:sz="4" w:space="0" w:color="auto"/>
            </w:tcBorders>
          </w:tcPr>
          <w:p w14:paraId="46E9FD0A" w14:textId="77777777" w:rsidR="00BB1DE9" w:rsidRPr="00BB1DE9" w:rsidRDefault="00BB1DE9" w:rsidP="006972AB">
            <w:proofErr w:type="spellStart"/>
            <w:r w:rsidRPr="00BB1DE9">
              <w:t>ThumbnailPath</w:t>
            </w:r>
            <w:proofErr w:type="spellEnd"/>
          </w:p>
        </w:tc>
        <w:tc>
          <w:tcPr>
            <w:tcW w:w="644" w:type="pct"/>
            <w:tcBorders>
              <w:top w:val="single" w:sz="4" w:space="0" w:color="auto"/>
              <w:left w:val="single" w:sz="4" w:space="0" w:color="auto"/>
              <w:bottom w:val="single" w:sz="4" w:space="0" w:color="auto"/>
              <w:right w:val="single" w:sz="4" w:space="0" w:color="auto"/>
            </w:tcBorders>
          </w:tcPr>
          <w:p w14:paraId="199D4B51" w14:textId="77777777" w:rsidR="00BB1DE9" w:rsidRPr="00BB1DE9" w:rsidRDefault="00BB1DE9" w:rsidP="006972AB">
            <w:proofErr w:type="spellStart"/>
            <w:r w:rsidRPr="00BB1DE9">
              <w:t>VarChar</w:t>
            </w:r>
            <w:proofErr w:type="spellEnd"/>
          </w:p>
        </w:tc>
        <w:tc>
          <w:tcPr>
            <w:tcW w:w="2763" w:type="pct"/>
            <w:tcBorders>
              <w:top w:val="single" w:sz="4" w:space="0" w:color="auto"/>
              <w:left w:val="single" w:sz="4" w:space="0" w:color="auto"/>
              <w:bottom w:val="single" w:sz="4" w:space="0" w:color="auto"/>
              <w:right w:val="single" w:sz="4" w:space="0" w:color="auto"/>
            </w:tcBorders>
          </w:tcPr>
          <w:p w14:paraId="425F1E5E" w14:textId="77777777" w:rsidR="00BB1DE9" w:rsidRPr="00BB1DE9" w:rsidRDefault="00BB1DE9" w:rsidP="006972AB">
            <w:r w:rsidRPr="00BB1DE9">
              <w:t xml:space="preserve">256 </w:t>
            </w:r>
            <w:proofErr w:type="spellStart"/>
            <w:r w:rsidRPr="00BB1DE9">
              <w:t>Not</w:t>
            </w:r>
            <w:proofErr w:type="spellEnd"/>
            <w:r w:rsidRPr="00BB1DE9">
              <w:t xml:space="preserve"> </w:t>
            </w:r>
            <w:proofErr w:type="spellStart"/>
            <w:r w:rsidRPr="00BB1DE9">
              <w:t>Null</w:t>
            </w:r>
            <w:proofErr w:type="spellEnd"/>
          </w:p>
        </w:tc>
      </w:tr>
      <w:tr w:rsidR="00BB1DE9" w:rsidRPr="00BB1DE9" w14:paraId="572431FC" w14:textId="77777777" w:rsidTr="006972AB">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2D1607E4" w14:textId="77777777" w:rsidR="00BB1DE9" w:rsidRPr="00BB1DE9" w:rsidRDefault="00BB1DE9" w:rsidP="006972AB">
            <w:r w:rsidRPr="00BB1DE9">
              <w:t>Relatie</w:t>
            </w:r>
          </w:p>
        </w:tc>
        <w:tc>
          <w:tcPr>
            <w:tcW w:w="3407" w:type="pct"/>
            <w:gridSpan w:val="2"/>
            <w:tcBorders>
              <w:top w:val="single" w:sz="4" w:space="0" w:color="auto"/>
              <w:left w:val="single" w:sz="4" w:space="0" w:color="auto"/>
              <w:bottom w:val="single" w:sz="4" w:space="0" w:color="auto"/>
              <w:right w:val="single" w:sz="4" w:space="0" w:color="auto"/>
            </w:tcBorders>
            <w:shd w:val="clear" w:color="auto" w:fill="BFBFBF"/>
            <w:hideMark/>
          </w:tcPr>
          <w:p w14:paraId="41398806" w14:textId="77777777" w:rsidR="00BB1DE9" w:rsidRPr="00BB1DE9" w:rsidRDefault="00BB1DE9" w:rsidP="006972AB">
            <w:r w:rsidRPr="00BB1DE9">
              <w:t>Toelichting</w:t>
            </w:r>
          </w:p>
        </w:tc>
      </w:tr>
      <w:tr w:rsidR="00BB1DE9" w:rsidRPr="00BB1DE9" w14:paraId="37EA96AB" w14:textId="77777777" w:rsidTr="006972AB">
        <w:tc>
          <w:tcPr>
            <w:tcW w:w="1593" w:type="pct"/>
            <w:tcBorders>
              <w:top w:val="single" w:sz="4" w:space="0" w:color="auto"/>
              <w:left w:val="single" w:sz="4" w:space="0" w:color="auto"/>
              <w:bottom w:val="single" w:sz="4" w:space="0" w:color="auto"/>
              <w:right w:val="single" w:sz="4" w:space="0" w:color="auto"/>
            </w:tcBorders>
            <w:hideMark/>
          </w:tcPr>
          <w:p w14:paraId="229E684A" w14:textId="77777777" w:rsidR="00BB1DE9" w:rsidRPr="00BB1DE9" w:rsidRDefault="00BB1DE9" w:rsidP="006972AB">
            <w:proofErr w:type="spellStart"/>
            <w:r w:rsidRPr="00BB1DE9">
              <w:t>UserId</w:t>
            </w:r>
            <w:proofErr w:type="spellEnd"/>
            <w:r w:rsidRPr="00BB1DE9">
              <w:t xml:space="preserve"> (</w:t>
            </w:r>
            <w:proofErr w:type="spellStart"/>
            <w:r w:rsidRPr="00BB1DE9">
              <w:t>Logins</w:t>
            </w:r>
            <w:proofErr w:type="spellEnd"/>
            <w:r w:rsidRPr="00BB1DE9">
              <w:t>)</w:t>
            </w:r>
          </w:p>
        </w:tc>
        <w:tc>
          <w:tcPr>
            <w:tcW w:w="3407" w:type="pct"/>
            <w:gridSpan w:val="2"/>
            <w:tcBorders>
              <w:top w:val="single" w:sz="4" w:space="0" w:color="auto"/>
              <w:left w:val="single" w:sz="4" w:space="0" w:color="auto"/>
              <w:bottom w:val="single" w:sz="4" w:space="0" w:color="auto"/>
              <w:right w:val="single" w:sz="4" w:space="0" w:color="auto"/>
            </w:tcBorders>
            <w:hideMark/>
          </w:tcPr>
          <w:p w14:paraId="3213AD42" w14:textId="77777777" w:rsidR="00BB1DE9" w:rsidRPr="00BB1DE9" w:rsidRDefault="00BB1DE9" w:rsidP="006972AB">
            <w:r w:rsidRPr="00BB1DE9">
              <w:t>…</w:t>
            </w:r>
          </w:p>
        </w:tc>
      </w:tr>
      <w:tr w:rsidR="00BB1DE9" w:rsidRPr="00BB1DE9" w14:paraId="473FD547" w14:textId="77777777" w:rsidTr="006972AB">
        <w:tc>
          <w:tcPr>
            <w:tcW w:w="1593" w:type="pct"/>
            <w:tcBorders>
              <w:top w:val="single" w:sz="4" w:space="0" w:color="auto"/>
              <w:left w:val="single" w:sz="4" w:space="0" w:color="auto"/>
              <w:bottom w:val="single" w:sz="4" w:space="0" w:color="auto"/>
              <w:right w:val="single" w:sz="4" w:space="0" w:color="auto"/>
            </w:tcBorders>
            <w:hideMark/>
          </w:tcPr>
          <w:p w14:paraId="3DA2E1DB" w14:textId="737E4531" w:rsidR="00BB1DE9" w:rsidRPr="00BB1DE9" w:rsidRDefault="00BB1DE9" w:rsidP="006972AB">
            <w:proofErr w:type="spellStart"/>
            <w:r w:rsidRPr="00BB1DE9">
              <w:t>CreatedCollectionId</w:t>
            </w:r>
            <w:proofErr w:type="spellEnd"/>
            <w:r w:rsidRPr="00BB1DE9">
              <w:t xml:space="preserve"> (</w:t>
            </w:r>
            <w:proofErr w:type="spellStart"/>
            <w:r w:rsidRPr="00BB1DE9">
              <w:t>GameCollectionsMatch</w:t>
            </w:r>
            <w:proofErr w:type="spellEnd"/>
            <w:r w:rsidRPr="00BB1DE9">
              <w:t>)</w:t>
            </w:r>
          </w:p>
        </w:tc>
        <w:tc>
          <w:tcPr>
            <w:tcW w:w="3407" w:type="pct"/>
            <w:gridSpan w:val="2"/>
            <w:tcBorders>
              <w:top w:val="single" w:sz="4" w:space="0" w:color="auto"/>
              <w:left w:val="single" w:sz="4" w:space="0" w:color="auto"/>
              <w:bottom w:val="single" w:sz="4" w:space="0" w:color="auto"/>
              <w:right w:val="single" w:sz="4" w:space="0" w:color="auto"/>
            </w:tcBorders>
            <w:hideMark/>
          </w:tcPr>
          <w:p w14:paraId="2CBF7031" w14:textId="77777777" w:rsidR="00BB1DE9" w:rsidRPr="00BB1DE9" w:rsidRDefault="00BB1DE9" w:rsidP="006972AB">
            <w:r w:rsidRPr="00BB1DE9">
              <w:t>…</w:t>
            </w:r>
          </w:p>
        </w:tc>
      </w:tr>
    </w:tbl>
    <w:p w14:paraId="15F4E349" w14:textId="77777777" w:rsidR="00BB1DE9" w:rsidRPr="00BB1DE9" w:rsidRDefault="00BB1DE9" w:rsidP="00911390"/>
    <w:p w14:paraId="136341ED" w14:textId="61E4CB35" w:rsidR="00911390" w:rsidRPr="00BB1DE9" w:rsidRDefault="00911390" w:rsidP="00911390"/>
    <w:p w14:paraId="21548D3E" w14:textId="43BB46F6" w:rsidR="00911390" w:rsidRPr="00BB1DE9" w:rsidRDefault="00911390" w:rsidP="00911390"/>
    <w:p w14:paraId="029E1121" w14:textId="0503D697" w:rsidR="00911390" w:rsidRPr="00BB1DE9" w:rsidRDefault="00911390" w:rsidP="00911390"/>
    <w:p w14:paraId="7F4C09CA" w14:textId="23207E4A" w:rsidR="00911390" w:rsidRPr="00BB1DE9" w:rsidRDefault="00911390" w:rsidP="00911390"/>
    <w:p w14:paraId="3099A770" w14:textId="11B94344" w:rsidR="00911390" w:rsidRPr="00BB1DE9" w:rsidRDefault="00911390" w:rsidP="00911390"/>
    <w:p w14:paraId="18A3EBA7" w14:textId="77777777" w:rsidR="00DD078C" w:rsidRPr="00BB1DE9" w:rsidRDefault="00DD078C" w:rsidP="00911390">
      <w:pPr>
        <w:pStyle w:val="Kop2"/>
      </w:pPr>
    </w:p>
    <w:p w14:paraId="4367742F" w14:textId="77777777" w:rsidR="00DD078C" w:rsidRPr="00BB1DE9" w:rsidRDefault="00DD078C" w:rsidP="00DD078C"/>
    <w:p w14:paraId="6B56483A" w14:textId="4DC2FDBB" w:rsidR="00911390" w:rsidRPr="00BB1DE9" w:rsidRDefault="00911390" w:rsidP="00911390">
      <w:pPr>
        <w:pStyle w:val="Kop2"/>
        <w:rPr>
          <w:noProof/>
          <w:sz w:val="22"/>
          <w:szCs w:val="22"/>
          <w:lang w:eastAsia="en-US"/>
        </w:rPr>
      </w:pPr>
      <w:bookmarkStart w:id="43" w:name="_Toc73274449"/>
      <w:r w:rsidRPr="00BB1DE9">
        <w:lastRenderedPageBreak/>
        <w:t>Class Diagram</w:t>
      </w:r>
      <w:bookmarkEnd w:id="43"/>
    </w:p>
    <w:p w14:paraId="709943C1" w14:textId="217812D8" w:rsidR="00CC63E8" w:rsidRPr="00EB7FFB" w:rsidRDefault="00AB09E3" w:rsidP="00EB7FFB">
      <w:pPr>
        <w:jc w:val="center"/>
        <w:rPr>
          <w:rFonts w:asciiTheme="majorHAnsi" w:hAnsiTheme="majorHAnsi"/>
          <w:color w:val="005494" w:themeColor="accent1" w:themeShade="BF"/>
          <w:sz w:val="28"/>
          <w:szCs w:val="28"/>
          <w:lang w:eastAsia="en-US"/>
        </w:rPr>
      </w:pPr>
      <w:r w:rsidRPr="00BB1DE9">
        <w:rPr>
          <w:noProof/>
        </w:rPr>
        <w:drawing>
          <wp:inline distT="0" distB="0" distL="0" distR="0" wp14:anchorId="45FAF714" wp14:editId="4650242C">
            <wp:extent cx="5321530" cy="820102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a:picLocks noChangeAspect="1" noChangeArrowheads="1"/>
                    </pic:cNvPicPr>
                  </pic:nvPicPr>
                  <pic:blipFill>
                    <a:blip r:embed="rId26"/>
                    <a:stretch>
                      <a:fillRect/>
                    </a:stretch>
                  </pic:blipFill>
                  <pic:spPr bwMode="auto">
                    <a:xfrm>
                      <a:off x="0" y="0"/>
                      <a:ext cx="5334699" cy="8221319"/>
                    </a:xfrm>
                    <a:prstGeom prst="rect">
                      <a:avLst/>
                    </a:prstGeom>
                    <a:noFill/>
                    <a:ln>
                      <a:noFill/>
                    </a:ln>
                  </pic:spPr>
                </pic:pic>
              </a:graphicData>
            </a:graphic>
          </wp:inline>
        </w:drawing>
      </w:r>
      <w:r w:rsidR="003F40C6" w:rsidRPr="00BB1DE9">
        <w:rPr>
          <w:noProof/>
          <w:lang w:eastAsia="en-US"/>
        </w:rPr>
        <mc:AlternateContent>
          <mc:Choice Requires="wps">
            <w:drawing>
              <wp:anchor distT="0" distB="0" distL="114300" distR="114300" simplePos="0" relativeHeight="251668480" behindDoc="0" locked="0" layoutInCell="1" allowOverlap="1" wp14:anchorId="33F0DB27" wp14:editId="3A14353E">
                <wp:simplePos x="0" y="0"/>
                <wp:positionH relativeFrom="column">
                  <wp:posOffset>2877185</wp:posOffset>
                </wp:positionH>
                <wp:positionV relativeFrom="paragraph">
                  <wp:posOffset>78740</wp:posOffset>
                </wp:positionV>
                <wp:extent cx="307975" cy="265430"/>
                <wp:effectExtent l="0" t="0" r="0" b="1270"/>
                <wp:wrapNone/>
                <wp:docPr id="1" name="Tekstvak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265430"/>
                        </a:xfrm>
                        <a:prstGeom prst="rect">
                          <a:avLst/>
                        </a:prstGeom>
                        <a:noFill/>
                        <a:ln w="9525">
                          <a:noFill/>
                          <a:miter lim="800000"/>
                          <a:headEnd/>
                          <a:tailEnd/>
                        </a:ln>
                      </wps:spPr>
                      <wps:txbx>
                        <w:txbxContent>
                          <w:p w14:paraId="426BDCFF" w14:textId="77777777" w:rsidR="004D239A" w:rsidRDefault="004D239A" w:rsidP="003F40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0DB27" id="Tekstvak 1" o:spid="_x0000_s1028" type="#_x0000_t202" style="position:absolute;left:0;text-align:left;margin-left:226.55pt;margin-top:6.2pt;width:24.25pt;height:20.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" filled="f" stroked="f">
                <v:textbox>
                  <w:txbxContent>
                    <w:p w14:paraId="426BDCFF" w14:textId="77777777" w:rsidR="004D239A" w:rsidRDefault="004D239A" w:rsidP="003F40C6"/>
                  </w:txbxContent>
                </v:textbox>
              </v:shape>
            </w:pict>
          </mc:Fallback>
        </mc:AlternateContent>
      </w:r>
      <w:r w:rsidR="00CC63E8" w:rsidRPr="00BB1DE9">
        <w:br w:type="page"/>
      </w:r>
    </w:p>
    <w:p w14:paraId="42C9306F" w14:textId="7C7EABBC" w:rsidR="0013764F" w:rsidRPr="00BB1DE9" w:rsidRDefault="007359FA" w:rsidP="00CC63E8">
      <w:pPr>
        <w:pStyle w:val="Kop1"/>
      </w:pPr>
      <w:bookmarkStart w:id="44" w:name="_Toc73274450"/>
      <w:r>
        <w:lastRenderedPageBreak/>
        <w:t>Testplan</w:t>
      </w:r>
      <w:bookmarkEnd w:id="44"/>
    </w:p>
    <w:p w14:paraId="19ABE8EF" w14:textId="23AB5DD2" w:rsidR="004D667E" w:rsidRDefault="004D667E" w:rsidP="00DF3DB6">
      <w:pPr>
        <w:pStyle w:val="Kop2"/>
      </w:pPr>
      <w:r w:rsidRPr="004D667E">
        <w:t>Test Case</w:t>
      </w:r>
      <w:bookmarkStart w:id="45" w:name="_Toc471380422"/>
      <w:bookmarkStart w:id="46" w:name="_Toc73274452"/>
    </w:p>
    <w:tbl>
      <w:tblPr>
        <w:tblStyle w:val="Rastertabel5donker-Accent3"/>
        <w:tblW w:w="0" w:type="auto"/>
        <w:tblInd w:w="0" w:type="dxa"/>
        <w:tblLook w:val="04A0" w:firstRow="1" w:lastRow="0" w:firstColumn="1" w:lastColumn="0" w:noHBand="0" w:noVBand="1"/>
      </w:tblPr>
      <w:tblGrid>
        <w:gridCol w:w="2689"/>
        <w:gridCol w:w="6373"/>
      </w:tblGrid>
      <w:tr w:rsidR="004D667E" w:rsidRPr="001E1DB2" w14:paraId="45280E7E" w14:textId="77777777" w:rsidTr="004D667E">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2" w:type="dxa"/>
            <w:gridSpan w:val="2"/>
            <w:tcBorders>
              <w:bottom w:val="single" w:sz="4" w:space="0" w:color="FFFFFF" w:themeColor="background1"/>
            </w:tcBorders>
            <w:shd w:val="clear" w:color="auto" w:fill="C0E4FF" w:themeFill="accent1" w:themeFillTint="33"/>
            <w:hideMark/>
          </w:tcPr>
          <w:p w14:paraId="23747137" w14:textId="2BDE3D8E" w:rsidR="004D667E" w:rsidRPr="001E1DB2" w:rsidRDefault="00767A45" w:rsidP="006B2B8E">
            <w:pPr>
              <w:spacing w:after="0"/>
              <w:rPr>
                <w:b w:val="0"/>
                <w:bCs w:val="0"/>
                <w:color w:val="FFFFFF" w:themeColor="background1"/>
              </w:rPr>
            </w:pPr>
            <w:r>
              <w:t>TC-01</w:t>
            </w:r>
            <w:r w:rsidR="004D667E">
              <w:t xml:space="preserve">                                  </w:t>
            </w:r>
            <w:r>
              <w:t>Er moet een account kunnen worden aangemaakt</w:t>
            </w:r>
          </w:p>
        </w:tc>
      </w:tr>
      <w:tr w:rsidR="004D667E" w:rsidRPr="002A6018" w14:paraId="66FAA746" w14:textId="77777777" w:rsidTr="00950376">
        <w:trPr>
          <w:cnfStyle w:val="000000100000" w:firstRow="0" w:lastRow="0" w:firstColumn="0" w:lastColumn="0" w:oddVBand="0" w:evenVBand="0" w:oddHBand="1" w:evenHBand="0" w:firstRowFirstColumn="0" w:firstRowLastColumn="0" w:lastRowFirstColumn="0" w:lastRowLastColumn="0"/>
          <w:trHeight w:val="1446"/>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2CC0C480" w14:textId="46F4F5A0" w:rsidR="004D667E" w:rsidRDefault="00767A45" w:rsidP="006B2B8E">
            <w:pPr>
              <w:spacing w:after="0"/>
            </w:pPr>
            <w:r>
              <w:t xml:space="preserve">Beschrijving </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7A3F3C56" w14:textId="2AF39E41" w:rsidR="004D667E" w:rsidRPr="002A6018" w:rsidRDefault="00767A45" w:rsidP="006B2B8E">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Er moet een account aangemaakt kunnen worden in de applicatie waar je mee kunt inloggen. De gegevens van dit account moeten voldoen aan een aantal </w:t>
            </w:r>
            <w:proofErr w:type="spellStart"/>
            <w:r w:rsidRPr="00767A45">
              <w:rPr>
                <w:color w:val="auto"/>
              </w:rPr>
              <w:t>requirements</w:t>
            </w:r>
            <w:proofErr w:type="spellEnd"/>
            <w:r>
              <w:rPr>
                <w:color w:val="auto"/>
              </w:rPr>
              <w:t xml:space="preserve">. Het wachtwoord van de gebruiker moet </w:t>
            </w:r>
            <w:r w:rsidR="00950376">
              <w:rPr>
                <w:color w:val="auto"/>
              </w:rPr>
              <w:t xml:space="preserve">met een </w:t>
            </w:r>
            <w:proofErr w:type="spellStart"/>
            <w:r w:rsidR="00950376">
              <w:rPr>
                <w:color w:val="auto"/>
              </w:rPr>
              <w:t>salt</w:t>
            </w:r>
            <w:proofErr w:type="spellEnd"/>
            <w:r w:rsidR="00950376">
              <w:rPr>
                <w:color w:val="auto"/>
              </w:rPr>
              <w:t xml:space="preserve"> </w:t>
            </w:r>
            <w:proofErr w:type="spellStart"/>
            <w:r w:rsidR="00950376">
              <w:rPr>
                <w:color w:val="auto"/>
              </w:rPr>
              <w:t>gehashed</w:t>
            </w:r>
            <w:proofErr w:type="spellEnd"/>
            <w:r w:rsidR="00950376">
              <w:rPr>
                <w:color w:val="auto"/>
              </w:rPr>
              <w:t xml:space="preserve"> opgeslagen worden.</w:t>
            </w:r>
          </w:p>
        </w:tc>
      </w:tr>
      <w:tr w:rsidR="004D667E" w:rsidRPr="002A6018" w14:paraId="1A286682" w14:textId="77777777" w:rsidTr="00950376">
        <w:trPr>
          <w:trHeight w:val="125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38F02855" w14:textId="4B0A83DF" w:rsidR="004D667E" w:rsidRDefault="00767A45" w:rsidP="006B2B8E">
            <w:pPr>
              <w:spacing w:after="0"/>
            </w:pPr>
            <w:r>
              <w:t xml:space="preserve">Test </w:t>
            </w:r>
            <w:proofErr w:type="spellStart"/>
            <w:r>
              <w:t>inputs</w:t>
            </w:r>
            <w:proofErr w:type="spellEnd"/>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654D848" w14:textId="77777777" w:rsidR="004D667E" w:rsidRDefault="00950376" w:rsidP="006B2B8E">
            <w:pPr>
              <w:spacing w:after="0"/>
              <w:cnfStyle w:val="000000000000" w:firstRow="0" w:lastRow="0" w:firstColumn="0" w:lastColumn="0" w:oddVBand="0" w:evenVBand="0" w:oddHBand="0" w:evenHBand="0" w:firstRowFirstColumn="0" w:firstRowLastColumn="0" w:lastRowFirstColumn="0" w:lastRowLastColumn="0"/>
              <w:rPr>
                <w:color w:val="auto"/>
              </w:rPr>
            </w:pPr>
            <w:proofErr w:type="spellStart"/>
            <w:r>
              <w:rPr>
                <w:color w:val="auto"/>
              </w:rPr>
              <w:t>Gebruikernaam</w:t>
            </w:r>
            <w:proofErr w:type="spellEnd"/>
            <w:r>
              <w:rPr>
                <w:color w:val="auto"/>
              </w:rPr>
              <w:t>: TestUser123</w:t>
            </w:r>
          </w:p>
          <w:p w14:paraId="15E3BC92" w14:textId="77777777" w:rsidR="00950376" w:rsidRDefault="00950376" w:rsidP="006B2B8E">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Wachtwoord: Wachtwoord1234</w:t>
            </w:r>
          </w:p>
          <w:p w14:paraId="7048210A" w14:textId="6D49DB73" w:rsidR="00950376" w:rsidRPr="002A6018" w:rsidRDefault="00950376" w:rsidP="006B2B8E">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Email: TestUser123@mail.com</w:t>
            </w:r>
          </w:p>
        </w:tc>
      </w:tr>
      <w:tr w:rsidR="004D667E" w:rsidRPr="002A6018" w14:paraId="7E51E93E" w14:textId="77777777" w:rsidTr="00585759">
        <w:trPr>
          <w:cnfStyle w:val="000000100000" w:firstRow="0" w:lastRow="0" w:firstColumn="0" w:lastColumn="0" w:oddVBand="0" w:evenVBand="0" w:oddHBand="1" w:evenHBand="0" w:firstRowFirstColumn="0" w:firstRowLastColumn="0" w:lastRowFirstColumn="0" w:lastRowLastColumn="0"/>
          <w:trHeight w:val="1413"/>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1AF15608" w14:textId="7DBA7159" w:rsidR="004D667E" w:rsidRDefault="00767A45" w:rsidP="006B2B8E">
            <w:pPr>
              <w:spacing w:after="0"/>
            </w:pPr>
            <w:r>
              <w:t>Verwachten resultaat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377E2B5A" w14:textId="3125C6C1" w:rsidR="004D667E" w:rsidRPr="002A6018" w:rsidRDefault="00950376" w:rsidP="006B2B8E">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Na het invoeren van de gegevens zal het systeem </w:t>
            </w:r>
            <w:r w:rsidR="00585759">
              <w:rPr>
                <w:color w:val="auto"/>
              </w:rPr>
              <w:t xml:space="preserve">de gegevens controleren op geldigheid gebaseerd op de </w:t>
            </w:r>
            <w:proofErr w:type="spellStart"/>
            <w:r w:rsidR="00585759" w:rsidRPr="00767A45">
              <w:rPr>
                <w:color w:val="auto"/>
              </w:rPr>
              <w:t>requirements</w:t>
            </w:r>
            <w:proofErr w:type="spellEnd"/>
            <w:r w:rsidR="00585759">
              <w:rPr>
                <w:color w:val="auto"/>
              </w:rPr>
              <w:t xml:space="preserve">. Als dit klopt wordt het wachtwoord samen met een Salt </w:t>
            </w:r>
            <w:proofErr w:type="spellStart"/>
            <w:r w:rsidR="00585759">
              <w:rPr>
                <w:color w:val="auto"/>
              </w:rPr>
              <w:t>gehashed</w:t>
            </w:r>
            <w:proofErr w:type="spellEnd"/>
            <w:r w:rsidR="00585759">
              <w:rPr>
                <w:color w:val="auto"/>
              </w:rPr>
              <w:t>. Er is nu een gebruiker aangemaakt in het systeem</w:t>
            </w:r>
          </w:p>
        </w:tc>
      </w:tr>
      <w:tr w:rsidR="00767A45" w:rsidRPr="002A6018" w14:paraId="487F1031" w14:textId="77777777" w:rsidTr="00585759">
        <w:trPr>
          <w:trHeight w:val="55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1AFC4050" w14:textId="79F4DE95" w:rsidR="00767A45" w:rsidRDefault="00767A45" w:rsidP="006B2B8E">
            <w:pPr>
              <w:spacing w:after="0"/>
            </w:pPr>
            <w:proofErr w:type="spellStart"/>
            <w:r>
              <w:t>Dependencies</w:t>
            </w:r>
            <w:proofErr w:type="spellEnd"/>
            <w:r>
              <w:t xml:space="preserve"> </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tcPr>
          <w:p w14:paraId="5A3BF050" w14:textId="0EAD98B9" w:rsidR="00767A45" w:rsidRDefault="00135FB1" w:rsidP="006B2B8E">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De home pagina staat open en er niemand ingelogd </w:t>
            </w:r>
          </w:p>
        </w:tc>
      </w:tr>
      <w:tr w:rsidR="004D667E" w:rsidRPr="007E0213" w14:paraId="390AC7EE" w14:textId="77777777" w:rsidTr="00123E07">
        <w:trPr>
          <w:cnfStyle w:val="000000100000" w:firstRow="0" w:lastRow="0" w:firstColumn="0" w:lastColumn="0" w:oddVBand="0" w:evenVBand="0" w:oddHBand="1" w:evenHBand="0" w:firstRowFirstColumn="0" w:firstRowLastColumn="0" w:lastRowFirstColumn="0" w:lastRowLastColumn="0"/>
          <w:trHeight w:val="1710"/>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C0E4FF" w:themeFill="accent1" w:themeFillTint="33"/>
            <w:hideMark/>
          </w:tcPr>
          <w:p w14:paraId="276DEFA7" w14:textId="17A178FB" w:rsidR="004D667E" w:rsidRDefault="00767A45" w:rsidP="006B2B8E">
            <w:pPr>
              <w:spacing w:after="0"/>
              <w:rPr>
                <w:b w:val="0"/>
                <w:bCs w:val="0"/>
              </w:rPr>
            </w:pPr>
            <w:r>
              <w:t xml:space="preserve">Test stappen </w:t>
            </w:r>
          </w:p>
          <w:p w14:paraId="3F8FA486" w14:textId="01CFB00C" w:rsidR="004D667E" w:rsidRDefault="00767A45" w:rsidP="006B2B8E">
            <w:pPr>
              <w:rPr>
                <w:b w:val="0"/>
                <w:bCs w:val="0"/>
              </w:rPr>
            </w:pPr>
            <w:r>
              <w:rPr>
                <w:b w:val="0"/>
                <w:bCs w:val="0"/>
              </w:rPr>
              <w:t xml:space="preserve"> </w:t>
            </w:r>
          </w:p>
          <w:p w14:paraId="29379D97" w14:textId="77777777" w:rsidR="004D667E" w:rsidRDefault="004D667E" w:rsidP="004D667E">
            <w:pPr>
              <w:rPr>
                <w:b w:val="0"/>
                <w:bCs w:val="0"/>
              </w:rPr>
            </w:pPr>
          </w:p>
          <w:p w14:paraId="04A76DC4" w14:textId="75C1DC91" w:rsidR="004D667E" w:rsidRPr="004D667E" w:rsidRDefault="004D667E" w:rsidP="004D667E"/>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595737F" w14:textId="77777777" w:rsidR="00123E07" w:rsidRDefault="00123E07" w:rsidP="00123E07">
            <w:pPr>
              <w:pStyle w:val="Lijstalinea"/>
              <w:numPr>
                <w:ilvl w:val="0"/>
                <w:numId w:val="35"/>
              </w:numPr>
              <w:spacing w:after="0"/>
              <w:cnfStyle w:val="000000100000" w:firstRow="0" w:lastRow="0" w:firstColumn="0" w:lastColumn="0" w:oddVBand="0" w:evenVBand="0" w:oddHBand="1" w:evenHBand="0" w:firstRowFirstColumn="0" w:firstRowLastColumn="0" w:lastRowFirstColumn="0" w:lastRowLastColumn="0"/>
            </w:pPr>
            <w:r>
              <w:t xml:space="preserve">Klik op inloggen </w:t>
            </w:r>
          </w:p>
          <w:p w14:paraId="317CC9A5" w14:textId="77777777" w:rsidR="00123E07" w:rsidRDefault="00123E07" w:rsidP="00123E07">
            <w:pPr>
              <w:pStyle w:val="Lijstalinea"/>
              <w:numPr>
                <w:ilvl w:val="0"/>
                <w:numId w:val="35"/>
              </w:numPr>
              <w:spacing w:after="0"/>
              <w:cnfStyle w:val="000000100000" w:firstRow="0" w:lastRow="0" w:firstColumn="0" w:lastColumn="0" w:oddVBand="0" w:evenVBand="0" w:oddHBand="1" w:evenHBand="0" w:firstRowFirstColumn="0" w:firstRowLastColumn="0" w:lastRowFirstColumn="0" w:lastRowLastColumn="0"/>
            </w:pPr>
            <w:r>
              <w:t>Klik op Account aanmaken</w:t>
            </w:r>
          </w:p>
          <w:p w14:paraId="0B312468" w14:textId="77777777" w:rsidR="008B178D" w:rsidRDefault="00123E07" w:rsidP="00123E07">
            <w:pPr>
              <w:pStyle w:val="Lijstalinea"/>
              <w:numPr>
                <w:ilvl w:val="0"/>
                <w:numId w:val="35"/>
              </w:numPr>
              <w:spacing w:after="0"/>
              <w:cnfStyle w:val="000000100000" w:firstRow="0" w:lastRow="0" w:firstColumn="0" w:lastColumn="0" w:oddVBand="0" w:evenVBand="0" w:oddHBand="1" w:evenHBand="0" w:firstRowFirstColumn="0" w:firstRowLastColumn="0" w:lastRowFirstColumn="0" w:lastRowLastColumn="0"/>
            </w:pPr>
            <w:r w:rsidRPr="00123E07">
              <w:t xml:space="preserve">Voer de Test </w:t>
            </w:r>
            <w:proofErr w:type="spellStart"/>
            <w:r w:rsidRPr="00123E07">
              <w:t>inputs</w:t>
            </w:r>
            <w:proofErr w:type="spellEnd"/>
            <w:r w:rsidRPr="00123E07">
              <w:t xml:space="preserve"> in</w:t>
            </w:r>
            <w:r w:rsidR="008B178D" w:rsidRPr="00123E07">
              <w:t xml:space="preserve"> </w:t>
            </w:r>
          </w:p>
          <w:p w14:paraId="10A1CACD" w14:textId="77777777" w:rsidR="00123E07" w:rsidRDefault="00123E07" w:rsidP="00123E07">
            <w:pPr>
              <w:pStyle w:val="Lijstalinea"/>
              <w:numPr>
                <w:ilvl w:val="0"/>
                <w:numId w:val="35"/>
              </w:numPr>
              <w:spacing w:after="0"/>
              <w:cnfStyle w:val="000000100000" w:firstRow="0" w:lastRow="0" w:firstColumn="0" w:lastColumn="0" w:oddVBand="0" w:evenVBand="0" w:oddHBand="1" w:evenHBand="0" w:firstRowFirstColumn="0" w:firstRowLastColumn="0" w:lastRowFirstColumn="0" w:lastRowLastColumn="0"/>
            </w:pPr>
            <w:r>
              <w:t>Voer het wachtwoord ook in bij het bevestig wachtwoord veld</w:t>
            </w:r>
          </w:p>
          <w:p w14:paraId="503C6C12" w14:textId="0220F9B5" w:rsidR="00123E07" w:rsidRPr="00123E07" w:rsidRDefault="00123E07" w:rsidP="00123E07">
            <w:pPr>
              <w:pStyle w:val="Lijstalinea"/>
              <w:numPr>
                <w:ilvl w:val="0"/>
                <w:numId w:val="35"/>
              </w:numPr>
              <w:spacing w:after="0"/>
              <w:cnfStyle w:val="000000100000" w:firstRow="0" w:lastRow="0" w:firstColumn="0" w:lastColumn="0" w:oddVBand="0" w:evenVBand="0" w:oddHBand="1" w:evenHBand="0" w:firstRowFirstColumn="0" w:firstRowLastColumn="0" w:lastRowFirstColumn="0" w:lastRowLastColumn="0"/>
            </w:pPr>
            <w:r>
              <w:t>Klik op Account aanmaken</w:t>
            </w:r>
          </w:p>
        </w:tc>
      </w:tr>
    </w:tbl>
    <w:p w14:paraId="003B0B2C" w14:textId="453676DD" w:rsidR="004D667E" w:rsidRDefault="004D667E" w:rsidP="00123E07"/>
    <w:p w14:paraId="557AC3B1" w14:textId="61B23B1C" w:rsidR="00123E07" w:rsidRDefault="00123E07" w:rsidP="00123E07"/>
    <w:p w14:paraId="0D928AE6" w14:textId="49E75858" w:rsidR="00123E07" w:rsidRDefault="00123E07" w:rsidP="00123E07"/>
    <w:p w14:paraId="4B350A0D" w14:textId="4CCF65A5" w:rsidR="00123E07" w:rsidRDefault="00123E07" w:rsidP="00123E07"/>
    <w:p w14:paraId="4B7B4B60" w14:textId="540772F2" w:rsidR="00123E07" w:rsidRDefault="00123E07" w:rsidP="00123E07"/>
    <w:p w14:paraId="3CD19C49" w14:textId="50656559" w:rsidR="00123E07" w:rsidRDefault="00123E07" w:rsidP="00123E07"/>
    <w:p w14:paraId="5CEDF673" w14:textId="301481EE" w:rsidR="00123E07" w:rsidRDefault="00123E07" w:rsidP="00123E07"/>
    <w:p w14:paraId="1CE2F169" w14:textId="77777777" w:rsidR="00123E07" w:rsidRDefault="00123E07" w:rsidP="00123E07">
      <w:pPr>
        <w:rPr>
          <w:lang w:val="en-US"/>
        </w:rPr>
      </w:pPr>
    </w:p>
    <w:p w14:paraId="50B7D73D" w14:textId="55E518E3" w:rsidR="00CC63E8" w:rsidRPr="00123E07" w:rsidRDefault="00CC63E8" w:rsidP="004D667E">
      <w:pPr>
        <w:pStyle w:val="Kop2"/>
        <w:rPr>
          <w:lang w:val="en-US"/>
        </w:rPr>
      </w:pPr>
      <w:r w:rsidRPr="00123E07">
        <w:rPr>
          <w:lang w:val="en-US"/>
        </w:rPr>
        <w:lastRenderedPageBreak/>
        <w:t>Test</w:t>
      </w:r>
      <w:bookmarkEnd w:id="45"/>
      <w:bookmarkEnd w:id="46"/>
      <w:r w:rsidR="00585759" w:rsidRPr="00123E07">
        <w:rPr>
          <w:lang w:val="en-US"/>
        </w:rPr>
        <w:t>matrix</w:t>
      </w:r>
    </w:p>
    <w:tbl>
      <w:tblPr>
        <w:tblW w:w="0" w:type="auto"/>
        <w:tblInd w:w="-30" w:type="dxa"/>
        <w:tblLayout w:type="fixed"/>
        <w:tblLook w:val="04A0" w:firstRow="1" w:lastRow="0" w:firstColumn="1" w:lastColumn="0" w:noHBand="0" w:noVBand="1"/>
      </w:tblPr>
      <w:tblGrid>
        <w:gridCol w:w="2010"/>
        <w:gridCol w:w="992"/>
        <w:gridCol w:w="992"/>
      </w:tblGrid>
      <w:tr w:rsidR="000C3760" w:rsidRPr="000C3760" w14:paraId="329A5351" w14:textId="5EBD903E" w:rsidTr="00D62E17">
        <w:trPr>
          <w:cantSplit/>
          <w:trHeight w:val="1482"/>
        </w:trPr>
        <w:tc>
          <w:tcPr>
            <w:tcW w:w="2010" w:type="dxa"/>
            <w:tcBorders>
              <w:top w:val="single" w:sz="4" w:space="0" w:color="auto"/>
              <w:left w:val="single" w:sz="4" w:space="0" w:color="auto"/>
              <w:bottom w:val="single" w:sz="12" w:space="0" w:color="000000"/>
              <w:right w:val="single" w:sz="4" w:space="0" w:color="auto"/>
            </w:tcBorders>
            <w:hideMark/>
          </w:tcPr>
          <w:p w14:paraId="37328876" w14:textId="77777777" w:rsidR="00A071B3" w:rsidRDefault="00A071B3">
            <w:pPr>
              <w:rPr>
                <w:rFonts w:cstheme="minorHAnsi"/>
                <w:spacing w:val="-2"/>
              </w:rPr>
            </w:pPr>
          </w:p>
          <w:p w14:paraId="3D597258" w14:textId="5000510F" w:rsidR="000C3760" w:rsidRPr="00A071B3" w:rsidRDefault="000C3760" w:rsidP="00A071B3">
            <w:pPr>
              <w:jc w:val="center"/>
              <w:rPr>
                <w:rFonts w:eastAsia="TmsRmn 10pt" w:cstheme="minorHAnsi"/>
                <w:color w:val="auto"/>
                <w:spacing w:val="-2"/>
              </w:rPr>
            </w:pPr>
            <w:proofErr w:type="spellStart"/>
            <w:r w:rsidRPr="000C3760">
              <w:rPr>
                <w:rFonts w:cstheme="minorHAnsi"/>
                <w:spacing w:val="-2"/>
              </w:rPr>
              <w:t>Requirement</w:t>
            </w:r>
            <w:proofErr w:type="spellEnd"/>
            <w:r w:rsidRPr="000C3760">
              <w:rPr>
                <w:rFonts w:cstheme="minorHAnsi"/>
                <w:spacing w:val="-2"/>
              </w:rPr>
              <w:t xml:space="preserve"> </w:t>
            </w:r>
            <w:r w:rsidRPr="000C3760">
              <w:rPr>
                <w:rFonts w:eastAsia="TmsRmn 10pt" w:cstheme="minorHAnsi"/>
                <w:spacing w:val="-2"/>
              </w:rPr>
              <w:t xml:space="preserve"> </w:t>
            </w:r>
            <w:r w:rsidRPr="000C3760">
              <w:rPr>
                <w:rFonts w:cstheme="minorHAnsi"/>
                <w:spacing w:val="-2"/>
              </w:rPr>
              <w:t>\  Test Case</w:t>
            </w:r>
          </w:p>
        </w:tc>
        <w:tc>
          <w:tcPr>
            <w:tcW w:w="992" w:type="dxa"/>
            <w:tcBorders>
              <w:top w:val="single" w:sz="4" w:space="0" w:color="auto"/>
              <w:left w:val="single" w:sz="4" w:space="0" w:color="auto"/>
              <w:bottom w:val="single" w:sz="12" w:space="0" w:color="000000"/>
              <w:right w:val="single" w:sz="4" w:space="0" w:color="auto"/>
            </w:tcBorders>
          </w:tcPr>
          <w:p w14:paraId="78FB0F4D" w14:textId="77777777" w:rsidR="000C3760" w:rsidRDefault="000C3760" w:rsidP="000C3760">
            <w:pPr>
              <w:jc w:val="right"/>
              <w:rPr>
                <w:rFonts w:ascii="TmsRmn 10pt" w:hAnsi="TmsRmn 10pt" w:cs="TmsRmn 10pt"/>
                <w:spacing w:val="-2"/>
              </w:rPr>
            </w:pPr>
          </w:p>
          <w:p w14:paraId="7298374F" w14:textId="0EF8C71B" w:rsidR="000C3760" w:rsidRPr="000C3760" w:rsidRDefault="000C3760" w:rsidP="000C3760">
            <w:pPr>
              <w:jc w:val="right"/>
              <w:rPr>
                <w:rFonts w:cstheme="minorHAnsi"/>
                <w:spacing w:val="-2"/>
              </w:rPr>
            </w:pPr>
            <w:r>
              <w:rPr>
                <w:rFonts w:ascii="TmsRmn 10pt" w:hAnsi="TmsRmn 10pt" w:cs="TmsRmn 10pt"/>
                <w:spacing w:val="-2"/>
              </w:rPr>
              <w:t>TC - 01</w:t>
            </w:r>
          </w:p>
        </w:tc>
        <w:tc>
          <w:tcPr>
            <w:tcW w:w="992" w:type="dxa"/>
            <w:tcBorders>
              <w:top w:val="single" w:sz="4" w:space="0" w:color="auto"/>
              <w:left w:val="single" w:sz="4" w:space="0" w:color="auto"/>
              <w:bottom w:val="single" w:sz="12" w:space="0" w:color="000000"/>
              <w:right w:val="single" w:sz="4" w:space="0" w:color="auto"/>
            </w:tcBorders>
          </w:tcPr>
          <w:p w14:paraId="6C3F2E27" w14:textId="77777777" w:rsidR="000C3760" w:rsidRDefault="000C3760" w:rsidP="000C3760">
            <w:pPr>
              <w:jc w:val="right"/>
              <w:rPr>
                <w:rFonts w:ascii="TmsRmn 10pt" w:hAnsi="TmsRmn 10pt" w:cs="TmsRmn 10pt"/>
                <w:spacing w:val="-2"/>
              </w:rPr>
            </w:pPr>
          </w:p>
          <w:p w14:paraId="295379E9" w14:textId="424EFE51" w:rsidR="000C3760" w:rsidRPr="000C3760" w:rsidRDefault="000C3760" w:rsidP="000C3760">
            <w:pPr>
              <w:rPr>
                <w:rFonts w:ascii="TmsRmn 10pt" w:hAnsi="TmsRmn 10pt" w:cs="TmsRmn 10pt"/>
              </w:rPr>
            </w:pPr>
            <w:r>
              <w:rPr>
                <w:rFonts w:ascii="TmsRmn 10pt" w:hAnsi="TmsRmn 10pt" w:cs="TmsRmn 10pt"/>
              </w:rPr>
              <w:t>TC - 02</w:t>
            </w:r>
          </w:p>
        </w:tc>
      </w:tr>
      <w:tr w:rsidR="000C3760" w:rsidRPr="000C3760" w14:paraId="1C6E1AF4" w14:textId="02789BE4" w:rsidTr="00D62E17">
        <w:tc>
          <w:tcPr>
            <w:tcW w:w="2010" w:type="dxa"/>
            <w:tcBorders>
              <w:top w:val="nil"/>
              <w:left w:val="single" w:sz="4" w:space="0" w:color="auto"/>
              <w:bottom w:val="single" w:sz="6" w:space="0" w:color="000000"/>
              <w:right w:val="single" w:sz="4" w:space="0" w:color="auto"/>
            </w:tcBorders>
            <w:hideMark/>
          </w:tcPr>
          <w:p w14:paraId="657B21DD" w14:textId="77777777" w:rsidR="000C3760" w:rsidRPr="000C3760" w:rsidRDefault="000C3760">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1</w:t>
            </w:r>
          </w:p>
        </w:tc>
        <w:tc>
          <w:tcPr>
            <w:tcW w:w="992" w:type="dxa"/>
            <w:tcBorders>
              <w:top w:val="nil"/>
              <w:left w:val="single" w:sz="4" w:space="0" w:color="auto"/>
              <w:bottom w:val="single" w:sz="6" w:space="0" w:color="000000"/>
              <w:right w:val="single" w:sz="4" w:space="0" w:color="auto"/>
            </w:tcBorders>
          </w:tcPr>
          <w:p w14:paraId="07173115" w14:textId="6B7F32A1" w:rsidR="000C3760" w:rsidRPr="000C3760" w:rsidRDefault="000C3760" w:rsidP="000C3760">
            <w:pPr>
              <w:jc w:val="center"/>
              <w:rPr>
                <w:rFonts w:cstheme="minorHAnsi"/>
                <w:spacing w:val="-2"/>
              </w:rPr>
            </w:pPr>
            <w:r>
              <w:rPr>
                <w:rFonts w:cstheme="minorHAnsi"/>
                <w:spacing w:val="-2"/>
              </w:rPr>
              <w:t>x</w:t>
            </w:r>
          </w:p>
        </w:tc>
        <w:tc>
          <w:tcPr>
            <w:tcW w:w="992" w:type="dxa"/>
            <w:tcBorders>
              <w:top w:val="nil"/>
              <w:left w:val="single" w:sz="4" w:space="0" w:color="auto"/>
              <w:bottom w:val="single" w:sz="6" w:space="0" w:color="000000"/>
              <w:right w:val="single" w:sz="4" w:space="0" w:color="auto"/>
            </w:tcBorders>
          </w:tcPr>
          <w:p w14:paraId="68012ECD" w14:textId="77777777" w:rsidR="000C3760" w:rsidRPr="000C3760" w:rsidRDefault="000C3760">
            <w:pPr>
              <w:rPr>
                <w:rFonts w:cstheme="minorHAnsi"/>
                <w:spacing w:val="-2"/>
              </w:rPr>
            </w:pPr>
          </w:p>
        </w:tc>
      </w:tr>
      <w:tr w:rsidR="000C3760" w:rsidRPr="000C3760" w14:paraId="4F4F72C4" w14:textId="106D586D" w:rsidTr="00D62E17">
        <w:tc>
          <w:tcPr>
            <w:tcW w:w="2010" w:type="dxa"/>
            <w:tcBorders>
              <w:top w:val="single" w:sz="6" w:space="0" w:color="000000"/>
              <w:left w:val="single" w:sz="4" w:space="0" w:color="auto"/>
              <w:bottom w:val="single" w:sz="6" w:space="0" w:color="000000"/>
              <w:right w:val="single" w:sz="4" w:space="0" w:color="auto"/>
            </w:tcBorders>
            <w:hideMark/>
          </w:tcPr>
          <w:p w14:paraId="470CCDF2" w14:textId="77777777" w:rsidR="000C3760" w:rsidRPr="000C3760" w:rsidRDefault="000C3760">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2</w:t>
            </w:r>
          </w:p>
        </w:tc>
        <w:tc>
          <w:tcPr>
            <w:tcW w:w="992" w:type="dxa"/>
            <w:tcBorders>
              <w:top w:val="single" w:sz="6" w:space="0" w:color="000000"/>
              <w:left w:val="single" w:sz="4" w:space="0" w:color="auto"/>
              <w:bottom w:val="single" w:sz="6" w:space="0" w:color="000000"/>
              <w:right w:val="single" w:sz="4" w:space="0" w:color="auto"/>
            </w:tcBorders>
          </w:tcPr>
          <w:p w14:paraId="0BE0AF29" w14:textId="21151EEB" w:rsidR="000C3760" w:rsidRPr="000C3760" w:rsidRDefault="000C3760" w:rsidP="000C3760">
            <w:pPr>
              <w:jc w:val="center"/>
              <w:rPr>
                <w:rFonts w:cstheme="minorHAnsi"/>
                <w:spacing w:val="-2"/>
              </w:rPr>
            </w:pPr>
            <w:r>
              <w:rPr>
                <w:rFonts w:cstheme="minorHAnsi"/>
                <w:spacing w:val="-2"/>
              </w:rPr>
              <w:t>x</w:t>
            </w:r>
          </w:p>
        </w:tc>
        <w:tc>
          <w:tcPr>
            <w:tcW w:w="992" w:type="dxa"/>
            <w:tcBorders>
              <w:top w:val="single" w:sz="6" w:space="0" w:color="000000"/>
              <w:left w:val="single" w:sz="4" w:space="0" w:color="auto"/>
              <w:bottom w:val="single" w:sz="6" w:space="0" w:color="000000"/>
              <w:right w:val="single" w:sz="4" w:space="0" w:color="auto"/>
            </w:tcBorders>
          </w:tcPr>
          <w:p w14:paraId="4DE611EF" w14:textId="1415BD8A" w:rsidR="000C3760" w:rsidRPr="000C3760" w:rsidRDefault="000C3760" w:rsidP="000C3760">
            <w:pPr>
              <w:jc w:val="center"/>
              <w:rPr>
                <w:rFonts w:cstheme="minorHAnsi"/>
                <w:spacing w:val="-2"/>
              </w:rPr>
            </w:pPr>
          </w:p>
        </w:tc>
      </w:tr>
      <w:tr w:rsidR="000C3760" w:rsidRPr="000C3760" w14:paraId="70A95C6C" w14:textId="0E4ACA7B" w:rsidTr="00D62E17">
        <w:tc>
          <w:tcPr>
            <w:tcW w:w="2010" w:type="dxa"/>
            <w:tcBorders>
              <w:top w:val="single" w:sz="6" w:space="0" w:color="000000"/>
              <w:left w:val="single" w:sz="4" w:space="0" w:color="auto"/>
              <w:bottom w:val="single" w:sz="6" w:space="0" w:color="000000"/>
              <w:right w:val="single" w:sz="4" w:space="0" w:color="auto"/>
            </w:tcBorders>
            <w:hideMark/>
          </w:tcPr>
          <w:p w14:paraId="35F2B613" w14:textId="77777777" w:rsidR="000C3760" w:rsidRPr="000C3760" w:rsidRDefault="000C3760">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3</w:t>
            </w:r>
          </w:p>
        </w:tc>
        <w:tc>
          <w:tcPr>
            <w:tcW w:w="992" w:type="dxa"/>
            <w:tcBorders>
              <w:top w:val="single" w:sz="6" w:space="0" w:color="000000"/>
              <w:left w:val="single" w:sz="4" w:space="0" w:color="auto"/>
              <w:bottom w:val="single" w:sz="6" w:space="0" w:color="000000"/>
              <w:right w:val="single" w:sz="4" w:space="0" w:color="auto"/>
            </w:tcBorders>
          </w:tcPr>
          <w:p w14:paraId="05492E8A" w14:textId="77777777" w:rsidR="000C3760" w:rsidRPr="000C3760" w:rsidRDefault="000C3760">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66467D30" w14:textId="77777777" w:rsidR="000C3760" w:rsidRPr="000C3760" w:rsidRDefault="000C3760">
            <w:pPr>
              <w:rPr>
                <w:rFonts w:cstheme="minorHAnsi"/>
                <w:spacing w:val="-2"/>
              </w:rPr>
            </w:pPr>
          </w:p>
        </w:tc>
      </w:tr>
      <w:tr w:rsidR="000C3760" w:rsidRPr="000C3760" w14:paraId="708F1D5A" w14:textId="393D9698" w:rsidTr="00D62E17">
        <w:tc>
          <w:tcPr>
            <w:tcW w:w="2010" w:type="dxa"/>
            <w:tcBorders>
              <w:top w:val="single" w:sz="6" w:space="0" w:color="000000"/>
              <w:left w:val="single" w:sz="4" w:space="0" w:color="auto"/>
              <w:bottom w:val="single" w:sz="6" w:space="0" w:color="000000"/>
              <w:right w:val="single" w:sz="4" w:space="0" w:color="auto"/>
            </w:tcBorders>
          </w:tcPr>
          <w:p w14:paraId="1EDDAF10" w14:textId="4628C6F7" w:rsidR="000C3760" w:rsidRPr="000C3760" w:rsidRDefault="000C3760">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w:t>
            </w:r>
            <w:r w:rsidRPr="000C3760">
              <w:rPr>
                <w:rFonts w:cstheme="minorHAnsi"/>
                <w:spacing w:val="-2"/>
              </w:rPr>
              <w:t>4</w:t>
            </w:r>
          </w:p>
        </w:tc>
        <w:tc>
          <w:tcPr>
            <w:tcW w:w="992" w:type="dxa"/>
            <w:tcBorders>
              <w:top w:val="single" w:sz="6" w:space="0" w:color="000000"/>
              <w:left w:val="single" w:sz="4" w:space="0" w:color="auto"/>
              <w:bottom w:val="single" w:sz="6" w:space="0" w:color="000000"/>
              <w:right w:val="single" w:sz="4" w:space="0" w:color="auto"/>
            </w:tcBorders>
          </w:tcPr>
          <w:p w14:paraId="6760CC82" w14:textId="77777777" w:rsidR="000C3760" w:rsidRPr="000C3760" w:rsidRDefault="000C3760">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0AC71E3D" w14:textId="77777777" w:rsidR="000C3760" w:rsidRPr="000C3760" w:rsidRDefault="000C3760">
            <w:pPr>
              <w:rPr>
                <w:rFonts w:cstheme="minorHAnsi"/>
                <w:spacing w:val="-2"/>
              </w:rPr>
            </w:pPr>
          </w:p>
        </w:tc>
      </w:tr>
      <w:tr w:rsidR="000C3760" w:rsidRPr="000C3760" w14:paraId="47C1EC6E" w14:textId="13DFB58C" w:rsidTr="00D62E17">
        <w:tc>
          <w:tcPr>
            <w:tcW w:w="2010" w:type="dxa"/>
            <w:tcBorders>
              <w:top w:val="single" w:sz="6" w:space="0" w:color="000000"/>
              <w:left w:val="single" w:sz="4" w:space="0" w:color="auto"/>
              <w:bottom w:val="single" w:sz="6" w:space="0" w:color="000000"/>
              <w:right w:val="single" w:sz="4" w:space="0" w:color="auto"/>
            </w:tcBorders>
          </w:tcPr>
          <w:p w14:paraId="6F3C06D2" w14:textId="4FF4328B" w:rsidR="000C3760" w:rsidRPr="000C3760" w:rsidRDefault="000C3760">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w:t>
            </w:r>
            <w:r w:rsidRPr="000C3760">
              <w:rPr>
                <w:rFonts w:cstheme="minorHAnsi"/>
                <w:spacing w:val="-2"/>
              </w:rPr>
              <w:t>5</w:t>
            </w:r>
          </w:p>
        </w:tc>
        <w:tc>
          <w:tcPr>
            <w:tcW w:w="992" w:type="dxa"/>
            <w:tcBorders>
              <w:top w:val="single" w:sz="6" w:space="0" w:color="000000"/>
              <w:left w:val="single" w:sz="4" w:space="0" w:color="auto"/>
              <w:bottom w:val="single" w:sz="6" w:space="0" w:color="000000"/>
              <w:right w:val="single" w:sz="4" w:space="0" w:color="auto"/>
            </w:tcBorders>
          </w:tcPr>
          <w:p w14:paraId="1D1310C8" w14:textId="77777777" w:rsidR="000C3760" w:rsidRPr="000C3760" w:rsidRDefault="000C3760">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084475DC" w14:textId="77777777" w:rsidR="000C3760" w:rsidRPr="000C3760" w:rsidRDefault="000C3760">
            <w:pPr>
              <w:rPr>
                <w:rFonts w:cstheme="minorHAnsi"/>
                <w:spacing w:val="-2"/>
              </w:rPr>
            </w:pPr>
          </w:p>
        </w:tc>
      </w:tr>
      <w:tr w:rsidR="000C3760" w:rsidRPr="000C3760" w14:paraId="31149138" w14:textId="456A1CAA" w:rsidTr="00D62E17">
        <w:tc>
          <w:tcPr>
            <w:tcW w:w="2010" w:type="dxa"/>
            <w:tcBorders>
              <w:top w:val="single" w:sz="6" w:space="0" w:color="000000"/>
              <w:left w:val="single" w:sz="4" w:space="0" w:color="auto"/>
              <w:bottom w:val="single" w:sz="6" w:space="0" w:color="000000"/>
              <w:right w:val="single" w:sz="4" w:space="0" w:color="auto"/>
            </w:tcBorders>
          </w:tcPr>
          <w:p w14:paraId="697AD218" w14:textId="5461C651" w:rsidR="000C3760" w:rsidRPr="000C3760" w:rsidRDefault="000C3760">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w:t>
            </w:r>
            <w:r w:rsidRPr="000C3760">
              <w:rPr>
                <w:rFonts w:cstheme="minorHAnsi"/>
                <w:spacing w:val="-2"/>
              </w:rPr>
              <w:t>6</w:t>
            </w:r>
          </w:p>
        </w:tc>
        <w:tc>
          <w:tcPr>
            <w:tcW w:w="992" w:type="dxa"/>
            <w:tcBorders>
              <w:top w:val="single" w:sz="6" w:space="0" w:color="000000"/>
              <w:left w:val="single" w:sz="4" w:space="0" w:color="auto"/>
              <w:bottom w:val="single" w:sz="6" w:space="0" w:color="000000"/>
              <w:right w:val="single" w:sz="4" w:space="0" w:color="auto"/>
            </w:tcBorders>
          </w:tcPr>
          <w:p w14:paraId="2A3A63FA" w14:textId="77777777" w:rsidR="000C3760" w:rsidRPr="000C3760" w:rsidRDefault="000C3760">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2DA71E3" w14:textId="77777777" w:rsidR="000C3760" w:rsidRPr="000C3760" w:rsidRDefault="000C3760">
            <w:pPr>
              <w:rPr>
                <w:rFonts w:cstheme="minorHAnsi"/>
                <w:spacing w:val="-2"/>
              </w:rPr>
            </w:pPr>
          </w:p>
        </w:tc>
      </w:tr>
      <w:tr w:rsidR="000C3760" w:rsidRPr="000C3760" w14:paraId="3BC31DEE" w14:textId="614FD9EB" w:rsidTr="00D62E17">
        <w:tc>
          <w:tcPr>
            <w:tcW w:w="2010" w:type="dxa"/>
            <w:tcBorders>
              <w:top w:val="single" w:sz="6" w:space="0" w:color="000000"/>
              <w:left w:val="single" w:sz="4" w:space="0" w:color="auto"/>
              <w:bottom w:val="single" w:sz="6" w:space="0" w:color="000000"/>
              <w:right w:val="single" w:sz="4" w:space="0" w:color="auto"/>
            </w:tcBorders>
          </w:tcPr>
          <w:p w14:paraId="63665A7E" w14:textId="55999F9F" w:rsidR="000C3760" w:rsidRPr="000C3760" w:rsidRDefault="000C3760">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w:t>
            </w:r>
            <w:r w:rsidRPr="000C3760">
              <w:rPr>
                <w:rFonts w:cstheme="minorHAnsi"/>
                <w:spacing w:val="-2"/>
              </w:rPr>
              <w:t>7</w:t>
            </w:r>
          </w:p>
        </w:tc>
        <w:tc>
          <w:tcPr>
            <w:tcW w:w="992" w:type="dxa"/>
            <w:tcBorders>
              <w:top w:val="single" w:sz="6" w:space="0" w:color="000000"/>
              <w:left w:val="single" w:sz="4" w:space="0" w:color="auto"/>
              <w:bottom w:val="single" w:sz="6" w:space="0" w:color="000000"/>
              <w:right w:val="single" w:sz="4" w:space="0" w:color="auto"/>
            </w:tcBorders>
          </w:tcPr>
          <w:p w14:paraId="10E3569C" w14:textId="77777777" w:rsidR="000C3760" w:rsidRPr="000C3760" w:rsidRDefault="000C3760">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4F67FF03" w14:textId="77777777" w:rsidR="000C3760" w:rsidRPr="000C3760" w:rsidRDefault="000C3760">
            <w:pPr>
              <w:rPr>
                <w:rFonts w:cstheme="minorHAnsi"/>
                <w:spacing w:val="-2"/>
              </w:rPr>
            </w:pPr>
          </w:p>
        </w:tc>
      </w:tr>
      <w:tr w:rsidR="000C3760" w:rsidRPr="000C3760" w14:paraId="6200F20D" w14:textId="63AEEC7B" w:rsidTr="00D62E17">
        <w:tc>
          <w:tcPr>
            <w:tcW w:w="2010" w:type="dxa"/>
            <w:tcBorders>
              <w:top w:val="single" w:sz="6" w:space="0" w:color="000000"/>
              <w:left w:val="single" w:sz="4" w:space="0" w:color="auto"/>
              <w:bottom w:val="single" w:sz="6" w:space="0" w:color="000000"/>
              <w:right w:val="single" w:sz="4" w:space="0" w:color="auto"/>
            </w:tcBorders>
          </w:tcPr>
          <w:p w14:paraId="6508D4EC" w14:textId="29DDB8DA" w:rsidR="000C3760" w:rsidRPr="000C3760" w:rsidRDefault="000C3760">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w:t>
            </w:r>
            <w:r w:rsidRPr="000C3760">
              <w:rPr>
                <w:rFonts w:cstheme="minorHAnsi"/>
                <w:spacing w:val="-2"/>
              </w:rPr>
              <w:t>8</w:t>
            </w:r>
          </w:p>
        </w:tc>
        <w:tc>
          <w:tcPr>
            <w:tcW w:w="992" w:type="dxa"/>
            <w:tcBorders>
              <w:top w:val="single" w:sz="6" w:space="0" w:color="000000"/>
              <w:left w:val="single" w:sz="4" w:space="0" w:color="auto"/>
              <w:bottom w:val="single" w:sz="6" w:space="0" w:color="000000"/>
              <w:right w:val="single" w:sz="4" w:space="0" w:color="auto"/>
            </w:tcBorders>
          </w:tcPr>
          <w:p w14:paraId="15224D7B" w14:textId="77777777" w:rsidR="000C3760" w:rsidRPr="000C3760" w:rsidRDefault="000C3760">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48B31515" w14:textId="77777777" w:rsidR="000C3760" w:rsidRPr="000C3760" w:rsidRDefault="000C3760">
            <w:pPr>
              <w:rPr>
                <w:rFonts w:cstheme="minorHAnsi"/>
                <w:spacing w:val="-2"/>
              </w:rPr>
            </w:pPr>
          </w:p>
        </w:tc>
      </w:tr>
      <w:tr w:rsidR="000C3760" w:rsidRPr="000C3760" w14:paraId="426D863C" w14:textId="193C9DC6" w:rsidTr="00D62E17">
        <w:tc>
          <w:tcPr>
            <w:tcW w:w="2010" w:type="dxa"/>
            <w:tcBorders>
              <w:top w:val="single" w:sz="6" w:space="0" w:color="000000"/>
              <w:left w:val="single" w:sz="4" w:space="0" w:color="auto"/>
              <w:bottom w:val="single" w:sz="6" w:space="0" w:color="000000"/>
              <w:right w:val="single" w:sz="4" w:space="0" w:color="auto"/>
            </w:tcBorders>
          </w:tcPr>
          <w:p w14:paraId="65093DDC" w14:textId="1634EDEE" w:rsidR="000C3760" w:rsidRPr="000C3760" w:rsidRDefault="000C3760">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w:t>
            </w:r>
            <w:r w:rsidRPr="000C3760">
              <w:rPr>
                <w:rFonts w:cstheme="minorHAnsi"/>
                <w:spacing w:val="-2"/>
              </w:rPr>
              <w:t>9</w:t>
            </w:r>
          </w:p>
        </w:tc>
        <w:tc>
          <w:tcPr>
            <w:tcW w:w="992" w:type="dxa"/>
            <w:tcBorders>
              <w:top w:val="single" w:sz="6" w:space="0" w:color="000000"/>
              <w:left w:val="single" w:sz="4" w:space="0" w:color="auto"/>
              <w:bottom w:val="single" w:sz="6" w:space="0" w:color="000000"/>
              <w:right w:val="single" w:sz="4" w:space="0" w:color="auto"/>
            </w:tcBorders>
          </w:tcPr>
          <w:p w14:paraId="722A4615" w14:textId="77777777" w:rsidR="000C3760" w:rsidRPr="000C3760" w:rsidRDefault="000C3760">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457D71EC" w14:textId="77777777" w:rsidR="000C3760" w:rsidRPr="000C3760" w:rsidRDefault="000C3760">
            <w:pPr>
              <w:rPr>
                <w:rFonts w:cstheme="minorHAnsi"/>
                <w:spacing w:val="-2"/>
              </w:rPr>
            </w:pPr>
          </w:p>
        </w:tc>
      </w:tr>
      <w:tr w:rsidR="000C3760" w:rsidRPr="000C3760" w14:paraId="2FE1C293" w14:textId="78883F07" w:rsidTr="00D62E17">
        <w:tc>
          <w:tcPr>
            <w:tcW w:w="2010" w:type="dxa"/>
            <w:tcBorders>
              <w:top w:val="single" w:sz="6" w:space="0" w:color="000000"/>
              <w:left w:val="single" w:sz="4" w:space="0" w:color="auto"/>
              <w:bottom w:val="single" w:sz="6" w:space="0" w:color="000000"/>
              <w:right w:val="single" w:sz="4" w:space="0" w:color="auto"/>
            </w:tcBorders>
          </w:tcPr>
          <w:p w14:paraId="25BDFA4F" w14:textId="656FCE4E" w:rsidR="000C3760" w:rsidRPr="000C3760" w:rsidRDefault="000C3760">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w:t>
            </w:r>
            <w:r w:rsidRPr="000C3760">
              <w:rPr>
                <w:rFonts w:cstheme="minorHAnsi"/>
                <w:spacing w:val="-2"/>
              </w:rPr>
              <w:t>10</w:t>
            </w:r>
          </w:p>
        </w:tc>
        <w:tc>
          <w:tcPr>
            <w:tcW w:w="992" w:type="dxa"/>
            <w:tcBorders>
              <w:top w:val="single" w:sz="6" w:space="0" w:color="000000"/>
              <w:left w:val="single" w:sz="4" w:space="0" w:color="auto"/>
              <w:bottom w:val="single" w:sz="6" w:space="0" w:color="000000"/>
              <w:right w:val="single" w:sz="4" w:space="0" w:color="auto"/>
            </w:tcBorders>
          </w:tcPr>
          <w:p w14:paraId="650E8AAA" w14:textId="77777777" w:rsidR="000C3760" w:rsidRPr="000C3760" w:rsidRDefault="000C3760">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DE6D6A6" w14:textId="77777777" w:rsidR="000C3760" w:rsidRPr="000C3760" w:rsidRDefault="000C3760">
            <w:pPr>
              <w:rPr>
                <w:rFonts w:cstheme="minorHAnsi"/>
                <w:spacing w:val="-2"/>
              </w:rPr>
            </w:pPr>
          </w:p>
        </w:tc>
      </w:tr>
      <w:tr w:rsidR="000C3760" w:rsidRPr="000C3760" w14:paraId="1D20A498" w14:textId="3BC54F62" w:rsidTr="00D62E17">
        <w:tc>
          <w:tcPr>
            <w:tcW w:w="2010" w:type="dxa"/>
            <w:tcBorders>
              <w:top w:val="single" w:sz="6" w:space="0" w:color="000000"/>
              <w:left w:val="single" w:sz="4" w:space="0" w:color="auto"/>
              <w:bottom w:val="single" w:sz="6" w:space="0" w:color="000000"/>
              <w:right w:val="single" w:sz="4" w:space="0" w:color="auto"/>
            </w:tcBorders>
          </w:tcPr>
          <w:p w14:paraId="58E4DC23" w14:textId="17FC5C05" w:rsidR="000C3760" w:rsidRPr="000C3760" w:rsidRDefault="000C3760">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w:t>
            </w:r>
            <w:r w:rsidRPr="000C3760">
              <w:rPr>
                <w:rFonts w:cstheme="minorHAnsi"/>
                <w:spacing w:val="-2"/>
              </w:rPr>
              <w:t>11</w:t>
            </w:r>
          </w:p>
        </w:tc>
        <w:tc>
          <w:tcPr>
            <w:tcW w:w="992" w:type="dxa"/>
            <w:tcBorders>
              <w:top w:val="single" w:sz="6" w:space="0" w:color="000000"/>
              <w:left w:val="single" w:sz="4" w:space="0" w:color="auto"/>
              <w:bottom w:val="single" w:sz="6" w:space="0" w:color="000000"/>
              <w:right w:val="single" w:sz="4" w:space="0" w:color="auto"/>
            </w:tcBorders>
          </w:tcPr>
          <w:p w14:paraId="33B9943A" w14:textId="77777777" w:rsidR="000C3760" w:rsidRPr="000C3760" w:rsidRDefault="000C3760">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B833B78" w14:textId="77777777" w:rsidR="000C3760" w:rsidRPr="000C3760" w:rsidRDefault="000C3760">
            <w:pPr>
              <w:rPr>
                <w:rFonts w:cstheme="minorHAnsi"/>
                <w:spacing w:val="-2"/>
              </w:rPr>
            </w:pPr>
          </w:p>
        </w:tc>
      </w:tr>
      <w:tr w:rsidR="000C3760" w:rsidRPr="000C3760" w14:paraId="70260A8A" w14:textId="148D2E68" w:rsidTr="00D62E17">
        <w:tc>
          <w:tcPr>
            <w:tcW w:w="2010" w:type="dxa"/>
            <w:tcBorders>
              <w:top w:val="single" w:sz="6" w:space="0" w:color="000000"/>
              <w:left w:val="single" w:sz="4" w:space="0" w:color="auto"/>
              <w:bottom w:val="single" w:sz="4" w:space="0" w:color="auto"/>
              <w:right w:val="single" w:sz="4" w:space="0" w:color="auto"/>
            </w:tcBorders>
          </w:tcPr>
          <w:p w14:paraId="08F8A3E1" w14:textId="31B940BF" w:rsidR="000C3760" w:rsidRPr="000C3760" w:rsidRDefault="000C3760">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w:t>
            </w:r>
            <w:r w:rsidRPr="000C3760">
              <w:rPr>
                <w:rFonts w:cstheme="minorHAnsi"/>
                <w:spacing w:val="-2"/>
              </w:rPr>
              <w:t>12</w:t>
            </w:r>
          </w:p>
        </w:tc>
        <w:tc>
          <w:tcPr>
            <w:tcW w:w="992" w:type="dxa"/>
            <w:tcBorders>
              <w:top w:val="single" w:sz="6" w:space="0" w:color="000000"/>
              <w:left w:val="single" w:sz="4" w:space="0" w:color="auto"/>
              <w:bottom w:val="single" w:sz="4" w:space="0" w:color="auto"/>
              <w:right w:val="single" w:sz="4" w:space="0" w:color="auto"/>
            </w:tcBorders>
          </w:tcPr>
          <w:p w14:paraId="2F781251" w14:textId="77777777" w:rsidR="000C3760" w:rsidRPr="000C3760" w:rsidRDefault="000C3760">
            <w:pPr>
              <w:rPr>
                <w:rFonts w:cstheme="minorHAnsi"/>
                <w:spacing w:val="-2"/>
              </w:rPr>
            </w:pPr>
          </w:p>
        </w:tc>
        <w:tc>
          <w:tcPr>
            <w:tcW w:w="992" w:type="dxa"/>
            <w:tcBorders>
              <w:top w:val="single" w:sz="6" w:space="0" w:color="000000"/>
              <w:left w:val="single" w:sz="4" w:space="0" w:color="auto"/>
              <w:bottom w:val="single" w:sz="4" w:space="0" w:color="auto"/>
              <w:right w:val="single" w:sz="4" w:space="0" w:color="auto"/>
            </w:tcBorders>
          </w:tcPr>
          <w:p w14:paraId="073A0E06" w14:textId="77777777" w:rsidR="000C3760" w:rsidRPr="000C3760" w:rsidRDefault="000C3760">
            <w:pPr>
              <w:rPr>
                <w:rFonts w:cstheme="minorHAnsi"/>
                <w:spacing w:val="-2"/>
              </w:rPr>
            </w:pPr>
          </w:p>
        </w:tc>
      </w:tr>
    </w:tbl>
    <w:p w14:paraId="75511C5B" w14:textId="6D0471AB" w:rsidR="00485C1E" w:rsidRPr="007359FA" w:rsidRDefault="00485C1E" w:rsidP="006972AB">
      <w:pPr>
        <w:spacing w:before="160" w:after="320" w:line="360" w:lineRule="auto"/>
        <w:rPr>
          <w:rFonts w:ascii="Arial" w:eastAsiaTheme="majorEastAsia" w:hAnsi="Arial" w:cstheme="majorBidi"/>
          <w:caps/>
          <w:color w:val="0072C6" w:themeColor="accent1"/>
          <w:spacing w:val="14"/>
          <w:sz w:val="40"/>
          <w:szCs w:val="32"/>
        </w:rPr>
      </w:pPr>
    </w:p>
    <w:sectPr w:rsidR="00485C1E" w:rsidRPr="007359FA">
      <w:footerReference w:type="default" r:id="rId27"/>
      <w:footerReference w:type="first" r:id="rId28"/>
      <w:pgSz w:w="11907" w:h="16839" w:code="9"/>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677BB" w14:textId="77777777" w:rsidR="00A14AA9" w:rsidRDefault="00A14AA9">
      <w:pPr>
        <w:spacing w:before="0" w:after="0"/>
      </w:pPr>
      <w:r>
        <w:separator/>
      </w:r>
    </w:p>
    <w:p w14:paraId="62CC2B2F" w14:textId="77777777" w:rsidR="00A14AA9" w:rsidRDefault="00A14AA9"/>
  </w:endnote>
  <w:endnote w:type="continuationSeparator" w:id="0">
    <w:p w14:paraId="4942CEB0" w14:textId="77777777" w:rsidR="00A14AA9" w:rsidRDefault="00A14AA9">
      <w:pPr>
        <w:spacing w:before="0" w:after="0"/>
      </w:pPr>
      <w:r>
        <w:continuationSeparator/>
      </w:r>
    </w:p>
    <w:p w14:paraId="23000A4F" w14:textId="77777777" w:rsidR="00A14AA9" w:rsidRDefault="00A14A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msRmn 10p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171722"/>
      <w:docPartObj>
        <w:docPartGallery w:val="Page Numbers (Bottom of Page)"/>
        <w:docPartUnique/>
      </w:docPartObj>
    </w:sdtPr>
    <w:sdtEndPr>
      <w:rPr>
        <w:noProof/>
      </w:rPr>
    </w:sdtEndPr>
    <w:sdtContent>
      <w:p w14:paraId="47F84A31" w14:textId="77777777" w:rsidR="004D239A" w:rsidRDefault="004D239A">
        <w:pPr>
          <w:pStyle w:val="Voettekst"/>
        </w:pPr>
        <w:r>
          <w:rPr>
            <w:lang w:bidi="nl-NL"/>
          </w:rPr>
          <w:fldChar w:fldCharType="begin"/>
        </w:r>
        <w:r>
          <w:rPr>
            <w:lang w:bidi="nl-NL"/>
          </w:rPr>
          <w:instrText xml:space="preserve"> PAGE   \* MERGEFORMAT </w:instrText>
        </w:r>
        <w:r>
          <w:rPr>
            <w:lang w:bidi="nl-NL"/>
          </w:rPr>
          <w:fldChar w:fldCharType="separate"/>
        </w:r>
        <w:r>
          <w:rPr>
            <w:noProof/>
            <w:lang w:bidi="nl-NL"/>
          </w:rPr>
          <w:t>2</w:t>
        </w:r>
        <w:r>
          <w:rPr>
            <w:noProof/>
            <w:lang w:bidi="nl-NL"/>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3124660"/>
      <w:docPartObj>
        <w:docPartGallery w:val="Page Numbers (Bottom of Page)"/>
        <w:docPartUnique/>
      </w:docPartObj>
    </w:sdtPr>
    <w:sdtEndPr>
      <w:rPr>
        <w:noProof/>
      </w:rPr>
    </w:sdtEndPr>
    <w:sdtContent>
      <w:p w14:paraId="7632F94F" w14:textId="77777777" w:rsidR="004D239A" w:rsidRPr="00036756" w:rsidRDefault="004D239A" w:rsidP="00036756">
        <w:pPr>
          <w:pStyle w:val="Voettekst"/>
        </w:pPr>
        <w:r>
          <w:rPr>
            <w:lang w:bidi="nl-NL"/>
          </w:rPr>
          <w:fldChar w:fldCharType="begin"/>
        </w:r>
        <w:r>
          <w:rPr>
            <w:lang w:bidi="nl-NL"/>
          </w:rPr>
          <w:instrText xml:space="preserve"> PAGE   \* MERGEFORMAT </w:instrText>
        </w:r>
        <w:r>
          <w:rPr>
            <w:lang w:bidi="nl-NL"/>
          </w:rPr>
          <w:fldChar w:fldCharType="separate"/>
        </w:r>
        <w:r>
          <w:rPr>
            <w:lang w:bidi="nl-NL"/>
          </w:rPr>
          <w:t>8</w:t>
        </w:r>
        <w:r>
          <w:rPr>
            <w:noProof/>
            <w:lang w:bidi="nl-NL"/>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C9E3E" w14:textId="77777777" w:rsidR="00A14AA9" w:rsidRDefault="00A14AA9">
      <w:pPr>
        <w:spacing w:before="0" w:after="0"/>
      </w:pPr>
      <w:r>
        <w:separator/>
      </w:r>
    </w:p>
    <w:p w14:paraId="2E5FB11A" w14:textId="77777777" w:rsidR="00A14AA9" w:rsidRDefault="00A14AA9"/>
  </w:footnote>
  <w:footnote w:type="continuationSeparator" w:id="0">
    <w:p w14:paraId="0895B25F" w14:textId="77777777" w:rsidR="00A14AA9" w:rsidRDefault="00A14AA9">
      <w:pPr>
        <w:spacing w:before="0" w:after="0"/>
      </w:pPr>
      <w:r>
        <w:continuationSeparator/>
      </w:r>
    </w:p>
    <w:p w14:paraId="71E8903E" w14:textId="77777777" w:rsidR="00A14AA9" w:rsidRDefault="00A14AA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03391"/>
    <w:multiLevelType w:val="hybridMultilevel"/>
    <w:tmpl w:val="64429DB4"/>
    <w:lvl w:ilvl="0" w:tplc="7E7CC0C6">
      <w:start w:val="1"/>
      <w:numFmt w:val="decimal"/>
      <w:lvlText w:val="%1."/>
      <w:lvlJc w:val="left"/>
      <w:pPr>
        <w:ind w:left="284" w:hanging="360"/>
      </w:pPr>
      <w:rPr>
        <w:rFonts w:hint="default"/>
        <w:color w:val="FF0000"/>
      </w:rPr>
    </w:lvl>
    <w:lvl w:ilvl="1" w:tplc="20000019" w:tentative="1">
      <w:start w:val="1"/>
      <w:numFmt w:val="lowerLetter"/>
      <w:lvlText w:val="%2."/>
      <w:lvlJc w:val="left"/>
      <w:pPr>
        <w:ind w:left="1004" w:hanging="360"/>
      </w:pPr>
    </w:lvl>
    <w:lvl w:ilvl="2" w:tplc="2000001B" w:tentative="1">
      <w:start w:val="1"/>
      <w:numFmt w:val="lowerRoman"/>
      <w:lvlText w:val="%3."/>
      <w:lvlJc w:val="right"/>
      <w:pPr>
        <w:ind w:left="1724" w:hanging="180"/>
      </w:pPr>
    </w:lvl>
    <w:lvl w:ilvl="3" w:tplc="2000000F" w:tentative="1">
      <w:start w:val="1"/>
      <w:numFmt w:val="decimal"/>
      <w:lvlText w:val="%4."/>
      <w:lvlJc w:val="left"/>
      <w:pPr>
        <w:ind w:left="2444" w:hanging="360"/>
      </w:pPr>
    </w:lvl>
    <w:lvl w:ilvl="4" w:tplc="20000019" w:tentative="1">
      <w:start w:val="1"/>
      <w:numFmt w:val="lowerLetter"/>
      <w:lvlText w:val="%5."/>
      <w:lvlJc w:val="left"/>
      <w:pPr>
        <w:ind w:left="3164" w:hanging="360"/>
      </w:pPr>
    </w:lvl>
    <w:lvl w:ilvl="5" w:tplc="2000001B" w:tentative="1">
      <w:start w:val="1"/>
      <w:numFmt w:val="lowerRoman"/>
      <w:lvlText w:val="%6."/>
      <w:lvlJc w:val="right"/>
      <w:pPr>
        <w:ind w:left="3884" w:hanging="180"/>
      </w:pPr>
    </w:lvl>
    <w:lvl w:ilvl="6" w:tplc="2000000F" w:tentative="1">
      <w:start w:val="1"/>
      <w:numFmt w:val="decimal"/>
      <w:lvlText w:val="%7."/>
      <w:lvlJc w:val="left"/>
      <w:pPr>
        <w:ind w:left="4604" w:hanging="360"/>
      </w:pPr>
    </w:lvl>
    <w:lvl w:ilvl="7" w:tplc="20000019" w:tentative="1">
      <w:start w:val="1"/>
      <w:numFmt w:val="lowerLetter"/>
      <w:lvlText w:val="%8."/>
      <w:lvlJc w:val="left"/>
      <w:pPr>
        <w:ind w:left="5324" w:hanging="360"/>
      </w:pPr>
    </w:lvl>
    <w:lvl w:ilvl="8" w:tplc="2000001B" w:tentative="1">
      <w:start w:val="1"/>
      <w:numFmt w:val="lowerRoman"/>
      <w:lvlText w:val="%9."/>
      <w:lvlJc w:val="right"/>
      <w:pPr>
        <w:ind w:left="6044" w:hanging="180"/>
      </w:pPr>
    </w:lvl>
  </w:abstractNum>
  <w:abstractNum w:abstractNumId="1" w15:restartNumberingAfterBreak="0">
    <w:nsid w:val="04A01011"/>
    <w:multiLevelType w:val="hybridMultilevel"/>
    <w:tmpl w:val="6736FA4E"/>
    <w:lvl w:ilvl="0" w:tplc="2D78E0F4">
      <w:start w:val="1"/>
      <w:numFmt w:val="decimal"/>
      <w:lvlText w:val="%1."/>
      <w:lvlJc w:val="left"/>
      <w:pPr>
        <w:ind w:left="720" w:hanging="360"/>
      </w:pPr>
      <w:rPr>
        <w:rFonts w:hint="default"/>
        <w:color w:val="FF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5497D19"/>
    <w:multiLevelType w:val="hybridMultilevel"/>
    <w:tmpl w:val="C53C1054"/>
    <w:lvl w:ilvl="0" w:tplc="04130005">
      <w:start w:val="1"/>
      <w:numFmt w:val="bullet"/>
      <w:lvlText w:val=""/>
      <w:lvlJc w:val="left"/>
      <w:pPr>
        <w:ind w:left="567" w:hanging="360"/>
      </w:pPr>
      <w:rPr>
        <w:rFonts w:ascii="Wingdings" w:hAnsi="Wingdings" w:hint="default"/>
      </w:rPr>
    </w:lvl>
    <w:lvl w:ilvl="1" w:tplc="04130003" w:tentative="1">
      <w:start w:val="1"/>
      <w:numFmt w:val="bullet"/>
      <w:lvlText w:val="o"/>
      <w:lvlJc w:val="left"/>
      <w:pPr>
        <w:ind w:left="1647" w:hanging="360"/>
      </w:pPr>
      <w:rPr>
        <w:rFonts w:ascii="Courier New" w:hAnsi="Courier New" w:cs="Courier New" w:hint="default"/>
      </w:rPr>
    </w:lvl>
    <w:lvl w:ilvl="2" w:tplc="04130005" w:tentative="1">
      <w:start w:val="1"/>
      <w:numFmt w:val="bullet"/>
      <w:lvlText w:val=""/>
      <w:lvlJc w:val="left"/>
      <w:pPr>
        <w:ind w:left="2367" w:hanging="360"/>
      </w:pPr>
      <w:rPr>
        <w:rFonts w:ascii="Wingdings" w:hAnsi="Wingdings" w:hint="default"/>
      </w:rPr>
    </w:lvl>
    <w:lvl w:ilvl="3" w:tplc="04130001" w:tentative="1">
      <w:start w:val="1"/>
      <w:numFmt w:val="bullet"/>
      <w:lvlText w:val=""/>
      <w:lvlJc w:val="left"/>
      <w:pPr>
        <w:ind w:left="3087" w:hanging="360"/>
      </w:pPr>
      <w:rPr>
        <w:rFonts w:ascii="Symbol" w:hAnsi="Symbol" w:hint="default"/>
      </w:rPr>
    </w:lvl>
    <w:lvl w:ilvl="4" w:tplc="04130003" w:tentative="1">
      <w:start w:val="1"/>
      <w:numFmt w:val="bullet"/>
      <w:lvlText w:val="o"/>
      <w:lvlJc w:val="left"/>
      <w:pPr>
        <w:ind w:left="3807" w:hanging="360"/>
      </w:pPr>
      <w:rPr>
        <w:rFonts w:ascii="Courier New" w:hAnsi="Courier New" w:cs="Courier New" w:hint="default"/>
      </w:rPr>
    </w:lvl>
    <w:lvl w:ilvl="5" w:tplc="04130005" w:tentative="1">
      <w:start w:val="1"/>
      <w:numFmt w:val="bullet"/>
      <w:lvlText w:val=""/>
      <w:lvlJc w:val="left"/>
      <w:pPr>
        <w:ind w:left="4527" w:hanging="360"/>
      </w:pPr>
      <w:rPr>
        <w:rFonts w:ascii="Wingdings" w:hAnsi="Wingdings" w:hint="default"/>
      </w:rPr>
    </w:lvl>
    <w:lvl w:ilvl="6" w:tplc="04130001" w:tentative="1">
      <w:start w:val="1"/>
      <w:numFmt w:val="bullet"/>
      <w:lvlText w:val=""/>
      <w:lvlJc w:val="left"/>
      <w:pPr>
        <w:ind w:left="5247" w:hanging="360"/>
      </w:pPr>
      <w:rPr>
        <w:rFonts w:ascii="Symbol" w:hAnsi="Symbol" w:hint="default"/>
      </w:rPr>
    </w:lvl>
    <w:lvl w:ilvl="7" w:tplc="04130003" w:tentative="1">
      <w:start w:val="1"/>
      <w:numFmt w:val="bullet"/>
      <w:lvlText w:val="o"/>
      <w:lvlJc w:val="left"/>
      <w:pPr>
        <w:ind w:left="5967" w:hanging="360"/>
      </w:pPr>
      <w:rPr>
        <w:rFonts w:ascii="Courier New" w:hAnsi="Courier New" w:cs="Courier New" w:hint="default"/>
      </w:rPr>
    </w:lvl>
    <w:lvl w:ilvl="8" w:tplc="04130005" w:tentative="1">
      <w:start w:val="1"/>
      <w:numFmt w:val="bullet"/>
      <w:lvlText w:val=""/>
      <w:lvlJc w:val="left"/>
      <w:pPr>
        <w:ind w:left="6687" w:hanging="360"/>
      </w:pPr>
      <w:rPr>
        <w:rFonts w:ascii="Wingdings" w:hAnsi="Wingdings" w:hint="default"/>
      </w:rPr>
    </w:lvl>
  </w:abstractNum>
  <w:abstractNum w:abstractNumId="3" w15:restartNumberingAfterBreak="0">
    <w:nsid w:val="095114B8"/>
    <w:multiLevelType w:val="hybridMultilevel"/>
    <w:tmpl w:val="FD4E422A"/>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C4B5103"/>
    <w:multiLevelType w:val="hybridMultilevel"/>
    <w:tmpl w:val="AD0AC416"/>
    <w:lvl w:ilvl="0" w:tplc="1A6C1D10">
      <w:start w:val="1"/>
      <w:numFmt w:val="decimal"/>
      <w:pStyle w:val="Lijstnummering"/>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C72368"/>
    <w:multiLevelType w:val="hybridMultilevel"/>
    <w:tmpl w:val="E438EFA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A02729F"/>
    <w:multiLevelType w:val="hybridMultilevel"/>
    <w:tmpl w:val="6C2E95E4"/>
    <w:lvl w:ilvl="0" w:tplc="C6788056">
      <w:start w:val="1"/>
      <w:numFmt w:val="decimal"/>
      <w:lvlText w:val="%1."/>
      <w:lvlJc w:val="left"/>
      <w:pPr>
        <w:ind w:left="720" w:hanging="360"/>
      </w:pPr>
      <w:rPr>
        <w:rFonts w:hint="default"/>
        <w:color w:val="FF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B716A5D"/>
    <w:multiLevelType w:val="hybridMultilevel"/>
    <w:tmpl w:val="EE84CFA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C1C1DBF"/>
    <w:multiLevelType w:val="hybridMultilevel"/>
    <w:tmpl w:val="D0443D2C"/>
    <w:lvl w:ilvl="0" w:tplc="6AE6637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9" w15:restartNumberingAfterBreak="0">
    <w:nsid w:val="1DF8677A"/>
    <w:multiLevelType w:val="hybridMultilevel"/>
    <w:tmpl w:val="7E9C8D76"/>
    <w:lvl w:ilvl="0" w:tplc="CD48FE18">
      <w:start w:val="1"/>
      <w:numFmt w:val="decimal"/>
      <w:lvlText w:val="%1."/>
      <w:lvlJc w:val="left"/>
      <w:pPr>
        <w:ind w:left="1095" w:hanging="360"/>
      </w:pPr>
      <w:rPr>
        <w:rFonts w:hint="default"/>
      </w:rPr>
    </w:lvl>
    <w:lvl w:ilvl="1" w:tplc="20000019" w:tentative="1">
      <w:start w:val="1"/>
      <w:numFmt w:val="lowerLetter"/>
      <w:lvlText w:val="%2."/>
      <w:lvlJc w:val="left"/>
      <w:pPr>
        <w:ind w:left="1815" w:hanging="360"/>
      </w:pPr>
    </w:lvl>
    <w:lvl w:ilvl="2" w:tplc="2000001B" w:tentative="1">
      <w:start w:val="1"/>
      <w:numFmt w:val="lowerRoman"/>
      <w:lvlText w:val="%3."/>
      <w:lvlJc w:val="right"/>
      <w:pPr>
        <w:ind w:left="2535" w:hanging="180"/>
      </w:pPr>
    </w:lvl>
    <w:lvl w:ilvl="3" w:tplc="2000000F" w:tentative="1">
      <w:start w:val="1"/>
      <w:numFmt w:val="decimal"/>
      <w:lvlText w:val="%4."/>
      <w:lvlJc w:val="left"/>
      <w:pPr>
        <w:ind w:left="3255" w:hanging="360"/>
      </w:pPr>
    </w:lvl>
    <w:lvl w:ilvl="4" w:tplc="20000019" w:tentative="1">
      <w:start w:val="1"/>
      <w:numFmt w:val="lowerLetter"/>
      <w:lvlText w:val="%5."/>
      <w:lvlJc w:val="left"/>
      <w:pPr>
        <w:ind w:left="3975" w:hanging="360"/>
      </w:pPr>
    </w:lvl>
    <w:lvl w:ilvl="5" w:tplc="2000001B" w:tentative="1">
      <w:start w:val="1"/>
      <w:numFmt w:val="lowerRoman"/>
      <w:lvlText w:val="%6."/>
      <w:lvlJc w:val="right"/>
      <w:pPr>
        <w:ind w:left="4695" w:hanging="180"/>
      </w:pPr>
    </w:lvl>
    <w:lvl w:ilvl="6" w:tplc="2000000F" w:tentative="1">
      <w:start w:val="1"/>
      <w:numFmt w:val="decimal"/>
      <w:lvlText w:val="%7."/>
      <w:lvlJc w:val="left"/>
      <w:pPr>
        <w:ind w:left="5415" w:hanging="360"/>
      </w:pPr>
    </w:lvl>
    <w:lvl w:ilvl="7" w:tplc="20000019" w:tentative="1">
      <w:start w:val="1"/>
      <w:numFmt w:val="lowerLetter"/>
      <w:lvlText w:val="%8."/>
      <w:lvlJc w:val="left"/>
      <w:pPr>
        <w:ind w:left="6135" w:hanging="360"/>
      </w:pPr>
    </w:lvl>
    <w:lvl w:ilvl="8" w:tplc="2000001B" w:tentative="1">
      <w:start w:val="1"/>
      <w:numFmt w:val="lowerRoman"/>
      <w:lvlText w:val="%9."/>
      <w:lvlJc w:val="right"/>
      <w:pPr>
        <w:ind w:left="6855" w:hanging="180"/>
      </w:pPr>
    </w:lvl>
  </w:abstractNum>
  <w:abstractNum w:abstractNumId="10" w15:restartNumberingAfterBreak="0">
    <w:nsid w:val="1F292684"/>
    <w:multiLevelType w:val="hybridMultilevel"/>
    <w:tmpl w:val="0B6209F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7524080"/>
    <w:multiLevelType w:val="hybridMultilevel"/>
    <w:tmpl w:val="FDEAA81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B31216E"/>
    <w:multiLevelType w:val="hybridMultilevel"/>
    <w:tmpl w:val="8F7855C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B7A16F5"/>
    <w:multiLevelType w:val="hybridMultilevel"/>
    <w:tmpl w:val="32FE80AA"/>
    <w:lvl w:ilvl="0" w:tplc="85244208">
      <w:start w:val="1"/>
      <w:numFmt w:val="decimal"/>
      <w:lvlText w:val="%1."/>
      <w:lvlJc w:val="left"/>
      <w:pPr>
        <w:ind w:left="720" w:hanging="360"/>
      </w:pPr>
      <w:rPr>
        <w:rFonts w:hint="default"/>
        <w:color w:val="FF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2BFD54AE"/>
    <w:multiLevelType w:val="hybridMultilevel"/>
    <w:tmpl w:val="3662AC1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2D4A2E97"/>
    <w:multiLevelType w:val="hybridMultilevel"/>
    <w:tmpl w:val="DFEC1A4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2E826E2C"/>
    <w:multiLevelType w:val="hybridMultilevel"/>
    <w:tmpl w:val="E25EC49C"/>
    <w:lvl w:ilvl="0" w:tplc="4BD22800">
      <w:start w:val="1"/>
      <w:numFmt w:val="decimal"/>
      <w:lvlText w:val="%1."/>
      <w:lvlJc w:val="left"/>
      <w:pPr>
        <w:ind w:left="720" w:hanging="360"/>
      </w:pPr>
      <w:rPr>
        <w:rFonts w:hint="default"/>
        <w:color w:val="FF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2FEF1E86"/>
    <w:multiLevelType w:val="hybridMultilevel"/>
    <w:tmpl w:val="2A568C5E"/>
    <w:lvl w:ilvl="0" w:tplc="94FE3DDA">
      <w:start w:val="1"/>
      <w:numFmt w:val="decimal"/>
      <w:lvlText w:val="%1."/>
      <w:lvlJc w:val="left"/>
      <w:pPr>
        <w:ind w:left="720" w:hanging="360"/>
      </w:pPr>
      <w:rPr>
        <w:rFonts w:hint="default"/>
        <w:color w:val="FF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9DD20E7"/>
    <w:multiLevelType w:val="hybridMultilevel"/>
    <w:tmpl w:val="A00A0B0C"/>
    <w:lvl w:ilvl="0" w:tplc="6058AD22">
      <w:start w:val="1"/>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AC679BB"/>
    <w:multiLevelType w:val="hybridMultilevel"/>
    <w:tmpl w:val="BCAED8D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3F7A7A5D"/>
    <w:multiLevelType w:val="hybridMultilevel"/>
    <w:tmpl w:val="32EA9872"/>
    <w:lvl w:ilvl="0" w:tplc="04130005">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1" w15:restartNumberingAfterBreak="0">
    <w:nsid w:val="42974D07"/>
    <w:multiLevelType w:val="hybridMultilevel"/>
    <w:tmpl w:val="91C0124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3AA1B85"/>
    <w:multiLevelType w:val="hybridMultilevel"/>
    <w:tmpl w:val="2CFC20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4CEA5F31"/>
    <w:multiLevelType w:val="hybridMultilevel"/>
    <w:tmpl w:val="29425610"/>
    <w:lvl w:ilvl="0" w:tplc="11926366">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544B1AB9"/>
    <w:multiLevelType w:val="hybridMultilevel"/>
    <w:tmpl w:val="BBF2E5A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5270137"/>
    <w:multiLevelType w:val="hybridMultilevel"/>
    <w:tmpl w:val="8C5413C8"/>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69E40F5"/>
    <w:multiLevelType w:val="hybridMultilevel"/>
    <w:tmpl w:val="FE92DCFA"/>
    <w:lvl w:ilvl="0" w:tplc="F1F008D8">
      <w:start w:val="1"/>
      <w:numFmt w:val="decimal"/>
      <w:lvlText w:val="%1."/>
      <w:lvlJc w:val="left"/>
      <w:pPr>
        <w:ind w:left="720" w:hanging="360"/>
      </w:pPr>
      <w:rPr>
        <w:rFonts w:hint="default"/>
        <w:color w:val="FF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5C8653E1"/>
    <w:multiLevelType w:val="hybridMultilevel"/>
    <w:tmpl w:val="BA8E75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5CB0036F"/>
    <w:multiLevelType w:val="hybridMultilevel"/>
    <w:tmpl w:val="2F4023F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5D287E96"/>
    <w:multiLevelType w:val="hybridMultilevel"/>
    <w:tmpl w:val="6D5CDBF6"/>
    <w:lvl w:ilvl="0" w:tplc="F6D28CD0">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60D75C28"/>
    <w:multiLevelType w:val="hybridMultilevel"/>
    <w:tmpl w:val="27E28D04"/>
    <w:lvl w:ilvl="0" w:tplc="583664FC">
      <w:start w:val="1"/>
      <w:numFmt w:val="decimal"/>
      <w:lvlText w:val="%1."/>
      <w:lvlJc w:val="left"/>
      <w:pPr>
        <w:ind w:left="720" w:hanging="360"/>
      </w:pPr>
      <w:rPr>
        <w:rFonts w:hint="default"/>
        <w:color w:val="FF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69163B7D"/>
    <w:multiLevelType w:val="hybridMultilevel"/>
    <w:tmpl w:val="572CCA6C"/>
    <w:lvl w:ilvl="0" w:tplc="04130005">
      <w:start w:val="1"/>
      <w:numFmt w:val="bullet"/>
      <w:lvlText w:val=""/>
      <w:lvlJc w:val="left"/>
      <w:pPr>
        <w:ind w:left="360" w:hanging="360"/>
      </w:pPr>
      <w:rPr>
        <w:rFonts w:ascii="Wingdings" w:hAnsi="Wingdings"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2" w15:restartNumberingAfterBreak="0">
    <w:nsid w:val="6E516F61"/>
    <w:multiLevelType w:val="hybridMultilevel"/>
    <w:tmpl w:val="FCBC62B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79C55C73"/>
    <w:multiLevelType w:val="hybridMultilevel"/>
    <w:tmpl w:val="35F6A83E"/>
    <w:lvl w:ilvl="0" w:tplc="C3A8A860">
      <w:start w:val="1"/>
      <w:numFmt w:val="decimal"/>
      <w:lvlText w:val="%1."/>
      <w:lvlJc w:val="left"/>
      <w:pPr>
        <w:ind w:left="720" w:hanging="360"/>
      </w:pPr>
      <w:rPr>
        <w:rFonts w:hint="default"/>
        <w:color w:val="FF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79F61C5D"/>
    <w:multiLevelType w:val="hybridMultilevel"/>
    <w:tmpl w:val="9F4A8688"/>
    <w:lvl w:ilvl="0" w:tplc="ABE84DA8">
      <w:start w:val="1"/>
      <w:numFmt w:val="bullet"/>
      <w:pStyle w:val="Lijstopsomteken"/>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34"/>
  </w:num>
  <w:num w:numId="3">
    <w:abstractNumId w:val="23"/>
  </w:num>
  <w:num w:numId="4">
    <w:abstractNumId w:val="3"/>
  </w:num>
  <w:num w:numId="5">
    <w:abstractNumId w:val="25"/>
  </w:num>
  <w:num w:numId="6">
    <w:abstractNumId w:val="2"/>
  </w:num>
  <w:num w:numId="7">
    <w:abstractNumId w:val="31"/>
  </w:num>
  <w:num w:numId="8">
    <w:abstractNumId w:val="20"/>
  </w:num>
  <w:num w:numId="9">
    <w:abstractNumId w:val="10"/>
  </w:num>
  <w:num w:numId="10">
    <w:abstractNumId w:val="17"/>
  </w:num>
  <w:num w:numId="11">
    <w:abstractNumId w:val="32"/>
  </w:num>
  <w:num w:numId="12">
    <w:abstractNumId w:val="6"/>
  </w:num>
  <w:num w:numId="13">
    <w:abstractNumId w:val="21"/>
  </w:num>
  <w:num w:numId="14">
    <w:abstractNumId w:val="26"/>
  </w:num>
  <w:num w:numId="15">
    <w:abstractNumId w:val="29"/>
  </w:num>
  <w:num w:numId="16">
    <w:abstractNumId w:val="15"/>
  </w:num>
  <w:num w:numId="17">
    <w:abstractNumId w:val="33"/>
  </w:num>
  <w:num w:numId="18">
    <w:abstractNumId w:val="0"/>
  </w:num>
  <w:num w:numId="19">
    <w:abstractNumId w:val="11"/>
  </w:num>
  <w:num w:numId="20">
    <w:abstractNumId w:val="28"/>
  </w:num>
  <w:num w:numId="21">
    <w:abstractNumId w:val="16"/>
  </w:num>
  <w:num w:numId="22">
    <w:abstractNumId w:val="22"/>
  </w:num>
  <w:num w:numId="23">
    <w:abstractNumId w:val="1"/>
  </w:num>
  <w:num w:numId="24">
    <w:abstractNumId w:val="14"/>
  </w:num>
  <w:num w:numId="25">
    <w:abstractNumId w:val="30"/>
  </w:num>
  <w:num w:numId="26">
    <w:abstractNumId w:val="19"/>
  </w:num>
  <w:num w:numId="27">
    <w:abstractNumId w:val="8"/>
  </w:num>
  <w:num w:numId="28">
    <w:abstractNumId w:val="13"/>
  </w:num>
  <w:num w:numId="29">
    <w:abstractNumId w:val="9"/>
  </w:num>
  <w:num w:numId="30">
    <w:abstractNumId w:val="24"/>
  </w:num>
  <w:num w:numId="31">
    <w:abstractNumId w:val="5"/>
  </w:num>
  <w:num w:numId="32">
    <w:abstractNumId w:val="7"/>
  </w:num>
  <w:num w:numId="33">
    <w:abstractNumId w:val="18"/>
  </w:num>
  <w:num w:numId="34">
    <w:abstractNumId w:val="12"/>
  </w:num>
  <w:num w:numId="35">
    <w:abstractNumId w:val="2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7AF"/>
    <w:rsid w:val="00000371"/>
    <w:rsid w:val="00004E9A"/>
    <w:rsid w:val="0000795A"/>
    <w:rsid w:val="00021E25"/>
    <w:rsid w:val="0002263B"/>
    <w:rsid w:val="00036756"/>
    <w:rsid w:val="00060131"/>
    <w:rsid w:val="0006066F"/>
    <w:rsid w:val="00066BB1"/>
    <w:rsid w:val="00073F2D"/>
    <w:rsid w:val="00074DF9"/>
    <w:rsid w:val="00083BD6"/>
    <w:rsid w:val="00085CFD"/>
    <w:rsid w:val="000A29D8"/>
    <w:rsid w:val="000A2ACB"/>
    <w:rsid w:val="000B202A"/>
    <w:rsid w:val="000B28BE"/>
    <w:rsid w:val="000C085A"/>
    <w:rsid w:val="000C3760"/>
    <w:rsid w:val="000D08D1"/>
    <w:rsid w:val="000D0D9C"/>
    <w:rsid w:val="000E4EEE"/>
    <w:rsid w:val="000F3E2A"/>
    <w:rsid w:val="000F6487"/>
    <w:rsid w:val="00102FB9"/>
    <w:rsid w:val="00111FD2"/>
    <w:rsid w:val="00122B93"/>
    <w:rsid w:val="00123E07"/>
    <w:rsid w:val="00133879"/>
    <w:rsid w:val="00134FD8"/>
    <w:rsid w:val="00135FB1"/>
    <w:rsid w:val="0013764F"/>
    <w:rsid w:val="0015113F"/>
    <w:rsid w:val="0016253D"/>
    <w:rsid w:val="0017631B"/>
    <w:rsid w:val="001778C9"/>
    <w:rsid w:val="001C129B"/>
    <w:rsid w:val="001C5542"/>
    <w:rsid w:val="001D12CB"/>
    <w:rsid w:val="001D33FE"/>
    <w:rsid w:val="001D3AE2"/>
    <w:rsid w:val="001E105F"/>
    <w:rsid w:val="001E1DB2"/>
    <w:rsid w:val="00200B24"/>
    <w:rsid w:val="0022452E"/>
    <w:rsid w:val="00227DF5"/>
    <w:rsid w:val="002602E4"/>
    <w:rsid w:val="00260652"/>
    <w:rsid w:val="002A0B00"/>
    <w:rsid w:val="002A6018"/>
    <w:rsid w:val="002D22E0"/>
    <w:rsid w:val="002F3983"/>
    <w:rsid w:val="003008EC"/>
    <w:rsid w:val="003112E5"/>
    <w:rsid w:val="003371A0"/>
    <w:rsid w:val="00355560"/>
    <w:rsid w:val="00365B7B"/>
    <w:rsid w:val="0037330B"/>
    <w:rsid w:val="00390654"/>
    <w:rsid w:val="0039074F"/>
    <w:rsid w:val="00390CB3"/>
    <w:rsid w:val="003954A6"/>
    <w:rsid w:val="003B6186"/>
    <w:rsid w:val="003C7FC5"/>
    <w:rsid w:val="003E498C"/>
    <w:rsid w:val="003F40C6"/>
    <w:rsid w:val="00402B61"/>
    <w:rsid w:val="00403644"/>
    <w:rsid w:val="00411CC4"/>
    <w:rsid w:val="00435A56"/>
    <w:rsid w:val="00453BBA"/>
    <w:rsid w:val="00470798"/>
    <w:rsid w:val="00476E3C"/>
    <w:rsid w:val="00485579"/>
    <w:rsid w:val="00485C1E"/>
    <w:rsid w:val="00487161"/>
    <w:rsid w:val="00492DEB"/>
    <w:rsid w:val="004A2223"/>
    <w:rsid w:val="004A3399"/>
    <w:rsid w:val="004B7946"/>
    <w:rsid w:val="004D239A"/>
    <w:rsid w:val="004D667E"/>
    <w:rsid w:val="004E042B"/>
    <w:rsid w:val="0050097C"/>
    <w:rsid w:val="00522586"/>
    <w:rsid w:val="005240E4"/>
    <w:rsid w:val="00535C99"/>
    <w:rsid w:val="00547E34"/>
    <w:rsid w:val="00585759"/>
    <w:rsid w:val="00587E44"/>
    <w:rsid w:val="00592A43"/>
    <w:rsid w:val="005A5C19"/>
    <w:rsid w:val="005A6911"/>
    <w:rsid w:val="005B12FB"/>
    <w:rsid w:val="006604DF"/>
    <w:rsid w:val="006707B4"/>
    <w:rsid w:val="00672A22"/>
    <w:rsid w:val="00682E5D"/>
    <w:rsid w:val="006972AB"/>
    <w:rsid w:val="006A4754"/>
    <w:rsid w:val="006B25BA"/>
    <w:rsid w:val="006B5877"/>
    <w:rsid w:val="006C0045"/>
    <w:rsid w:val="006D1C21"/>
    <w:rsid w:val="006D1E58"/>
    <w:rsid w:val="006F24B9"/>
    <w:rsid w:val="0070255F"/>
    <w:rsid w:val="007359FA"/>
    <w:rsid w:val="00744D5F"/>
    <w:rsid w:val="0075279C"/>
    <w:rsid w:val="00767A45"/>
    <w:rsid w:val="00794489"/>
    <w:rsid w:val="007B2D1A"/>
    <w:rsid w:val="007B44E9"/>
    <w:rsid w:val="007B544A"/>
    <w:rsid w:val="007B6A70"/>
    <w:rsid w:val="007B6BFF"/>
    <w:rsid w:val="007C2459"/>
    <w:rsid w:val="007C26F9"/>
    <w:rsid w:val="007D3CEE"/>
    <w:rsid w:val="007E0213"/>
    <w:rsid w:val="007E7AB0"/>
    <w:rsid w:val="007F380F"/>
    <w:rsid w:val="00806A37"/>
    <w:rsid w:val="00821A08"/>
    <w:rsid w:val="00824D21"/>
    <w:rsid w:val="00850982"/>
    <w:rsid w:val="008557AF"/>
    <w:rsid w:val="00881AB8"/>
    <w:rsid w:val="008957B7"/>
    <w:rsid w:val="008A0C84"/>
    <w:rsid w:val="008B178D"/>
    <w:rsid w:val="008B2979"/>
    <w:rsid w:val="008B411F"/>
    <w:rsid w:val="008C07FA"/>
    <w:rsid w:val="008C2128"/>
    <w:rsid w:val="008C58A7"/>
    <w:rsid w:val="008D15B3"/>
    <w:rsid w:val="008D7219"/>
    <w:rsid w:val="008F2E98"/>
    <w:rsid w:val="00911390"/>
    <w:rsid w:val="00916F78"/>
    <w:rsid w:val="00921317"/>
    <w:rsid w:val="00924C94"/>
    <w:rsid w:val="009268D1"/>
    <w:rsid w:val="00930C3A"/>
    <w:rsid w:val="00944495"/>
    <w:rsid w:val="00950376"/>
    <w:rsid w:val="00950CBC"/>
    <w:rsid w:val="00956C6A"/>
    <w:rsid w:val="00993B26"/>
    <w:rsid w:val="009A455C"/>
    <w:rsid w:val="009B7586"/>
    <w:rsid w:val="009D1436"/>
    <w:rsid w:val="009D4DD1"/>
    <w:rsid w:val="009F5E2B"/>
    <w:rsid w:val="00A071B3"/>
    <w:rsid w:val="00A14AA9"/>
    <w:rsid w:val="00A2488E"/>
    <w:rsid w:val="00A42005"/>
    <w:rsid w:val="00A53D3E"/>
    <w:rsid w:val="00A77CA9"/>
    <w:rsid w:val="00AA3EA9"/>
    <w:rsid w:val="00AB09E3"/>
    <w:rsid w:val="00AB44A8"/>
    <w:rsid w:val="00AB6200"/>
    <w:rsid w:val="00AC2E81"/>
    <w:rsid w:val="00AD21A5"/>
    <w:rsid w:val="00AE5DE3"/>
    <w:rsid w:val="00B019BF"/>
    <w:rsid w:val="00B14BCD"/>
    <w:rsid w:val="00B24449"/>
    <w:rsid w:val="00B30CD6"/>
    <w:rsid w:val="00B338B2"/>
    <w:rsid w:val="00B40FD2"/>
    <w:rsid w:val="00B47D42"/>
    <w:rsid w:val="00B60495"/>
    <w:rsid w:val="00B71C13"/>
    <w:rsid w:val="00B87180"/>
    <w:rsid w:val="00B936A9"/>
    <w:rsid w:val="00BA5D28"/>
    <w:rsid w:val="00BA6571"/>
    <w:rsid w:val="00BB1DE9"/>
    <w:rsid w:val="00BC643E"/>
    <w:rsid w:val="00BF354C"/>
    <w:rsid w:val="00C26B85"/>
    <w:rsid w:val="00C27239"/>
    <w:rsid w:val="00C44538"/>
    <w:rsid w:val="00C52FC2"/>
    <w:rsid w:val="00C548B1"/>
    <w:rsid w:val="00C73AD8"/>
    <w:rsid w:val="00CA69CB"/>
    <w:rsid w:val="00CC63E8"/>
    <w:rsid w:val="00CD2BC8"/>
    <w:rsid w:val="00CE76D7"/>
    <w:rsid w:val="00D14165"/>
    <w:rsid w:val="00D31D9E"/>
    <w:rsid w:val="00D36334"/>
    <w:rsid w:val="00D40C4F"/>
    <w:rsid w:val="00D4304F"/>
    <w:rsid w:val="00D57B78"/>
    <w:rsid w:val="00D649ED"/>
    <w:rsid w:val="00D651B9"/>
    <w:rsid w:val="00D76F45"/>
    <w:rsid w:val="00D81F4C"/>
    <w:rsid w:val="00D87EE1"/>
    <w:rsid w:val="00D9414F"/>
    <w:rsid w:val="00DA2CC1"/>
    <w:rsid w:val="00DA76A8"/>
    <w:rsid w:val="00DC4149"/>
    <w:rsid w:val="00DC49B2"/>
    <w:rsid w:val="00DD06F4"/>
    <w:rsid w:val="00DD078C"/>
    <w:rsid w:val="00DD4838"/>
    <w:rsid w:val="00DF3DB6"/>
    <w:rsid w:val="00E10B92"/>
    <w:rsid w:val="00E35199"/>
    <w:rsid w:val="00E359FC"/>
    <w:rsid w:val="00E35E7E"/>
    <w:rsid w:val="00E53907"/>
    <w:rsid w:val="00E65347"/>
    <w:rsid w:val="00E678FF"/>
    <w:rsid w:val="00E67DF9"/>
    <w:rsid w:val="00E74135"/>
    <w:rsid w:val="00E81605"/>
    <w:rsid w:val="00E85A74"/>
    <w:rsid w:val="00EB7FFB"/>
    <w:rsid w:val="00EC0F68"/>
    <w:rsid w:val="00EC3F87"/>
    <w:rsid w:val="00EC5313"/>
    <w:rsid w:val="00F01913"/>
    <w:rsid w:val="00F022F2"/>
    <w:rsid w:val="00F02789"/>
    <w:rsid w:val="00F2494E"/>
    <w:rsid w:val="00F2601B"/>
    <w:rsid w:val="00F41E06"/>
    <w:rsid w:val="00F75F70"/>
    <w:rsid w:val="00F97F43"/>
    <w:rsid w:val="00FA7055"/>
    <w:rsid w:val="00FB431B"/>
    <w:rsid w:val="00FC6D68"/>
    <w:rsid w:val="00FE6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238D63"/>
  <w15:chartTrackingRefBased/>
  <w15:docId w15:val="{91A4E893-3FEA-41FC-984D-8E0F373D6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7F7F7F" w:themeColor="text1" w:themeTint="80"/>
        <w:sz w:val="24"/>
        <w:szCs w:val="24"/>
        <w:lang w:val="nl-NL" w:eastAsia="ja-JP" w:bidi="ar-SA"/>
      </w:rPr>
    </w:rPrDefault>
    <w:pPrDefault>
      <w:pPr>
        <w:spacing w:before="160" w:after="3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36756"/>
    <w:pPr>
      <w:spacing w:before="120" w:after="240" w:line="240" w:lineRule="auto"/>
    </w:pPr>
    <w:rPr>
      <w:color w:val="595959" w:themeColor="text1" w:themeTint="A6"/>
    </w:rPr>
  </w:style>
  <w:style w:type="paragraph" w:styleId="Kop1">
    <w:name w:val="heading 1"/>
    <w:basedOn w:val="Standaard"/>
    <w:link w:val="Kop1Char"/>
    <w:uiPriority w:val="9"/>
    <w:qFormat/>
    <w:rsid w:val="00522586"/>
    <w:pPr>
      <w:keepNext/>
      <w:keepLines/>
      <w:spacing w:before="240"/>
      <w:contextualSpacing/>
      <w:outlineLvl w:val="0"/>
    </w:pPr>
    <w:rPr>
      <w:rFonts w:ascii="Arial" w:eastAsiaTheme="majorEastAsia" w:hAnsi="Arial" w:cstheme="majorBidi"/>
      <w:caps/>
      <w:color w:val="0072C6" w:themeColor="accent1"/>
      <w:spacing w:val="14"/>
      <w:sz w:val="40"/>
      <w:szCs w:val="32"/>
    </w:rPr>
  </w:style>
  <w:style w:type="paragraph" w:styleId="Kop2">
    <w:name w:val="heading 2"/>
    <w:basedOn w:val="Standaard"/>
    <w:link w:val="Kop2Char"/>
    <w:uiPriority w:val="9"/>
    <w:unhideWhenUsed/>
    <w:qFormat/>
    <w:rsid w:val="00522586"/>
    <w:pPr>
      <w:keepNext/>
      <w:keepLines/>
      <w:spacing w:after="200"/>
      <w:contextualSpacing/>
      <w:outlineLvl w:val="1"/>
    </w:pPr>
    <w:rPr>
      <w:rFonts w:ascii="Arial" w:eastAsiaTheme="majorEastAsia" w:hAnsi="Arial" w:cstheme="majorBidi"/>
      <w:caps/>
      <w:color w:val="0072C6" w:themeColor="accent1"/>
      <w:spacing w:val="14"/>
      <w:sz w:val="32"/>
      <w:szCs w:val="26"/>
    </w:rPr>
  </w:style>
  <w:style w:type="paragraph" w:styleId="Kop3">
    <w:name w:val="heading 3"/>
    <w:basedOn w:val="Standaard"/>
    <w:next w:val="Standaard"/>
    <w:link w:val="Kop3Char"/>
    <w:uiPriority w:val="9"/>
    <w:semiHidden/>
    <w:unhideWhenUsed/>
    <w:qFormat/>
    <w:rsid w:val="00C52FC2"/>
    <w:pPr>
      <w:keepNext/>
      <w:keepLines/>
      <w:contextualSpacing/>
      <w:outlineLvl w:val="2"/>
    </w:pPr>
    <w:rPr>
      <w:rFonts w:asciiTheme="majorHAnsi" w:eastAsiaTheme="majorEastAsia" w:hAnsiTheme="majorHAnsi" w:cstheme="majorBidi"/>
      <w:color w:val="0072C6" w:themeColor="accent1"/>
      <w:sz w:val="34"/>
    </w:rPr>
  </w:style>
  <w:style w:type="paragraph" w:styleId="Kop6">
    <w:name w:val="heading 6"/>
    <w:basedOn w:val="Standaard"/>
    <w:next w:val="Standaard"/>
    <w:link w:val="Kop6Char"/>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Kop7">
    <w:name w:val="heading 7"/>
    <w:basedOn w:val="Standaard"/>
    <w:next w:val="Standaard"/>
    <w:link w:val="Kop7Char"/>
    <w:uiPriority w:val="9"/>
    <w:semiHidden/>
    <w:unhideWhenUsed/>
    <w:qFormat/>
    <w:rsid w:val="00FB431B"/>
    <w:pPr>
      <w:keepNext/>
      <w:keepLines/>
      <w:spacing w:after="180"/>
      <w:outlineLvl w:val="6"/>
    </w:pPr>
    <w:rPr>
      <w:rFonts w:asciiTheme="majorHAnsi" w:eastAsiaTheme="majorEastAsia" w:hAnsiTheme="majorHAnsi" w:cstheme="majorBidi"/>
      <w:i/>
      <w:iCs/>
      <w:spacing w:val="14"/>
    </w:rPr>
  </w:style>
  <w:style w:type="paragraph" w:styleId="Kop8">
    <w:name w:val="heading 8"/>
    <w:basedOn w:val="Standaard"/>
    <w:next w:val="Standaard"/>
    <w:link w:val="Kop8Char"/>
    <w:uiPriority w:val="9"/>
    <w:semiHidden/>
    <w:unhideWhenUsed/>
    <w:qFormat/>
    <w:rsid w:val="00FB431B"/>
    <w:pPr>
      <w:keepNext/>
      <w:keepLines/>
      <w:spacing w:after="180"/>
      <w:outlineLvl w:val="7"/>
    </w:pPr>
    <w:rPr>
      <w:rFonts w:asciiTheme="majorHAnsi" w:eastAsiaTheme="majorEastAsia" w:hAnsiTheme="majorHAnsi" w:cstheme="majorBidi"/>
      <w:spacing w:val="14"/>
      <w:sz w:val="26"/>
      <w:szCs w:val="21"/>
    </w:rPr>
  </w:style>
  <w:style w:type="paragraph" w:styleId="Kop9">
    <w:name w:val="heading 9"/>
    <w:basedOn w:val="Standaard"/>
    <w:next w:val="Standaard"/>
    <w:link w:val="Kop9Char"/>
    <w:uiPriority w:val="9"/>
    <w:semiHidden/>
    <w:unhideWhenUsed/>
    <w:qFormat/>
    <w:rsid w:val="00FB431B"/>
    <w:pPr>
      <w:keepNext/>
      <w:keepLines/>
      <w:spacing w:after="180"/>
      <w:outlineLvl w:val="8"/>
    </w:pPr>
    <w:rPr>
      <w:rFonts w:asciiTheme="majorHAnsi" w:eastAsiaTheme="majorEastAsia" w:hAnsiTheme="majorHAnsi" w:cstheme="majorBidi"/>
      <w:i/>
      <w:iCs/>
      <w:spacing w:val="14"/>
      <w:sz w:val="26"/>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Lijsttabel3-Accent1">
    <w:name w:val="List Table 3 Accent 1"/>
    <w:basedOn w:val="Standaardtabe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el">
    <w:name w:val="Title"/>
    <w:basedOn w:val="Standaard"/>
    <w:next w:val="Standaard"/>
    <w:link w:val="TitelChar"/>
    <w:uiPriority w:val="10"/>
    <w:semiHidden/>
    <w:unhideWhenUsed/>
    <w:qFormat/>
    <w:rsid w:val="00C52FC2"/>
    <w:pPr>
      <w:spacing w:before="0" w:after="0"/>
      <w:contextualSpacing/>
    </w:pPr>
    <w:rPr>
      <w:rFonts w:asciiTheme="majorHAnsi" w:eastAsiaTheme="majorEastAsia" w:hAnsiTheme="majorHAnsi" w:cstheme="majorBidi"/>
      <w:caps/>
      <w:color w:val="8A4203" w:themeColor="accent2" w:themeShade="80"/>
      <w:spacing w:val="14"/>
      <w:kern w:val="28"/>
      <w:sz w:val="84"/>
      <w:szCs w:val="56"/>
    </w:rPr>
  </w:style>
  <w:style w:type="character" w:customStyle="1" w:styleId="TitelChar">
    <w:name w:val="Titel Char"/>
    <w:basedOn w:val="Standaardalinea-lettertype"/>
    <w:link w:val="Titel"/>
    <w:uiPriority w:val="10"/>
    <w:semiHidden/>
    <w:rsid w:val="00C52FC2"/>
    <w:rPr>
      <w:rFonts w:asciiTheme="majorHAnsi" w:eastAsiaTheme="majorEastAsia" w:hAnsiTheme="majorHAnsi" w:cstheme="majorBidi"/>
      <w:caps/>
      <w:color w:val="8A4203" w:themeColor="accent2" w:themeShade="80"/>
      <w:spacing w:val="14"/>
      <w:kern w:val="28"/>
      <w:sz w:val="84"/>
      <w:szCs w:val="56"/>
    </w:rPr>
  </w:style>
  <w:style w:type="paragraph" w:styleId="Ondertitel">
    <w:name w:val="Subtitle"/>
    <w:basedOn w:val="Standaard"/>
    <w:next w:val="Standaard"/>
    <w:link w:val="OndertitelChar"/>
    <w:uiPriority w:val="11"/>
    <w:semiHidden/>
    <w:unhideWhenUsed/>
    <w:qFormat/>
    <w:pPr>
      <w:numPr>
        <w:ilvl w:val="1"/>
      </w:numPr>
      <w:spacing w:before="0" w:after="720"/>
      <w:contextualSpacing/>
    </w:pPr>
    <w:rPr>
      <w:rFonts w:eastAsiaTheme="minorEastAsia"/>
      <w:caps/>
      <w:sz w:val="40"/>
      <w:szCs w:val="22"/>
    </w:rPr>
  </w:style>
  <w:style w:type="character" w:customStyle="1" w:styleId="Kop1Char">
    <w:name w:val="Kop 1 Char"/>
    <w:basedOn w:val="Standaardalinea-lettertype"/>
    <w:link w:val="Kop1"/>
    <w:uiPriority w:val="9"/>
    <w:rsid w:val="00522586"/>
    <w:rPr>
      <w:rFonts w:ascii="Arial" w:eastAsiaTheme="majorEastAsia" w:hAnsi="Arial" w:cstheme="majorBidi"/>
      <w:caps/>
      <w:color w:val="0072C6" w:themeColor="accent1"/>
      <w:spacing w:val="14"/>
      <w:sz w:val="40"/>
      <w:szCs w:val="32"/>
    </w:rPr>
  </w:style>
  <w:style w:type="character" w:customStyle="1" w:styleId="Kop2Char">
    <w:name w:val="Kop 2 Char"/>
    <w:basedOn w:val="Standaardalinea-lettertype"/>
    <w:link w:val="Kop2"/>
    <w:uiPriority w:val="9"/>
    <w:rsid w:val="00522586"/>
    <w:rPr>
      <w:rFonts w:ascii="Arial" w:eastAsiaTheme="majorEastAsia" w:hAnsi="Arial" w:cstheme="majorBidi"/>
      <w:caps/>
      <w:color w:val="0072C6" w:themeColor="accent1"/>
      <w:spacing w:val="14"/>
      <w:sz w:val="32"/>
      <w:szCs w:val="26"/>
    </w:rPr>
  </w:style>
  <w:style w:type="paragraph" w:styleId="Lijstopsomteken">
    <w:name w:val="List Bullet"/>
    <w:basedOn w:val="Standaard"/>
    <w:uiPriority w:val="31"/>
    <w:qFormat/>
    <w:pPr>
      <w:numPr>
        <w:numId w:val="2"/>
      </w:numPr>
      <w:contextualSpacing/>
    </w:pPr>
  </w:style>
  <w:style w:type="paragraph" w:styleId="Koptekst">
    <w:name w:val="header"/>
    <w:basedOn w:val="Standaard"/>
    <w:link w:val="KoptekstChar"/>
    <w:uiPriority w:val="99"/>
    <w:unhideWhenUsed/>
    <w:pPr>
      <w:spacing w:before="0" w:after="0"/>
    </w:pPr>
  </w:style>
  <w:style w:type="character" w:customStyle="1" w:styleId="KoptekstChar">
    <w:name w:val="Koptekst Char"/>
    <w:basedOn w:val="Standaardalinea-lettertype"/>
    <w:link w:val="Koptekst"/>
    <w:uiPriority w:val="99"/>
  </w:style>
  <w:style w:type="paragraph" w:styleId="Duidelijkcitaat">
    <w:name w:val="Intense Quote"/>
    <w:basedOn w:val="Standaard"/>
    <w:next w:val="Standaard"/>
    <w:link w:val="DuidelijkcitaatChar"/>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table" w:styleId="Tabelraster">
    <w:name w:val="Table Grid"/>
    <w:basedOn w:val="Standaardtabe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Zakelijkverslag">
    <w:name w:val="Zakelijk verslag"/>
    <w:basedOn w:val="Standaardtabe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OndertitelChar">
    <w:name w:val="Ondertitel Char"/>
    <w:basedOn w:val="Standaardalinea-lettertype"/>
    <w:link w:val="Ondertitel"/>
    <w:uiPriority w:val="11"/>
    <w:semiHidden/>
    <w:rPr>
      <w:rFonts w:eastAsiaTheme="minorEastAsia"/>
      <w:caps/>
      <w:sz w:val="40"/>
      <w:szCs w:val="22"/>
    </w:rPr>
  </w:style>
  <w:style w:type="character" w:customStyle="1" w:styleId="Kop7Char">
    <w:name w:val="Kop 7 Char"/>
    <w:basedOn w:val="Standaardalinea-lettertype"/>
    <w:link w:val="Kop7"/>
    <w:uiPriority w:val="9"/>
    <w:semiHidden/>
    <w:rPr>
      <w:rFonts w:asciiTheme="majorHAnsi" w:eastAsiaTheme="majorEastAsia" w:hAnsiTheme="majorHAnsi" w:cstheme="majorBidi"/>
      <w:i/>
      <w:iCs/>
      <w:spacing w:val="14"/>
    </w:rPr>
  </w:style>
  <w:style w:type="character" w:customStyle="1" w:styleId="Kop8Char">
    <w:name w:val="Kop 8 Char"/>
    <w:basedOn w:val="Standaardalinea-lettertype"/>
    <w:link w:val="Kop8"/>
    <w:uiPriority w:val="9"/>
    <w:semiHidden/>
    <w:rPr>
      <w:rFonts w:asciiTheme="majorHAnsi" w:eastAsiaTheme="majorEastAsia" w:hAnsiTheme="majorHAnsi" w:cstheme="majorBidi"/>
      <w:spacing w:val="14"/>
      <w:sz w:val="26"/>
      <w:szCs w:val="21"/>
    </w:rPr>
  </w:style>
  <w:style w:type="character" w:customStyle="1" w:styleId="Kop9Char">
    <w:name w:val="Kop 9 Char"/>
    <w:basedOn w:val="Standaardalinea-lettertype"/>
    <w:link w:val="Kop9"/>
    <w:uiPriority w:val="9"/>
    <w:semiHidden/>
    <w:rPr>
      <w:rFonts w:asciiTheme="majorHAnsi" w:eastAsiaTheme="majorEastAsia" w:hAnsiTheme="majorHAnsi" w:cstheme="majorBidi"/>
      <w:i/>
      <w:iCs/>
      <w:spacing w:val="14"/>
      <w:sz w:val="26"/>
      <w:szCs w:val="21"/>
    </w:rPr>
  </w:style>
  <w:style w:type="character" w:styleId="Subtielebenadrukking">
    <w:name w:val="Subtle Emphasis"/>
    <w:basedOn w:val="Standaardalinea-lettertype"/>
    <w:uiPriority w:val="19"/>
    <w:semiHidden/>
    <w:unhideWhenUsed/>
    <w:qFormat/>
    <w:rPr>
      <w:i/>
      <w:iCs/>
      <w:color w:val="0072C6" w:themeColor="accent1"/>
    </w:rPr>
  </w:style>
  <w:style w:type="character" w:styleId="Nadruk">
    <w:name w:val="Emphasis"/>
    <w:basedOn w:val="Standaardalinea-lettertype"/>
    <w:uiPriority w:val="20"/>
    <w:semiHidden/>
    <w:unhideWhenUsed/>
    <w:qFormat/>
    <w:rsid w:val="00C52FC2"/>
    <w:rPr>
      <w:i/>
      <w:iCs/>
      <w:color w:val="8A4203" w:themeColor="accent2" w:themeShade="80"/>
    </w:rPr>
  </w:style>
  <w:style w:type="character" w:styleId="Intensievebenadrukking">
    <w:name w:val="Intense Emphasis"/>
    <w:basedOn w:val="Standaardalinea-lettertype"/>
    <w:uiPriority w:val="21"/>
    <w:semiHidden/>
    <w:unhideWhenUsed/>
    <w:qFormat/>
    <w:rsid w:val="00C52FC2"/>
    <w:rPr>
      <w:b/>
      <w:i/>
      <w:iCs/>
      <w:color w:val="8A4203" w:themeColor="accent2" w:themeShade="80"/>
    </w:rPr>
  </w:style>
  <w:style w:type="character" w:styleId="Zwaar">
    <w:name w:val="Strong"/>
    <w:basedOn w:val="Standaardalinea-lettertype"/>
    <w:uiPriority w:val="22"/>
    <w:semiHidden/>
    <w:unhideWhenUsed/>
    <w:qFormat/>
    <w:rPr>
      <w:b/>
      <w:bCs/>
      <w:color w:val="0072C6" w:themeColor="accent1"/>
    </w:rPr>
  </w:style>
  <w:style w:type="character" w:styleId="Subtieleverwijzing">
    <w:name w:val="Subtle Reference"/>
    <w:basedOn w:val="Standaardalinea-lettertype"/>
    <w:uiPriority w:val="31"/>
    <w:semiHidden/>
    <w:unhideWhenUsed/>
    <w:qFormat/>
    <w:rPr>
      <w:i/>
      <w:caps/>
      <w:smallCaps w:val="0"/>
      <w:color w:val="0072C6" w:themeColor="accent1"/>
    </w:rPr>
  </w:style>
  <w:style w:type="character" w:styleId="Intensieveverwijzing">
    <w:name w:val="Intense Reference"/>
    <w:basedOn w:val="Standaardalinea-lettertype"/>
    <w:uiPriority w:val="32"/>
    <w:semiHidden/>
    <w:unhideWhenUsed/>
    <w:qFormat/>
    <w:rPr>
      <w:b/>
      <w:bCs/>
      <w:i/>
      <w:caps/>
      <w:smallCaps w:val="0"/>
      <w:color w:val="0072C6" w:themeColor="accent1"/>
      <w:spacing w:val="0"/>
    </w:rPr>
  </w:style>
  <w:style w:type="character" w:styleId="Titelvanboek">
    <w:name w:val="Book Title"/>
    <w:basedOn w:val="Standaardalinea-lettertype"/>
    <w:uiPriority w:val="33"/>
    <w:semiHidden/>
    <w:unhideWhenUsed/>
    <w:qFormat/>
    <w:rPr>
      <w:b w:val="0"/>
      <w:bCs/>
      <w:i w:val="0"/>
      <w:iCs/>
      <w:color w:val="0072C6" w:themeColor="accent1"/>
      <w:spacing w:val="0"/>
      <w:u w:val="single"/>
    </w:rPr>
  </w:style>
  <w:style w:type="paragraph" w:styleId="Bijschrift">
    <w:name w:val="caption"/>
    <w:basedOn w:val="Standaard"/>
    <w:next w:val="Standaard"/>
    <w:uiPriority w:val="35"/>
    <w:unhideWhenUsed/>
    <w:qFormat/>
    <w:rsid w:val="00FB431B"/>
    <w:pPr>
      <w:spacing w:after="200"/>
    </w:pPr>
    <w:rPr>
      <w:i/>
      <w:iCs/>
      <w:sz w:val="22"/>
      <w:szCs w:val="18"/>
    </w:rPr>
  </w:style>
  <w:style w:type="paragraph" w:styleId="Kopvaninhoudsopgave">
    <w:name w:val="TOC Heading"/>
    <w:basedOn w:val="Kop1"/>
    <w:next w:val="Standaard"/>
    <w:uiPriority w:val="39"/>
    <w:unhideWhenUsed/>
    <w:qFormat/>
    <w:pPr>
      <w:spacing w:after="0" w:line="360" w:lineRule="auto"/>
      <w:outlineLvl w:val="9"/>
    </w:pPr>
    <w:rPr>
      <w:sz w:val="84"/>
    </w:rPr>
  </w:style>
  <w:style w:type="character" w:styleId="Tekstvantijdelijkeaanduiding">
    <w:name w:val="Placeholder Text"/>
    <w:basedOn w:val="Standaardalinea-lettertype"/>
    <w:uiPriority w:val="99"/>
    <w:semiHidden/>
    <w:rsid w:val="00EC0F68"/>
    <w:rPr>
      <w:color w:val="595959" w:themeColor="text1" w:themeTint="A6"/>
    </w:rPr>
  </w:style>
  <w:style w:type="paragraph" w:styleId="Voettekst">
    <w:name w:val="footer"/>
    <w:basedOn w:val="Standaard"/>
    <w:link w:val="VoettekstChar"/>
    <w:uiPriority w:val="99"/>
    <w:unhideWhenUsed/>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pPr>
    <w:rPr>
      <w:color w:val="FFFFFF" w:themeColor="background1"/>
    </w:rPr>
  </w:style>
  <w:style w:type="character" w:customStyle="1" w:styleId="VoettekstChar">
    <w:name w:val="Voettekst Char"/>
    <w:basedOn w:val="Standaardalinea-lettertype"/>
    <w:link w:val="Voettekst"/>
    <w:uiPriority w:val="99"/>
    <w:rPr>
      <w:color w:val="FFFFFF" w:themeColor="background1"/>
      <w:shd w:val="clear" w:color="auto" w:fill="0072C6" w:themeFill="accent1"/>
    </w:rPr>
  </w:style>
  <w:style w:type="paragraph" w:styleId="Citaat">
    <w:name w:val="Quote"/>
    <w:basedOn w:val="Standaard"/>
    <w:next w:val="Standaard"/>
    <w:link w:val="Citaat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CitaatChar">
    <w:name w:val="Citaat Char"/>
    <w:basedOn w:val="Standaardalinea-lettertype"/>
    <w:link w:val="Citaat"/>
    <w:uiPriority w:val="29"/>
    <w:rPr>
      <w:rFonts w:asciiTheme="majorHAnsi" w:hAnsiTheme="majorHAnsi"/>
      <w:i/>
      <w:iCs/>
      <w:color w:val="0072C6" w:themeColor="accent1"/>
      <w:sz w:val="40"/>
    </w:rPr>
  </w:style>
  <w:style w:type="character" w:customStyle="1" w:styleId="DuidelijkcitaatChar">
    <w:name w:val="Duidelijk citaat Char"/>
    <w:basedOn w:val="Standaardalinea-lettertype"/>
    <w:link w:val="Duidelijkcitaat"/>
    <w:uiPriority w:val="30"/>
    <w:semiHidden/>
    <w:rsid w:val="00C52FC2"/>
    <w:rPr>
      <w:rFonts w:asciiTheme="majorHAnsi" w:hAnsiTheme="majorHAnsi"/>
      <w:i/>
      <w:iCs/>
      <w:color w:val="8A4203" w:themeColor="accent2" w:themeShade="80"/>
      <w:sz w:val="32"/>
    </w:rPr>
  </w:style>
  <w:style w:type="character" w:customStyle="1" w:styleId="Kop3Char">
    <w:name w:val="Kop 3 Char"/>
    <w:basedOn w:val="Standaardalinea-lettertype"/>
    <w:link w:val="Kop3"/>
    <w:uiPriority w:val="9"/>
    <w:semiHidden/>
    <w:rPr>
      <w:rFonts w:asciiTheme="majorHAnsi" w:eastAsiaTheme="majorEastAsia" w:hAnsiTheme="majorHAnsi" w:cstheme="majorBidi"/>
      <w:color w:val="0072C6" w:themeColor="accent1"/>
      <w:sz w:val="34"/>
    </w:rPr>
  </w:style>
  <w:style w:type="paragraph" w:styleId="Lijstnummering">
    <w:name w:val="List Number"/>
    <w:basedOn w:val="Standaard"/>
    <w:uiPriority w:val="32"/>
    <w:qFormat/>
    <w:pPr>
      <w:numPr>
        <w:numId w:val="1"/>
      </w:numPr>
      <w:contextualSpacing/>
    </w:pPr>
  </w:style>
  <w:style w:type="character" w:customStyle="1" w:styleId="Kop6Char">
    <w:name w:val="Kop 6 Char"/>
    <w:basedOn w:val="Standaardalinea-lettertype"/>
    <w:link w:val="Kop6"/>
    <w:uiPriority w:val="9"/>
    <w:semiHidden/>
    <w:rPr>
      <w:rFonts w:asciiTheme="majorHAnsi" w:eastAsiaTheme="majorEastAsia" w:hAnsiTheme="majorHAnsi" w:cstheme="majorBidi"/>
      <w:color w:val="0072C6" w:themeColor="accent1"/>
    </w:rPr>
  </w:style>
  <w:style w:type="paragraph" w:styleId="Ballontekst">
    <w:name w:val="Balloon Text"/>
    <w:basedOn w:val="Standaard"/>
    <w:link w:val="BallontekstChar"/>
    <w:uiPriority w:val="99"/>
    <w:semiHidden/>
    <w:unhideWhenUsed/>
    <w:rsid w:val="00FB431B"/>
    <w:pPr>
      <w:spacing w:before="0" w:after="0"/>
    </w:pPr>
    <w:rPr>
      <w:rFonts w:ascii="Segoe UI" w:hAnsi="Segoe UI" w:cs="Segoe UI"/>
      <w:sz w:val="22"/>
      <w:szCs w:val="18"/>
    </w:rPr>
  </w:style>
  <w:style w:type="character" w:customStyle="1" w:styleId="BallontekstChar">
    <w:name w:val="Ballontekst Char"/>
    <w:basedOn w:val="Standaardalinea-lettertype"/>
    <w:link w:val="Ballontekst"/>
    <w:uiPriority w:val="99"/>
    <w:semiHidden/>
    <w:rsid w:val="00FB431B"/>
    <w:rPr>
      <w:rFonts w:ascii="Segoe UI" w:hAnsi="Segoe UI" w:cs="Segoe UI"/>
      <w:color w:val="595959" w:themeColor="text1" w:themeTint="A6"/>
      <w:sz w:val="22"/>
      <w:szCs w:val="18"/>
    </w:rPr>
  </w:style>
  <w:style w:type="paragraph" w:styleId="Plattetekst3">
    <w:name w:val="Body Text 3"/>
    <w:basedOn w:val="Standaard"/>
    <w:link w:val="Plattetekst3Char"/>
    <w:uiPriority w:val="99"/>
    <w:semiHidden/>
    <w:unhideWhenUsed/>
    <w:rsid w:val="00FB431B"/>
    <w:pPr>
      <w:spacing w:after="120"/>
    </w:pPr>
    <w:rPr>
      <w:sz w:val="22"/>
      <w:szCs w:val="16"/>
    </w:rPr>
  </w:style>
  <w:style w:type="character" w:customStyle="1" w:styleId="Plattetekst3Char">
    <w:name w:val="Platte tekst 3 Char"/>
    <w:basedOn w:val="Standaardalinea-lettertype"/>
    <w:link w:val="Plattetekst3"/>
    <w:uiPriority w:val="99"/>
    <w:semiHidden/>
    <w:rsid w:val="00FB431B"/>
    <w:rPr>
      <w:color w:val="595959" w:themeColor="text1" w:themeTint="A6"/>
      <w:sz w:val="22"/>
      <w:szCs w:val="16"/>
    </w:rPr>
  </w:style>
  <w:style w:type="character" w:styleId="Verwijzingopmerking">
    <w:name w:val="annotation reference"/>
    <w:basedOn w:val="Standaardalinea-lettertype"/>
    <w:uiPriority w:val="99"/>
    <w:semiHidden/>
    <w:unhideWhenUsed/>
    <w:rsid w:val="00FB431B"/>
    <w:rPr>
      <w:sz w:val="22"/>
      <w:szCs w:val="16"/>
    </w:rPr>
  </w:style>
  <w:style w:type="paragraph" w:styleId="Tekstopmerking">
    <w:name w:val="annotation text"/>
    <w:basedOn w:val="Standaard"/>
    <w:link w:val="TekstopmerkingChar"/>
    <w:uiPriority w:val="99"/>
    <w:semiHidden/>
    <w:unhideWhenUsed/>
    <w:rsid w:val="00FB431B"/>
    <w:rPr>
      <w:sz w:val="22"/>
      <w:szCs w:val="20"/>
    </w:rPr>
  </w:style>
  <w:style w:type="character" w:customStyle="1" w:styleId="TekstopmerkingChar">
    <w:name w:val="Tekst opmerking Char"/>
    <w:basedOn w:val="Standaardalinea-lettertype"/>
    <w:link w:val="Tekstopmerking"/>
    <w:uiPriority w:val="99"/>
    <w:semiHidden/>
    <w:rsid w:val="00FB431B"/>
    <w:rPr>
      <w:color w:val="595959" w:themeColor="text1" w:themeTint="A6"/>
      <w:sz w:val="22"/>
      <w:szCs w:val="20"/>
    </w:rPr>
  </w:style>
  <w:style w:type="paragraph" w:styleId="Onderwerpvanopmerking">
    <w:name w:val="annotation subject"/>
    <w:basedOn w:val="Tekstopmerking"/>
    <w:next w:val="Tekstopmerking"/>
    <w:link w:val="OnderwerpvanopmerkingChar"/>
    <w:uiPriority w:val="99"/>
    <w:semiHidden/>
    <w:unhideWhenUsed/>
    <w:rsid w:val="00FB431B"/>
    <w:rPr>
      <w:b/>
      <w:bCs/>
    </w:rPr>
  </w:style>
  <w:style w:type="character" w:customStyle="1" w:styleId="OnderwerpvanopmerkingChar">
    <w:name w:val="Onderwerp van opmerking Char"/>
    <w:basedOn w:val="TekstopmerkingChar"/>
    <w:link w:val="Onderwerpvanopmerking"/>
    <w:uiPriority w:val="99"/>
    <w:semiHidden/>
    <w:rsid w:val="00FB431B"/>
    <w:rPr>
      <w:b/>
      <w:bCs/>
      <w:color w:val="595959" w:themeColor="text1" w:themeTint="A6"/>
      <w:sz w:val="22"/>
      <w:szCs w:val="20"/>
    </w:rPr>
  </w:style>
  <w:style w:type="paragraph" w:styleId="Documentstructuur">
    <w:name w:val="Document Map"/>
    <w:basedOn w:val="Standaard"/>
    <w:link w:val="DocumentstructuurChar"/>
    <w:uiPriority w:val="99"/>
    <w:semiHidden/>
    <w:unhideWhenUsed/>
    <w:rsid w:val="00FB431B"/>
    <w:pPr>
      <w:spacing w:before="0" w:after="0"/>
    </w:pPr>
    <w:rPr>
      <w:rFonts w:ascii="Segoe UI" w:hAnsi="Segoe UI" w:cs="Segoe UI"/>
      <w:sz w:val="22"/>
      <w:szCs w:val="16"/>
    </w:rPr>
  </w:style>
  <w:style w:type="character" w:customStyle="1" w:styleId="DocumentstructuurChar">
    <w:name w:val="Documentstructuur Char"/>
    <w:basedOn w:val="Standaardalinea-lettertype"/>
    <w:link w:val="Documentstructuur"/>
    <w:uiPriority w:val="99"/>
    <w:semiHidden/>
    <w:rsid w:val="00FB431B"/>
    <w:rPr>
      <w:rFonts w:ascii="Segoe UI" w:hAnsi="Segoe UI" w:cs="Segoe UI"/>
      <w:color w:val="595959" w:themeColor="text1" w:themeTint="A6"/>
      <w:sz w:val="22"/>
      <w:szCs w:val="16"/>
    </w:rPr>
  </w:style>
  <w:style w:type="paragraph" w:styleId="Eindnoottekst">
    <w:name w:val="endnote text"/>
    <w:basedOn w:val="Standaard"/>
    <w:link w:val="EindnoottekstChar"/>
    <w:uiPriority w:val="99"/>
    <w:semiHidden/>
    <w:unhideWhenUsed/>
    <w:rsid w:val="00FB431B"/>
    <w:pPr>
      <w:spacing w:before="0" w:after="0"/>
    </w:pPr>
    <w:rPr>
      <w:sz w:val="22"/>
      <w:szCs w:val="20"/>
    </w:rPr>
  </w:style>
  <w:style w:type="character" w:customStyle="1" w:styleId="EindnoottekstChar">
    <w:name w:val="Eindnoottekst Char"/>
    <w:basedOn w:val="Standaardalinea-lettertype"/>
    <w:link w:val="Eindnoottekst"/>
    <w:uiPriority w:val="99"/>
    <w:semiHidden/>
    <w:rsid w:val="00FB431B"/>
    <w:rPr>
      <w:color w:val="595959" w:themeColor="text1" w:themeTint="A6"/>
      <w:sz w:val="22"/>
      <w:szCs w:val="20"/>
    </w:rPr>
  </w:style>
  <w:style w:type="paragraph" w:styleId="Afzender">
    <w:name w:val="envelope return"/>
    <w:basedOn w:val="Standaard"/>
    <w:uiPriority w:val="99"/>
    <w:semiHidden/>
    <w:unhideWhenUsed/>
    <w:rsid w:val="00FB431B"/>
    <w:pPr>
      <w:spacing w:before="0" w:after="0"/>
    </w:pPr>
    <w:rPr>
      <w:rFonts w:asciiTheme="majorHAnsi" w:eastAsiaTheme="majorEastAsia" w:hAnsiTheme="majorHAnsi" w:cstheme="majorBidi"/>
      <w:sz w:val="22"/>
      <w:szCs w:val="20"/>
    </w:rPr>
  </w:style>
  <w:style w:type="paragraph" w:styleId="Voetnoottekst">
    <w:name w:val="footnote text"/>
    <w:basedOn w:val="Standaard"/>
    <w:link w:val="VoetnoottekstChar"/>
    <w:uiPriority w:val="99"/>
    <w:semiHidden/>
    <w:unhideWhenUsed/>
    <w:rsid w:val="00FB431B"/>
    <w:pPr>
      <w:spacing w:before="0" w:after="0"/>
    </w:pPr>
    <w:rPr>
      <w:sz w:val="22"/>
      <w:szCs w:val="20"/>
    </w:rPr>
  </w:style>
  <w:style w:type="character" w:customStyle="1" w:styleId="VoetnoottekstChar">
    <w:name w:val="Voetnoottekst Char"/>
    <w:basedOn w:val="Standaardalinea-lettertype"/>
    <w:link w:val="Voetnoottekst"/>
    <w:uiPriority w:val="99"/>
    <w:semiHidden/>
    <w:rsid w:val="00FB431B"/>
    <w:rPr>
      <w:color w:val="595959" w:themeColor="text1" w:themeTint="A6"/>
      <w:sz w:val="22"/>
      <w:szCs w:val="20"/>
    </w:rPr>
  </w:style>
  <w:style w:type="character" w:styleId="HTMLCode">
    <w:name w:val="HTML Code"/>
    <w:basedOn w:val="Standaardalinea-lettertype"/>
    <w:uiPriority w:val="99"/>
    <w:semiHidden/>
    <w:unhideWhenUsed/>
    <w:rsid w:val="00FB431B"/>
    <w:rPr>
      <w:rFonts w:ascii="Consolas" w:hAnsi="Consolas"/>
      <w:sz w:val="22"/>
      <w:szCs w:val="20"/>
    </w:rPr>
  </w:style>
  <w:style w:type="character" w:styleId="HTML-toetsenbord">
    <w:name w:val="HTML Keyboard"/>
    <w:basedOn w:val="Standaardalinea-lettertype"/>
    <w:uiPriority w:val="99"/>
    <w:semiHidden/>
    <w:unhideWhenUsed/>
    <w:rsid w:val="00FB431B"/>
    <w:rPr>
      <w:rFonts w:ascii="Consolas" w:hAnsi="Consolas"/>
      <w:sz w:val="22"/>
      <w:szCs w:val="20"/>
    </w:rPr>
  </w:style>
  <w:style w:type="paragraph" w:styleId="HTML-voorafopgemaakt">
    <w:name w:val="HTML Preformatted"/>
    <w:basedOn w:val="Standaard"/>
    <w:link w:val="HTML-voorafopgemaaktChar"/>
    <w:uiPriority w:val="99"/>
    <w:semiHidden/>
    <w:unhideWhenUsed/>
    <w:rsid w:val="00FB431B"/>
    <w:pPr>
      <w:spacing w:before="0" w:after="0"/>
    </w:pPr>
    <w:rPr>
      <w:rFonts w:ascii="Consolas" w:hAnsi="Consolas"/>
      <w:sz w:val="22"/>
      <w:szCs w:val="20"/>
    </w:rPr>
  </w:style>
  <w:style w:type="character" w:customStyle="1" w:styleId="HTML-voorafopgemaaktChar">
    <w:name w:val="HTML - vooraf opgemaakt Char"/>
    <w:basedOn w:val="Standaardalinea-lettertype"/>
    <w:link w:val="HTML-voorafopgemaakt"/>
    <w:uiPriority w:val="99"/>
    <w:semiHidden/>
    <w:rsid w:val="00FB431B"/>
    <w:rPr>
      <w:rFonts w:ascii="Consolas" w:hAnsi="Consolas"/>
      <w:color w:val="595959" w:themeColor="text1" w:themeTint="A6"/>
      <w:sz w:val="22"/>
      <w:szCs w:val="20"/>
    </w:rPr>
  </w:style>
  <w:style w:type="character" w:styleId="HTML-schrijfmachine">
    <w:name w:val="HTML Typewriter"/>
    <w:basedOn w:val="Standaardalinea-lettertype"/>
    <w:uiPriority w:val="99"/>
    <w:semiHidden/>
    <w:unhideWhenUsed/>
    <w:rsid w:val="00FB431B"/>
    <w:rPr>
      <w:rFonts w:ascii="Consolas" w:hAnsi="Consolas"/>
      <w:sz w:val="22"/>
      <w:szCs w:val="20"/>
    </w:rPr>
  </w:style>
  <w:style w:type="paragraph" w:styleId="Macrotekst">
    <w:name w:val="macro"/>
    <w:link w:val="MacrotekstChar"/>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MacrotekstChar">
    <w:name w:val="Macrotekst Char"/>
    <w:basedOn w:val="Standaardalinea-lettertype"/>
    <w:link w:val="Macrotekst"/>
    <w:uiPriority w:val="99"/>
    <w:semiHidden/>
    <w:rsid w:val="00FB431B"/>
    <w:rPr>
      <w:rFonts w:ascii="Consolas" w:hAnsi="Consolas"/>
      <w:color w:val="595959" w:themeColor="text1" w:themeTint="A6"/>
      <w:sz w:val="22"/>
      <w:szCs w:val="20"/>
    </w:rPr>
  </w:style>
  <w:style w:type="paragraph" w:styleId="Tekstzonderopmaak">
    <w:name w:val="Plain Text"/>
    <w:basedOn w:val="Standaard"/>
    <w:link w:val="TekstzonderopmaakChar"/>
    <w:uiPriority w:val="99"/>
    <w:semiHidden/>
    <w:unhideWhenUsed/>
    <w:rsid w:val="00FB431B"/>
    <w:pPr>
      <w:spacing w:before="0" w:after="0"/>
    </w:pPr>
    <w:rPr>
      <w:rFonts w:ascii="Consolas" w:hAnsi="Consolas"/>
      <w:sz w:val="22"/>
      <w:szCs w:val="21"/>
    </w:rPr>
  </w:style>
  <w:style w:type="character" w:customStyle="1" w:styleId="TekstzonderopmaakChar">
    <w:name w:val="Tekst zonder opmaak Char"/>
    <w:basedOn w:val="Standaardalinea-lettertype"/>
    <w:link w:val="Tekstzonderopmaak"/>
    <w:uiPriority w:val="99"/>
    <w:semiHidden/>
    <w:rsid w:val="00FB431B"/>
    <w:rPr>
      <w:rFonts w:ascii="Consolas" w:hAnsi="Consolas"/>
      <w:color w:val="595959" w:themeColor="text1" w:themeTint="A6"/>
      <w:sz w:val="22"/>
      <w:szCs w:val="21"/>
    </w:rPr>
  </w:style>
  <w:style w:type="paragraph" w:styleId="Plattetekstinspringen3">
    <w:name w:val="Body Text Indent 3"/>
    <w:basedOn w:val="Standaard"/>
    <w:link w:val="Plattetekstinspringen3Char"/>
    <w:uiPriority w:val="99"/>
    <w:semiHidden/>
    <w:unhideWhenUsed/>
    <w:rsid w:val="00EC0F68"/>
    <w:pPr>
      <w:spacing w:after="120"/>
      <w:ind w:left="360"/>
    </w:pPr>
    <w:rPr>
      <w:sz w:val="22"/>
      <w:szCs w:val="16"/>
    </w:rPr>
  </w:style>
  <w:style w:type="character" w:customStyle="1" w:styleId="Plattetekstinspringen3Char">
    <w:name w:val="Platte tekst inspringen 3 Char"/>
    <w:basedOn w:val="Standaardalinea-lettertype"/>
    <w:link w:val="Plattetekstinspringen3"/>
    <w:uiPriority w:val="99"/>
    <w:semiHidden/>
    <w:rsid w:val="00EC0F68"/>
    <w:rPr>
      <w:color w:val="595959" w:themeColor="text1" w:themeTint="A6"/>
      <w:sz w:val="22"/>
      <w:szCs w:val="16"/>
    </w:rPr>
  </w:style>
  <w:style w:type="paragraph" w:styleId="Inhopg1">
    <w:name w:val="toc 1"/>
    <w:basedOn w:val="Standaard"/>
    <w:next w:val="Standaard"/>
    <w:autoRedefine/>
    <w:uiPriority w:val="39"/>
    <w:unhideWhenUsed/>
    <w:rsid w:val="008557AF"/>
    <w:pPr>
      <w:spacing w:after="100"/>
    </w:pPr>
  </w:style>
  <w:style w:type="paragraph" w:styleId="Inhopg2">
    <w:name w:val="toc 2"/>
    <w:basedOn w:val="Standaard"/>
    <w:next w:val="Standaard"/>
    <w:autoRedefine/>
    <w:uiPriority w:val="39"/>
    <w:unhideWhenUsed/>
    <w:rsid w:val="008557AF"/>
    <w:pPr>
      <w:spacing w:after="100"/>
      <w:ind w:left="240"/>
    </w:pPr>
  </w:style>
  <w:style w:type="character" w:styleId="Hyperlink">
    <w:name w:val="Hyperlink"/>
    <w:basedOn w:val="Standaardalinea-lettertype"/>
    <w:uiPriority w:val="99"/>
    <w:unhideWhenUsed/>
    <w:rsid w:val="008557AF"/>
    <w:rPr>
      <w:color w:val="0072C6" w:themeColor="hyperlink"/>
      <w:u w:val="single"/>
    </w:rPr>
  </w:style>
  <w:style w:type="paragraph" w:styleId="Lijstalinea">
    <w:name w:val="List Paragraph"/>
    <w:basedOn w:val="Standaard"/>
    <w:uiPriority w:val="34"/>
    <w:qFormat/>
    <w:rsid w:val="00FA7055"/>
    <w:pPr>
      <w:spacing w:before="0" w:after="160" w:line="256" w:lineRule="auto"/>
      <w:ind w:left="720"/>
      <w:contextualSpacing/>
    </w:pPr>
    <w:rPr>
      <w:color w:val="auto"/>
      <w:sz w:val="22"/>
      <w:szCs w:val="22"/>
      <w:lang w:eastAsia="en-US"/>
    </w:rPr>
  </w:style>
  <w:style w:type="paragraph" w:customStyle="1" w:styleId="Default">
    <w:name w:val="Default"/>
    <w:rsid w:val="000C085A"/>
    <w:pPr>
      <w:autoSpaceDE w:val="0"/>
      <w:autoSpaceDN w:val="0"/>
      <w:adjustRightInd w:val="0"/>
      <w:spacing w:before="0" w:after="0" w:line="240" w:lineRule="auto"/>
    </w:pPr>
    <w:rPr>
      <w:rFonts w:ascii="Times New Roman" w:eastAsia="Times New Roman" w:hAnsi="Times New Roman" w:cs="Times New Roman"/>
      <w:color w:val="000000"/>
      <w:lang w:eastAsia="nl-NL"/>
    </w:rPr>
  </w:style>
  <w:style w:type="character" w:styleId="Voetnootmarkering">
    <w:name w:val="footnote reference"/>
    <w:basedOn w:val="Standaardalinea-lettertype"/>
    <w:uiPriority w:val="99"/>
    <w:semiHidden/>
    <w:unhideWhenUsed/>
    <w:rsid w:val="005A6911"/>
    <w:rPr>
      <w:vertAlign w:val="superscript"/>
    </w:rPr>
  </w:style>
  <w:style w:type="character" w:styleId="Eindnootmarkering">
    <w:name w:val="endnote reference"/>
    <w:basedOn w:val="Standaardalinea-lettertype"/>
    <w:uiPriority w:val="99"/>
    <w:semiHidden/>
    <w:unhideWhenUsed/>
    <w:rsid w:val="005A6911"/>
    <w:rPr>
      <w:vertAlign w:val="superscript"/>
    </w:rPr>
  </w:style>
  <w:style w:type="table" w:styleId="Tabelrasterlicht">
    <w:name w:val="Grid Table Light"/>
    <w:basedOn w:val="Standaardtabel"/>
    <w:uiPriority w:val="40"/>
    <w:rsid w:val="00DA2CC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Onopgelostemelding">
    <w:name w:val="Unresolved Mention"/>
    <w:basedOn w:val="Standaardalinea-lettertype"/>
    <w:uiPriority w:val="99"/>
    <w:semiHidden/>
    <w:unhideWhenUsed/>
    <w:rsid w:val="007B6A70"/>
    <w:rPr>
      <w:color w:val="605E5C"/>
      <w:shd w:val="clear" w:color="auto" w:fill="E1DFDD"/>
    </w:rPr>
  </w:style>
  <w:style w:type="character" w:styleId="GevolgdeHyperlink">
    <w:name w:val="FollowedHyperlink"/>
    <w:basedOn w:val="Standaardalinea-lettertype"/>
    <w:uiPriority w:val="99"/>
    <w:semiHidden/>
    <w:unhideWhenUsed/>
    <w:rsid w:val="006D1C21"/>
    <w:rPr>
      <w:color w:val="79498B" w:themeColor="followedHyperlink"/>
      <w:u w:val="single"/>
    </w:rPr>
  </w:style>
  <w:style w:type="table" w:styleId="Rastertabel5donker-Accent3">
    <w:name w:val="Grid Table 5 Dark Accent 3"/>
    <w:basedOn w:val="Standaardtabel"/>
    <w:uiPriority w:val="50"/>
    <w:rsid w:val="006D1E58"/>
    <w:pPr>
      <w:spacing w:before="0" w:after="0" w:line="240" w:lineRule="auto"/>
    </w:pPr>
    <w:rPr>
      <w:color w:val="auto"/>
      <w:sz w:val="22"/>
      <w:szCs w:val="22"/>
      <w:lang w:eastAsia="en-US"/>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D4C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C3C0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C3C0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C3C0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C3C00" w:themeFill="accent3"/>
      </w:tcPr>
    </w:tblStylePr>
    <w:tblStylePr w:type="band1Vert">
      <w:tblPr/>
      <w:tcPr>
        <w:shd w:val="clear" w:color="auto" w:fill="FFAA8B" w:themeFill="accent3" w:themeFillTint="66"/>
      </w:tcPr>
    </w:tblStylePr>
    <w:tblStylePr w:type="band1Horz">
      <w:tblPr/>
      <w:tcPr>
        <w:shd w:val="clear" w:color="auto" w:fill="FFAA8B" w:themeFill="accent3" w:themeFillTint="66"/>
      </w:tcPr>
    </w:tblStylePr>
  </w:style>
  <w:style w:type="table" w:customStyle="1" w:styleId="Rastertabel5donker-Accent31">
    <w:name w:val="Rastertabel 5 donker - Accent 31"/>
    <w:basedOn w:val="Standaardtabel"/>
    <w:next w:val="Rastertabel5donker-Accent3"/>
    <w:uiPriority w:val="50"/>
    <w:rsid w:val="009B7586"/>
    <w:pPr>
      <w:spacing w:before="0" w:after="0" w:line="240" w:lineRule="auto"/>
    </w:pPr>
    <w:rPr>
      <w:color w:val="auto"/>
      <w:sz w:val="22"/>
      <w:szCs w:val="22"/>
      <w:lang w:eastAsia="en-US"/>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D4C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C3C0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C3C0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C3C0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C3C00" w:themeFill="accent3"/>
      </w:tcPr>
    </w:tblStylePr>
    <w:tblStylePr w:type="band1Vert">
      <w:tblPr/>
      <w:tcPr>
        <w:shd w:val="clear" w:color="auto" w:fill="FFAA8B" w:themeFill="accent3" w:themeFillTint="66"/>
      </w:tcPr>
    </w:tblStylePr>
    <w:tblStylePr w:type="band1Horz">
      <w:tblPr/>
      <w:tcPr>
        <w:shd w:val="clear" w:color="auto" w:fill="FFAA8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48694">
      <w:bodyDiv w:val="1"/>
      <w:marLeft w:val="0"/>
      <w:marRight w:val="0"/>
      <w:marTop w:val="0"/>
      <w:marBottom w:val="0"/>
      <w:divBdr>
        <w:top w:val="none" w:sz="0" w:space="0" w:color="auto"/>
        <w:left w:val="none" w:sz="0" w:space="0" w:color="auto"/>
        <w:bottom w:val="none" w:sz="0" w:space="0" w:color="auto"/>
        <w:right w:val="none" w:sz="0" w:space="0" w:color="auto"/>
      </w:divBdr>
    </w:div>
    <w:div w:id="123547297">
      <w:bodyDiv w:val="1"/>
      <w:marLeft w:val="0"/>
      <w:marRight w:val="0"/>
      <w:marTop w:val="0"/>
      <w:marBottom w:val="0"/>
      <w:divBdr>
        <w:top w:val="none" w:sz="0" w:space="0" w:color="auto"/>
        <w:left w:val="none" w:sz="0" w:space="0" w:color="auto"/>
        <w:bottom w:val="none" w:sz="0" w:space="0" w:color="auto"/>
        <w:right w:val="none" w:sz="0" w:space="0" w:color="auto"/>
      </w:divBdr>
    </w:div>
    <w:div w:id="340474336">
      <w:bodyDiv w:val="1"/>
      <w:marLeft w:val="0"/>
      <w:marRight w:val="0"/>
      <w:marTop w:val="0"/>
      <w:marBottom w:val="0"/>
      <w:divBdr>
        <w:top w:val="none" w:sz="0" w:space="0" w:color="auto"/>
        <w:left w:val="none" w:sz="0" w:space="0" w:color="auto"/>
        <w:bottom w:val="none" w:sz="0" w:space="0" w:color="auto"/>
        <w:right w:val="none" w:sz="0" w:space="0" w:color="auto"/>
      </w:divBdr>
    </w:div>
    <w:div w:id="497235323">
      <w:bodyDiv w:val="1"/>
      <w:marLeft w:val="0"/>
      <w:marRight w:val="0"/>
      <w:marTop w:val="0"/>
      <w:marBottom w:val="0"/>
      <w:divBdr>
        <w:top w:val="none" w:sz="0" w:space="0" w:color="auto"/>
        <w:left w:val="none" w:sz="0" w:space="0" w:color="auto"/>
        <w:bottom w:val="none" w:sz="0" w:space="0" w:color="auto"/>
        <w:right w:val="none" w:sz="0" w:space="0" w:color="auto"/>
      </w:divBdr>
    </w:div>
    <w:div w:id="684789269">
      <w:bodyDiv w:val="1"/>
      <w:marLeft w:val="0"/>
      <w:marRight w:val="0"/>
      <w:marTop w:val="0"/>
      <w:marBottom w:val="0"/>
      <w:divBdr>
        <w:top w:val="none" w:sz="0" w:space="0" w:color="auto"/>
        <w:left w:val="none" w:sz="0" w:space="0" w:color="auto"/>
        <w:bottom w:val="none" w:sz="0" w:space="0" w:color="auto"/>
        <w:right w:val="none" w:sz="0" w:space="0" w:color="auto"/>
      </w:divBdr>
    </w:div>
    <w:div w:id="752170104">
      <w:bodyDiv w:val="1"/>
      <w:marLeft w:val="0"/>
      <w:marRight w:val="0"/>
      <w:marTop w:val="0"/>
      <w:marBottom w:val="0"/>
      <w:divBdr>
        <w:top w:val="none" w:sz="0" w:space="0" w:color="auto"/>
        <w:left w:val="none" w:sz="0" w:space="0" w:color="auto"/>
        <w:bottom w:val="none" w:sz="0" w:space="0" w:color="auto"/>
        <w:right w:val="none" w:sz="0" w:space="0" w:color="auto"/>
      </w:divBdr>
    </w:div>
    <w:div w:id="845899884">
      <w:bodyDiv w:val="1"/>
      <w:marLeft w:val="0"/>
      <w:marRight w:val="0"/>
      <w:marTop w:val="0"/>
      <w:marBottom w:val="0"/>
      <w:divBdr>
        <w:top w:val="none" w:sz="0" w:space="0" w:color="auto"/>
        <w:left w:val="none" w:sz="0" w:space="0" w:color="auto"/>
        <w:bottom w:val="none" w:sz="0" w:space="0" w:color="auto"/>
        <w:right w:val="none" w:sz="0" w:space="0" w:color="auto"/>
      </w:divBdr>
    </w:div>
    <w:div w:id="1097214401">
      <w:bodyDiv w:val="1"/>
      <w:marLeft w:val="0"/>
      <w:marRight w:val="0"/>
      <w:marTop w:val="0"/>
      <w:marBottom w:val="0"/>
      <w:divBdr>
        <w:top w:val="none" w:sz="0" w:space="0" w:color="auto"/>
        <w:left w:val="none" w:sz="0" w:space="0" w:color="auto"/>
        <w:bottom w:val="none" w:sz="0" w:space="0" w:color="auto"/>
        <w:right w:val="none" w:sz="0" w:space="0" w:color="auto"/>
      </w:divBdr>
    </w:div>
    <w:div w:id="1170556767">
      <w:bodyDiv w:val="1"/>
      <w:marLeft w:val="0"/>
      <w:marRight w:val="0"/>
      <w:marTop w:val="0"/>
      <w:marBottom w:val="0"/>
      <w:divBdr>
        <w:top w:val="none" w:sz="0" w:space="0" w:color="auto"/>
        <w:left w:val="none" w:sz="0" w:space="0" w:color="auto"/>
        <w:bottom w:val="none" w:sz="0" w:space="0" w:color="auto"/>
        <w:right w:val="none" w:sz="0" w:space="0" w:color="auto"/>
      </w:divBdr>
    </w:div>
    <w:div w:id="1320692102">
      <w:bodyDiv w:val="1"/>
      <w:marLeft w:val="0"/>
      <w:marRight w:val="0"/>
      <w:marTop w:val="0"/>
      <w:marBottom w:val="0"/>
      <w:divBdr>
        <w:top w:val="none" w:sz="0" w:space="0" w:color="auto"/>
        <w:left w:val="none" w:sz="0" w:space="0" w:color="auto"/>
        <w:bottom w:val="none" w:sz="0" w:space="0" w:color="auto"/>
        <w:right w:val="none" w:sz="0" w:space="0" w:color="auto"/>
      </w:divBdr>
    </w:div>
    <w:div w:id="1346245825">
      <w:bodyDiv w:val="1"/>
      <w:marLeft w:val="0"/>
      <w:marRight w:val="0"/>
      <w:marTop w:val="0"/>
      <w:marBottom w:val="0"/>
      <w:divBdr>
        <w:top w:val="none" w:sz="0" w:space="0" w:color="auto"/>
        <w:left w:val="none" w:sz="0" w:space="0" w:color="auto"/>
        <w:bottom w:val="none" w:sz="0" w:space="0" w:color="auto"/>
        <w:right w:val="none" w:sz="0" w:space="0" w:color="auto"/>
      </w:divBdr>
    </w:div>
    <w:div w:id="1853832345">
      <w:bodyDiv w:val="1"/>
      <w:marLeft w:val="0"/>
      <w:marRight w:val="0"/>
      <w:marTop w:val="0"/>
      <w:marBottom w:val="0"/>
      <w:divBdr>
        <w:top w:val="none" w:sz="0" w:space="0" w:color="auto"/>
        <w:left w:val="none" w:sz="0" w:space="0" w:color="auto"/>
        <w:bottom w:val="none" w:sz="0" w:space="0" w:color="auto"/>
        <w:right w:val="none" w:sz="0" w:space="0" w:color="auto"/>
      </w:divBdr>
    </w:div>
    <w:div w:id="1922643136">
      <w:bodyDiv w:val="1"/>
      <w:marLeft w:val="0"/>
      <w:marRight w:val="0"/>
      <w:marTop w:val="0"/>
      <w:marBottom w:val="0"/>
      <w:divBdr>
        <w:top w:val="none" w:sz="0" w:space="0" w:color="auto"/>
        <w:left w:val="none" w:sz="0" w:space="0" w:color="auto"/>
        <w:bottom w:val="none" w:sz="0" w:space="0" w:color="auto"/>
        <w:right w:val="none" w:sz="0" w:space="0" w:color="auto"/>
      </w:divBdr>
    </w:div>
    <w:div w:id="1959526763">
      <w:bodyDiv w:val="1"/>
      <w:marLeft w:val="0"/>
      <w:marRight w:val="0"/>
      <w:marTop w:val="0"/>
      <w:marBottom w:val="0"/>
      <w:divBdr>
        <w:top w:val="none" w:sz="0" w:space="0" w:color="auto"/>
        <w:left w:val="none" w:sz="0" w:space="0" w:color="auto"/>
        <w:bottom w:val="none" w:sz="0" w:space="0" w:color="auto"/>
        <w:right w:val="none" w:sz="0" w:space="0" w:color="auto"/>
      </w:divBdr>
    </w:div>
    <w:div w:id="2105806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s://trello.com/b/k2NwoyNX"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fontspace.com/super-legend-boy-font-f34010" TargetMode="External"/><Relationship Id="rId17" Type="http://schemas.openxmlformats.org/officeDocument/2006/relationships/hyperlink" Target="Gant%20Planning%20HackCheck.xlsx"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ore.steampowered.com/app/485380/Welcome_to_the_Game/"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trello.com/b/k2NwoyNX" TargetMode="External"/><Relationship Id="rId23" Type="http://schemas.openxmlformats.org/officeDocument/2006/relationships/image" Target="media/image9.png"/><Relationship Id="rId28" Type="http://schemas.openxmlformats.org/officeDocument/2006/relationships/footer" Target="footer2.xml"/><Relationship Id="rId10" Type="http://schemas.openxmlformats.org/officeDocument/2006/relationships/hyperlink" Target="https://hackertyper.net/"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store.steampowered.com/app/378110/Hack_RUN/"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Bedrijfsdocument.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AF9D9-D0AA-4772-808C-4BFD6AFBF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Bedrijfsdocument</Template>
  <TotalTime>2420</TotalTime>
  <Pages>35</Pages>
  <Words>4823</Words>
  <Characters>27495</Characters>
  <Application>Microsoft Office Word</Application>
  <DocSecurity>0</DocSecurity>
  <Lines>229</Lines>
  <Paragraphs>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Timmerman,Connor C.</cp:lastModifiedBy>
  <cp:revision>135</cp:revision>
  <cp:lastPrinted>2021-03-05T15:12:00Z</cp:lastPrinted>
  <dcterms:created xsi:type="dcterms:W3CDTF">2018-06-23T21:00:00Z</dcterms:created>
  <dcterms:modified xsi:type="dcterms:W3CDTF">2021-05-30T12:56:00Z</dcterms:modified>
</cp:coreProperties>
</file>